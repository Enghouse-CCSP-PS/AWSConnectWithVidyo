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7D91BB" w14:textId="2B748227" w:rsidR="00BF4CB2" w:rsidRPr="003A424B" w:rsidRDefault="00BF4CB2" w:rsidP="00096B88">
      <w:pPr>
        <w:pStyle w:val="VersionNumber"/>
        <w:jc w:val="center"/>
        <w:rPr>
          <w:b/>
          <w:sz w:val="48"/>
        </w:rPr>
      </w:pPr>
      <w:r w:rsidRPr="003A424B">
        <w:rPr>
          <w:b/>
          <w:sz w:val="48"/>
        </w:rPr>
        <w:t xml:space="preserve">Amazon </w:t>
      </w:r>
      <w:r w:rsidR="00096B88" w:rsidRPr="003A424B">
        <w:rPr>
          <w:b/>
          <w:sz w:val="48"/>
        </w:rPr>
        <w:t>C</w:t>
      </w:r>
      <w:r w:rsidRPr="003A424B">
        <w:rPr>
          <w:b/>
          <w:sz w:val="48"/>
        </w:rPr>
        <w:t>onnect</w:t>
      </w:r>
      <w:r w:rsidR="003A424B">
        <w:rPr>
          <w:b/>
          <w:sz w:val="48"/>
        </w:rPr>
        <w:t xml:space="preserve"> CCP</w:t>
      </w:r>
    </w:p>
    <w:p w14:paraId="774C57DF" w14:textId="6365C1C0" w:rsidR="00BF4CB2" w:rsidRPr="003A424B" w:rsidRDefault="00DD02D0" w:rsidP="00096B88">
      <w:pPr>
        <w:pStyle w:val="VersionNumber"/>
        <w:jc w:val="center"/>
        <w:rPr>
          <w:b/>
          <w:sz w:val="32"/>
          <w:szCs w:val="14"/>
        </w:rPr>
      </w:pPr>
      <w:r w:rsidRPr="003A424B">
        <w:rPr>
          <w:b/>
          <w:sz w:val="32"/>
          <w:szCs w:val="14"/>
        </w:rPr>
        <w:t>I</w:t>
      </w:r>
      <w:r w:rsidR="00BF4CB2" w:rsidRPr="003A424B">
        <w:rPr>
          <w:b/>
          <w:sz w:val="32"/>
          <w:szCs w:val="14"/>
        </w:rPr>
        <w:t xml:space="preserve">ntegration with </w:t>
      </w:r>
      <w:r w:rsidR="00096B88" w:rsidRPr="003A424B">
        <w:rPr>
          <w:b/>
          <w:sz w:val="32"/>
          <w:szCs w:val="14"/>
        </w:rPr>
        <w:t>Enghouse</w:t>
      </w:r>
      <w:r w:rsidR="003A424B">
        <w:rPr>
          <w:b/>
          <w:sz w:val="32"/>
          <w:szCs w:val="14"/>
        </w:rPr>
        <w:t xml:space="preserve"> Interactive</w:t>
      </w:r>
      <w:r w:rsidR="00096B88" w:rsidRPr="003A424B">
        <w:rPr>
          <w:b/>
          <w:sz w:val="32"/>
          <w:szCs w:val="14"/>
        </w:rPr>
        <w:t xml:space="preserve"> </w:t>
      </w:r>
      <w:r w:rsidR="00BF4CB2" w:rsidRPr="003A424B">
        <w:rPr>
          <w:b/>
          <w:sz w:val="32"/>
          <w:szCs w:val="14"/>
        </w:rPr>
        <w:t>Vidyo</w:t>
      </w:r>
      <w:r w:rsidR="00096B88" w:rsidRPr="003A424B">
        <w:rPr>
          <w:b/>
          <w:sz w:val="32"/>
          <w:szCs w:val="14"/>
        </w:rPr>
        <w:t>.IO</w:t>
      </w:r>
    </w:p>
    <w:p w14:paraId="3475701C" w14:textId="61828C0F" w:rsidR="00FD2D17" w:rsidRPr="003A424B" w:rsidRDefault="0022495F" w:rsidP="00BF4CB2">
      <w:pPr>
        <w:pStyle w:val="VersionNumber"/>
        <w:rPr>
          <w:sz w:val="28"/>
        </w:rPr>
      </w:pPr>
      <w:r w:rsidRPr="003A424B">
        <w:rPr>
          <w:sz w:val="28"/>
        </w:rPr>
        <w:t xml:space="preserve">Version </w:t>
      </w:r>
      <w:sdt>
        <w:sdtPr>
          <w:rPr>
            <w:sz w:val="28"/>
          </w:rPr>
          <w:alias w:val="Keywords"/>
          <w:id w:val="89641735"/>
          <w:dataBinding w:prefixMappings="xmlns:ns0='http://purl.org/dc/elements/1.1/' xmlns:ns1='http://schemas.openxmlformats.org/package/2006/metadata/core-properties' " w:xpath="/ns1:coreProperties[1]/ns1:keywords[1]" w:storeItemID="{6C3C8BC8-F283-45AE-878A-BAB7291924A1}"/>
          <w:text/>
        </w:sdtPr>
        <w:sdtEndPr/>
        <w:sdtContent>
          <w:r w:rsidR="00387BA8" w:rsidRPr="003A424B">
            <w:rPr>
              <w:sz w:val="28"/>
            </w:rPr>
            <w:t>1.0.0.</w:t>
          </w:r>
          <w:r w:rsidR="00BF4CB2" w:rsidRPr="003A424B">
            <w:rPr>
              <w:sz w:val="28"/>
            </w:rPr>
            <w:t>0</w:t>
          </w:r>
          <w:r w:rsidR="003A424B" w:rsidRPr="003A424B">
            <w:rPr>
              <w:sz w:val="28"/>
            </w:rPr>
            <w:t>-B</w:t>
          </w:r>
          <w:r w:rsidR="00387BA8" w:rsidRPr="003A424B">
            <w:rPr>
              <w:sz w:val="28"/>
            </w:rPr>
            <w:t>eta</w:t>
          </w:r>
        </w:sdtContent>
      </w:sdt>
    </w:p>
    <w:p w14:paraId="185AA636" w14:textId="77777777" w:rsidR="00F0628E" w:rsidRPr="00097277" w:rsidRDefault="00F0628E" w:rsidP="00CB5A44">
      <w:pPr>
        <w:pStyle w:val="EnghouseBodyText"/>
      </w:pPr>
    </w:p>
    <w:p w14:paraId="68A71665" w14:textId="77777777" w:rsidR="00CF28CB" w:rsidRPr="00097277" w:rsidRDefault="00CF28CB" w:rsidP="00CB5A44">
      <w:pPr>
        <w:pStyle w:val="EnghouseCopyright"/>
      </w:pPr>
    </w:p>
    <w:p w14:paraId="6D13040B" w14:textId="77777777" w:rsidR="00CF28CB" w:rsidRPr="00097277" w:rsidRDefault="00CF28CB" w:rsidP="00CF28CB"/>
    <w:p w14:paraId="0D8F14A8" w14:textId="77777777" w:rsidR="00CF28CB" w:rsidRPr="00097277" w:rsidRDefault="00CF28CB" w:rsidP="00CF28CB"/>
    <w:p w14:paraId="451831D8" w14:textId="77777777" w:rsidR="00CF28CB" w:rsidRPr="00097277" w:rsidRDefault="00CF28CB" w:rsidP="00CB5A44">
      <w:pPr>
        <w:pStyle w:val="EnghouseCopyright"/>
      </w:pPr>
    </w:p>
    <w:p w14:paraId="4C3D09E1" w14:textId="77777777" w:rsidR="00CF28CB" w:rsidRPr="00097277" w:rsidRDefault="00CF28CB" w:rsidP="00CB5A44">
      <w:pPr>
        <w:pStyle w:val="EnghouseCopyright"/>
      </w:pPr>
    </w:p>
    <w:p w14:paraId="5CB0D17B" w14:textId="77777777" w:rsidR="00CF28CB" w:rsidRPr="00097277" w:rsidRDefault="00CF28CB" w:rsidP="00CF28CB">
      <w:pPr>
        <w:pStyle w:val="EnghouseCopyright"/>
        <w:tabs>
          <w:tab w:val="left" w:pos="8310"/>
        </w:tabs>
      </w:pPr>
      <w:r w:rsidRPr="00097277">
        <w:tab/>
      </w:r>
    </w:p>
    <w:p w14:paraId="0661463C" w14:textId="77777777" w:rsidR="00615F85" w:rsidRPr="00097277" w:rsidRDefault="00615F85" w:rsidP="00CB5A44">
      <w:pPr>
        <w:pStyle w:val="EnghouseCopyright"/>
      </w:pPr>
    </w:p>
    <w:p w14:paraId="5CD02A83" w14:textId="77777777" w:rsidR="00615F85" w:rsidRPr="00097277" w:rsidRDefault="00615F85" w:rsidP="00615F85"/>
    <w:p w14:paraId="38FBBEB4" w14:textId="77777777" w:rsidR="00615F85" w:rsidRPr="00097277" w:rsidRDefault="00615F85" w:rsidP="00615F85"/>
    <w:p w14:paraId="2CCFD470" w14:textId="77777777" w:rsidR="00615F85" w:rsidRPr="00097277" w:rsidRDefault="00615F85" w:rsidP="00CB5A44">
      <w:pPr>
        <w:pStyle w:val="EnghouseCopyright"/>
      </w:pPr>
    </w:p>
    <w:p w14:paraId="3C158662" w14:textId="77777777" w:rsidR="00615F85" w:rsidRPr="00097277" w:rsidRDefault="00615F85" w:rsidP="00615F85">
      <w:pPr>
        <w:pStyle w:val="EnghouseCopyright"/>
        <w:jc w:val="right"/>
      </w:pPr>
    </w:p>
    <w:p w14:paraId="20D13233" w14:textId="77777777" w:rsidR="00A52BBE" w:rsidRPr="00097277" w:rsidRDefault="00AD446F" w:rsidP="00CB5A44">
      <w:pPr>
        <w:pStyle w:val="EnghouseCopyright"/>
      </w:pPr>
      <w:r w:rsidRPr="00097277">
        <w:br w:type="page"/>
      </w:r>
      <w:r w:rsidR="007F63B3" w:rsidRPr="00097277">
        <w:lastRenderedPageBreak/>
        <w:t>Terms of Use</w:t>
      </w:r>
    </w:p>
    <w:p w14:paraId="147F84C7" w14:textId="77777777" w:rsidR="009B68F1" w:rsidRPr="00097277" w:rsidRDefault="009B68F1" w:rsidP="009B68F1">
      <w:pPr>
        <w:pStyle w:val="EnghouseCopyright"/>
      </w:pPr>
      <w:r w:rsidRPr="00097277">
        <w:t xml:space="preserve">Any software (“Software”) that is made available by Enghouse Interactive Inc. (“Enghouse”), together with any User Documentation (“User Documentation”) is the copyrighted work of Enghouse. Use of the Software is governed by the terms of a Master Purchase Agreement, End User License Agreement, or similar software license agreement ("License Agreement"). End users are not legally authorized to install any Software that is accompanied by or includes a License Agreement unless he or she first agrees to the License Agreement terms. </w:t>
      </w:r>
    </w:p>
    <w:p w14:paraId="7B158D3F" w14:textId="77777777" w:rsidR="009B68F1" w:rsidRPr="00097277" w:rsidRDefault="009B68F1" w:rsidP="009B68F1">
      <w:pPr>
        <w:pStyle w:val="EnghouseCopyright"/>
      </w:pPr>
    </w:p>
    <w:p w14:paraId="04D8AA9E" w14:textId="77777777" w:rsidR="009B68F1" w:rsidRPr="00097277" w:rsidRDefault="009B68F1" w:rsidP="009B68F1">
      <w:pPr>
        <w:pStyle w:val="EnghouseCopyright"/>
      </w:pPr>
      <w:r w:rsidRPr="00097277">
        <w:t xml:space="preserve">The Software is made available for installation solely for use by users according to the License Agreement. Any reproduction or redistribution of the Software not in accordance with the License Agreement is expressly prohibited by law and may result in severe civil and criminal penalties. Violators will be prosecuted to the maximum extent possible. </w:t>
      </w:r>
    </w:p>
    <w:p w14:paraId="07162547" w14:textId="77777777" w:rsidR="009B68F1" w:rsidRPr="00097277" w:rsidRDefault="009B68F1" w:rsidP="009B68F1">
      <w:pPr>
        <w:pStyle w:val="EnghouseCopyright"/>
      </w:pPr>
    </w:p>
    <w:p w14:paraId="77A0B8E8" w14:textId="77777777" w:rsidR="009B68F1" w:rsidRPr="00097277" w:rsidRDefault="009B68F1" w:rsidP="009B68F1">
      <w:pPr>
        <w:pStyle w:val="EnghouseCopyright"/>
      </w:pPr>
      <w:r w:rsidRPr="00097277">
        <w:t xml:space="preserve">WITHOUT LIMITING THE FOREGOING, COPYING OR REPRODUCTION OF THE SOFTWARE TO ANY OTHER SERVER OR LOCATION FOR FURTHER REPRODUCTION OR REDISTRIBUTION IS EXPRESSLY PROHIBITED, UNLESS SUCH REPRODUCTION OR REDISTRIBUTION IS EXPRESSLY PERMITTED BY THE LICENSE AGREEMENT ACCOMPANYING SUCH SOFTWARE. </w:t>
      </w:r>
    </w:p>
    <w:p w14:paraId="6BE28B3F" w14:textId="77777777" w:rsidR="009B68F1" w:rsidRPr="00097277" w:rsidRDefault="009B68F1" w:rsidP="009B68F1">
      <w:pPr>
        <w:pStyle w:val="EnghouseCopyright"/>
      </w:pPr>
    </w:p>
    <w:p w14:paraId="6D04F089" w14:textId="77777777" w:rsidR="009B68F1" w:rsidRPr="00097277" w:rsidRDefault="009B68F1" w:rsidP="009B68F1">
      <w:pPr>
        <w:pStyle w:val="EnghouseCopyright"/>
      </w:pPr>
      <w:r w:rsidRPr="00097277">
        <w:t xml:space="preserve">THE SOFTWARE IS WARRANTED, IF AT ALL, ONLY ACCORDING TO THE TERMS OF THE LICENSE AGREEMENT. ENGHOUSE HEREBY DISCLAIMS ALL OTHER NON-EXPRESS WARRANTIES AND CONDITIONS WITH REGARD TO THE SOFTWARE, INCLUDING ALL IMPLIED WARRANTIES AND CONDITIONS OF MERCHANTABILITY, FITNESS FOR A PARTICULAR PURPOSE, TITLE, AND NON-INFRINGEMENT. </w:t>
      </w:r>
    </w:p>
    <w:p w14:paraId="718CB353" w14:textId="77777777" w:rsidR="009B68F1" w:rsidRPr="00097277" w:rsidRDefault="009B68F1" w:rsidP="009B68F1">
      <w:pPr>
        <w:pStyle w:val="EnghouseCopyright"/>
      </w:pPr>
    </w:p>
    <w:p w14:paraId="3DC86539" w14:textId="77777777" w:rsidR="009B68F1" w:rsidRPr="00097277" w:rsidRDefault="009B68F1" w:rsidP="009B68F1">
      <w:pPr>
        <w:pStyle w:val="EnghouseCopyright"/>
      </w:pPr>
      <w:r w:rsidRPr="00097277">
        <w:t>Enghouse grants a nonexclusive license to customer for use of the User Documentation. The User Documentation contains copyrighted and other proprietary materials. By accepting the User Documentation, recipients agree that they will not transmit, reproduce, or make available to any external third-party this User Documentation or any information contained herein. Copying, reverse-engineering, or reselling any part of the Software or User Documentation is strictly prohibited.</w:t>
      </w:r>
    </w:p>
    <w:p w14:paraId="4BE00F1A" w14:textId="77777777" w:rsidR="009B68F1" w:rsidRPr="00097277" w:rsidRDefault="009B68F1" w:rsidP="009B68F1">
      <w:pPr>
        <w:pStyle w:val="EnghouseCopyright"/>
      </w:pPr>
    </w:p>
    <w:p w14:paraId="6DB038A7" w14:textId="77777777" w:rsidR="009B68F1" w:rsidRPr="00097277" w:rsidRDefault="009B68F1" w:rsidP="009B68F1">
      <w:pPr>
        <w:pStyle w:val="EnghouseCopyright"/>
      </w:pPr>
      <w:r w:rsidRPr="00097277">
        <w:t>The information contained in the User Documentation furnished by Enghouse is based on the most accurate information available at the time of printing. No representation or warranty is made by Enghouse as to the accuracy or completeness of such information or any ongoing obligation to update such information. Enghouse reserves the right to change the information contained in this document without notice.</w:t>
      </w:r>
    </w:p>
    <w:p w14:paraId="1C7A4134" w14:textId="77777777" w:rsidR="009B68F1" w:rsidRPr="00097277" w:rsidRDefault="009B68F1" w:rsidP="009B68F1">
      <w:pPr>
        <w:pStyle w:val="EnghouseCopyright"/>
      </w:pPr>
    </w:p>
    <w:p w14:paraId="192415F9" w14:textId="77777777" w:rsidR="009B68F1" w:rsidRPr="00097277" w:rsidRDefault="009B68F1" w:rsidP="009B68F1">
      <w:pPr>
        <w:pStyle w:val="EnghouseCopyright"/>
      </w:pPr>
      <w:r w:rsidRPr="00097277">
        <w:t>Registered Trademarks</w:t>
      </w:r>
    </w:p>
    <w:p w14:paraId="186BC022" w14:textId="77777777" w:rsidR="00284018" w:rsidRPr="00097277" w:rsidRDefault="00284018" w:rsidP="009B68F1">
      <w:pPr>
        <w:pStyle w:val="EnghouseCopyright"/>
      </w:pPr>
      <w:proofErr w:type="spellStart"/>
      <w:r w:rsidRPr="00097277">
        <w:t>Syntellect</w:t>
      </w:r>
      <w:proofErr w:type="spellEnd"/>
      <w:r w:rsidRPr="00097277">
        <w:t xml:space="preserve">®, </w:t>
      </w:r>
      <w:proofErr w:type="spellStart"/>
      <w:r w:rsidRPr="00097277">
        <w:t>Voiyager</w:t>
      </w:r>
      <w:proofErr w:type="spellEnd"/>
      <w:r w:rsidRPr="00097277">
        <w:t xml:space="preserve">®, Continuum ®, </w:t>
      </w:r>
      <w:proofErr w:type="spellStart"/>
      <w:r w:rsidRPr="00097277">
        <w:t>MediaVoice</w:t>
      </w:r>
      <w:proofErr w:type="spellEnd"/>
      <w:r w:rsidRPr="00097277">
        <w:t xml:space="preserve">®, Apropos®, </w:t>
      </w:r>
      <w:proofErr w:type="spellStart"/>
      <w:r w:rsidRPr="00097277">
        <w:t>Envox</w:t>
      </w:r>
      <w:proofErr w:type="spellEnd"/>
      <w:r w:rsidRPr="00097277">
        <w:t xml:space="preserve">®, </w:t>
      </w:r>
      <w:proofErr w:type="spellStart"/>
      <w:r w:rsidRPr="00097277">
        <w:t>Envox</w:t>
      </w:r>
      <w:proofErr w:type="spellEnd"/>
      <w:r w:rsidRPr="00097277">
        <w:t xml:space="preserve">® </w:t>
      </w:r>
      <w:proofErr w:type="spellStart"/>
      <w:r w:rsidRPr="00097277">
        <w:t>Activecall</w:t>
      </w:r>
      <w:proofErr w:type="spellEnd"/>
      <w:r w:rsidRPr="00097277">
        <w:t xml:space="preserve">, </w:t>
      </w:r>
      <w:proofErr w:type="spellStart"/>
      <w:r w:rsidRPr="00097277">
        <w:t>Envox</w:t>
      </w:r>
      <w:proofErr w:type="spellEnd"/>
      <w:r w:rsidRPr="00097277">
        <w:t xml:space="preserve"> CT ADE®, </w:t>
      </w:r>
      <w:proofErr w:type="spellStart"/>
      <w:r w:rsidRPr="00097277">
        <w:t>Envox</w:t>
      </w:r>
      <w:proofErr w:type="spellEnd"/>
      <w:r w:rsidRPr="00097277">
        <w:t xml:space="preserve"> CT Connect®, Dynamic Application Discovery®, Interaction Vault® CT Impact®, </w:t>
      </w:r>
      <w:proofErr w:type="spellStart"/>
      <w:r w:rsidRPr="00097277">
        <w:t>SmartDialer</w:t>
      </w:r>
      <w:proofErr w:type="spellEnd"/>
      <w:r w:rsidRPr="00097277">
        <w:t xml:space="preserve">®, </w:t>
      </w:r>
      <w:proofErr w:type="spellStart"/>
      <w:r w:rsidRPr="00097277">
        <w:t>SmartVoice</w:t>
      </w:r>
      <w:proofErr w:type="spellEnd"/>
      <w:r w:rsidRPr="00097277">
        <w:t xml:space="preserve">®, </w:t>
      </w:r>
      <w:proofErr w:type="spellStart"/>
      <w:r w:rsidRPr="00097277">
        <w:t>SmartCollect</w:t>
      </w:r>
      <w:proofErr w:type="spellEnd"/>
      <w:r w:rsidRPr="00097277">
        <w:t xml:space="preserve">®, </w:t>
      </w:r>
      <w:proofErr w:type="spellStart"/>
      <w:r w:rsidRPr="00097277">
        <w:t>SmartSupport</w:t>
      </w:r>
      <w:proofErr w:type="spellEnd"/>
      <w:r w:rsidRPr="00097277">
        <w:t xml:space="preserve">®, </w:t>
      </w:r>
      <w:proofErr w:type="spellStart"/>
      <w:r w:rsidRPr="00097277">
        <w:t>Zeacom</w:t>
      </w:r>
      <w:proofErr w:type="spellEnd"/>
      <w:r w:rsidRPr="00097277">
        <w:t>®</w:t>
      </w:r>
    </w:p>
    <w:p w14:paraId="78B6A78C" w14:textId="77777777" w:rsidR="00AD446F" w:rsidRPr="00097277" w:rsidRDefault="00AD446F" w:rsidP="00A52BBE">
      <w:pPr>
        <w:pStyle w:val="EnghouseCopyright"/>
      </w:pPr>
    </w:p>
    <w:p w14:paraId="1246A5D7" w14:textId="77777777" w:rsidR="00356B39" w:rsidRPr="00097277" w:rsidRDefault="00356B39" w:rsidP="00A52BBE">
      <w:pPr>
        <w:pStyle w:val="EnghouseCopyright"/>
      </w:pPr>
    </w:p>
    <w:p w14:paraId="3B54E5DF" w14:textId="77777777" w:rsidR="004A5AD8" w:rsidRPr="00097277" w:rsidRDefault="004A5AD8" w:rsidP="0091118F"/>
    <w:p w14:paraId="430381C4" w14:textId="77777777" w:rsidR="004A5AD8" w:rsidRPr="00097277" w:rsidRDefault="004A5AD8" w:rsidP="004A5AD8"/>
    <w:p w14:paraId="7896094D" w14:textId="77777777" w:rsidR="004A5AD8" w:rsidRPr="00097277" w:rsidRDefault="004A5AD8" w:rsidP="004A5AD8"/>
    <w:p w14:paraId="2EEFCBA8" w14:textId="77777777" w:rsidR="004A5AD8" w:rsidRPr="00097277" w:rsidRDefault="004A5AD8" w:rsidP="004A5AD8"/>
    <w:p w14:paraId="4064A919" w14:textId="77777777" w:rsidR="004A5AD8" w:rsidRPr="00097277" w:rsidRDefault="004A5AD8" w:rsidP="004A5AD8"/>
    <w:p w14:paraId="70B7FF58" w14:textId="77777777" w:rsidR="004A5AD8" w:rsidRPr="00097277" w:rsidRDefault="004A5AD8" w:rsidP="004A5AD8"/>
    <w:p w14:paraId="5DCBB5F3" w14:textId="77777777" w:rsidR="004A5AD8" w:rsidRPr="00097277" w:rsidRDefault="004A5AD8" w:rsidP="004A5AD8"/>
    <w:p w14:paraId="6B10032A" w14:textId="77777777" w:rsidR="004A5AD8" w:rsidRPr="00097277" w:rsidRDefault="004A5AD8" w:rsidP="004A5AD8"/>
    <w:p w14:paraId="605664EE" w14:textId="77777777" w:rsidR="004A5AD8" w:rsidRPr="00097277" w:rsidRDefault="004A5AD8" w:rsidP="004A5AD8"/>
    <w:p w14:paraId="6D6AF645" w14:textId="77777777" w:rsidR="004A5AD8" w:rsidRPr="00097277" w:rsidRDefault="004A5AD8" w:rsidP="004A5AD8"/>
    <w:p w14:paraId="3B769FEA" w14:textId="77777777" w:rsidR="004A5AD8" w:rsidRPr="00097277" w:rsidRDefault="004A5AD8" w:rsidP="004A5AD8"/>
    <w:p w14:paraId="50E1AEBF" w14:textId="77777777" w:rsidR="004A5AD8" w:rsidRPr="00097277" w:rsidRDefault="004A5AD8" w:rsidP="004A5AD8"/>
    <w:p w14:paraId="7CF9ADF3" w14:textId="77777777" w:rsidR="004A5AD8" w:rsidRPr="00097277" w:rsidRDefault="004A5AD8" w:rsidP="004A5AD8"/>
    <w:p w14:paraId="119337F2" w14:textId="77777777" w:rsidR="004A5AD8" w:rsidRPr="00097277" w:rsidRDefault="004A5AD8" w:rsidP="004A5AD8"/>
    <w:p w14:paraId="57D5EB58" w14:textId="77777777" w:rsidR="004A5AD8" w:rsidRPr="00097277" w:rsidRDefault="004A5AD8" w:rsidP="004A5AD8"/>
    <w:p w14:paraId="44B28428" w14:textId="77777777" w:rsidR="004A5AD8" w:rsidRPr="00097277" w:rsidRDefault="004A5AD8" w:rsidP="004A5AD8">
      <w:pPr>
        <w:tabs>
          <w:tab w:val="left" w:pos="3795"/>
        </w:tabs>
      </w:pPr>
      <w:r w:rsidRPr="00097277">
        <w:tab/>
      </w:r>
    </w:p>
    <w:p w14:paraId="0F84CFAC" w14:textId="77777777" w:rsidR="00343DEC" w:rsidRPr="00097277" w:rsidRDefault="004A5AD8" w:rsidP="004A5AD8">
      <w:pPr>
        <w:tabs>
          <w:tab w:val="left" w:pos="3795"/>
        </w:tabs>
        <w:sectPr w:rsidR="00343DEC" w:rsidRPr="00097277" w:rsidSect="009D4F17">
          <w:footerReference w:type="even" r:id="rId11"/>
          <w:footerReference w:type="default" r:id="rId12"/>
          <w:footerReference w:type="first" r:id="rId13"/>
          <w:type w:val="nextColumn"/>
          <w:pgSz w:w="12242" w:h="15842" w:code="1"/>
          <w:pgMar w:top="1440" w:right="1440" w:bottom="1440" w:left="1440" w:header="720" w:footer="720" w:gutter="0"/>
          <w:pgNumType w:fmt="lowerRoman" w:start="1"/>
          <w:cols w:space="720"/>
          <w:titlePg/>
        </w:sectPr>
      </w:pPr>
      <w:r w:rsidRPr="00097277">
        <w:tab/>
      </w:r>
    </w:p>
    <w:p w14:paraId="751FA47E" w14:textId="77777777" w:rsidR="00243FA4" w:rsidRPr="00097277" w:rsidRDefault="007F63B3" w:rsidP="00086EF6">
      <w:pPr>
        <w:pStyle w:val="EnghouseEULAHeading"/>
      </w:pPr>
      <w:bookmarkStart w:id="0" w:name="_Toc53338013"/>
      <w:r w:rsidRPr="00097277">
        <w:lastRenderedPageBreak/>
        <w:t>Software User License Agreement</w:t>
      </w:r>
      <w:bookmarkEnd w:id="0"/>
    </w:p>
    <w:p w14:paraId="59F659A7" w14:textId="77777777" w:rsidR="007503D0" w:rsidRPr="00097277" w:rsidRDefault="007503D0" w:rsidP="007503D0">
      <w:r w:rsidRPr="00097277">
        <w:t>Enghouse Interactive Inc., for itself, subsidiaries, affiliates (“Licensor”), or by and through its authorized resellers offers You use of this product (“Software”) expressly contingent upon Your agreement to all terms and conditions in this license agreement, acceptance of which You affirmatively signify by clicking “I accept” below or alternatively by installing, copying or otherwise using the Software, you agree to be bound by the terms of this agreement. If You do not agree to all of the terms contained herein, click “I decline” and/or return the Software to Licensor immediately upon rejection, without installing, copying, or using the Software for a refund thereof. Your use of the Software, even if obtained in contravention of this license agreement or obtained otherwise than through Licensor or its authorized resellers, indicates Your agreement to all of these terms. If you install the Software on behalf of a party, you must ensure that they are provided with and agree to the terms of this License Agreement prior to installation.</w:t>
      </w:r>
    </w:p>
    <w:p w14:paraId="5ADA3A73" w14:textId="77777777" w:rsidR="007503D0" w:rsidRPr="00097277" w:rsidRDefault="007503D0" w:rsidP="00406944">
      <w:pPr>
        <w:pStyle w:val="ListParagraph"/>
        <w:numPr>
          <w:ilvl w:val="0"/>
          <w:numId w:val="10"/>
        </w:numPr>
      </w:pPr>
      <w:r w:rsidRPr="00097277">
        <w:t>Definitions. “You” and “Your” refer to each entity using the Software, regardless of payment of any license fee to Licensor for the Software, but do not include affiliates, subsidiaries, parents, consultants, or any other third party, absent Licensor’s express written consent. “Software” includes any updates, upgrades, enhancements and modifications. You may receive from Licensor via purchased maintenance and support services. "Intellectual Property Rights" means any and all rights existing from time to time under patent, copyright, trade secret, trademark, or unfair competition law, and any and all other proprietary rights, and any and all applications, renewals, extensions and restorations thereof, now or hereafter in force and effect worldwide.</w:t>
      </w:r>
    </w:p>
    <w:p w14:paraId="0101455E" w14:textId="77777777" w:rsidR="007503D0" w:rsidRPr="00097277" w:rsidRDefault="007503D0" w:rsidP="00406944">
      <w:pPr>
        <w:pStyle w:val="ListParagraph"/>
        <w:numPr>
          <w:ilvl w:val="0"/>
          <w:numId w:val="10"/>
        </w:numPr>
      </w:pPr>
      <w:r w:rsidRPr="00097277">
        <w:t>License.</w:t>
      </w:r>
    </w:p>
    <w:p w14:paraId="28CED6BB" w14:textId="77777777" w:rsidR="007503D0" w:rsidRPr="00097277" w:rsidRDefault="007503D0" w:rsidP="00406944">
      <w:pPr>
        <w:pStyle w:val="EnghouseCopyright"/>
        <w:numPr>
          <w:ilvl w:val="1"/>
          <w:numId w:val="12"/>
        </w:numPr>
        <w:ind w:left="709"/>
      </w:pPr>
      <w:r w:rsidRPr="00097277">
        <w:t>Evaluation License. If You have obtained the Software for evaluation purposes and/or have not paid Licensor or its authorized reseller the applicable license fees for the Software, Licensor grants You a nonexclusive, nontransferable, limited, personal license for 30 days (unless otherwise expressly stated to You in writing by Licensor) (“Evaluation Period”) to use the Software, in accordance with its documentation, solely for the purpose of evaluating the Software for Your internal business purposes and solely on one (1) computer server at one (1) physical site owned and/or controlled by You. You may not use the Software for production purposes and all Software and documentation must be returned to Licensor at the end of the Evaluation Period.</w:t>
      </w:r>
    </w:p>
    <w:p w14:paraId="22108486" w14:textId="77777777" w:rsidR="007503D0" w:rsidRPr="00097277" w:rsidRDefault="007503D0" w:rsidP="00406944">
      <w:pPr>
        <w:pStyle w:val="EnghouseCopyright"/>
        <w:numPr>
          <w:ilvl w:val="1"/>
          <w:numId w:val="12"/>
        </w:numPr>
        <w:ind w:left="709"/>
      </w:pPr>
      <w:r w:rsidRPr="00097277">
        <w:t>Internal Use License. Subject to Your payment of the applicable license fees to Licensor or its authorized distributor, Licensor grants You a nonexclusive, nontransferable, limited, personal license to use the Software, in accordance with its documentation, solely for Your internal business purposes, limited to the site(s), number of seats, users, agents, servers, ports, devices, managed applications, and/or copies for which You have paid the applicable license fees as is expressly designated on valid Purchase Orders in aggregate as applicable to the Software obtained. If you need to increase the number of resources that are simultaneously executed or executable, you must contact Licensor or their authorized reseller to obtain authorization that enables the larger number of resources. No duplicate or copied instances of seats, users, agents, servers, ports, devices, managed applications, and or copies are allowed without having purchased such usage from Licensor or its authorized resellers.</w:t>
      </w:r>
    </w:p>
    <w:p w14:paraId="6EB8DDAF" w14:textId="77777777" w:rsidR="007503D0" w:rsidRPr="00097277" w:rsidRDefault="007503D0" w:rsidP="00406944">
      <w:pPr>
        <w:pStyle w:val="ListParagraph"/>
        <w:numPr>
          <w:ilvl w:val="0"/>
          <w:numId w:val="10"/>
        </w:numPr>
      </w:pPr>
      <w:r w:rsidRPr="00097277">
        <w:t>Restrictions. You shall not, without express permission to the contrary by Licensor (</w:t>
      </w:r>
      <w:proofErr w:type="spellStart"/>
      <w:r w:rsidRPr="00097277">
        <w:t>i</w:t>
      </w:r>
      <w:proofErr w:type="spellEnd"/>
      <w:r w:rsidRPr="00097277">
        <w:t>) process the data of any other party or use the Software in a service bureau or timeshare manner, (ii) sell, publish, disclose, display, or otherwise make available the Software or copies thereof to, or permit the use thereof by, others not specifically authorized hereunder, (iii) transfer or assign in any manner, in whole or in part, rent, lease, or trade-in the Software or any copy thereof, any attempt of which shall be void, or (iv) allow access to the Software outside the permitted site(s). You may make one copy of the Software for archival or backup purposes and copies of Licensor’s non-training documentation as necessary, provided that such copy(</w:t>
      </w:r>
      <w:proofErr w:type="spellStart"/>
      <w:r w:rsidRPr="00097277">
        <w:t>ies</w:t>
      </w:r>
      <w:proofErr w:type="spellEnd"/>
      <w:r w:rsidRPr="00097277">
        <w:t>) shall include Licensor's copyright and other proprietary notices. Otherwise, You may not copy or print, in whole or in part, the Software or documentation. All copies thereof remain the exclusive property of Licensor. You shall not, nor permit anyone to, de-compile, disassemble, reverse engineer, or in any manner otherwise attempt to learn the inner workings or derive the source code of the Software. The Software is proprietary to Licensor or its licensor, and title to it remains in Licensor or its licensors. The Software is protected by trade secret and copyright law and international copyright treaty, and may be the subject of United States patents and patents of other jurisdictions. All applicable Intellectual Property rights, including copyrights, trade secrets, patents, and trademarks in the Software and documentation, or any modifications or enhancements thereto, shall remain with Licensor.</w:t>
      </w:r>
    </w:p>
    <w:p w14:paraId="451D7254" w14:textId="77777777" w:rsidR="007503D0" w:rsidRPr="00097277" w:rsidRDefault="007503D0" w:rsidP="00406944">
      <w:pPr>
        <w:pStyle w:val="ListParagraph"/>
        <w:numPr>
          <w:ilvl w:val="0"/>
          <w:numId w:val="10"/>
        </w:numPr>
      </w:pPr>
      <w:r w:rsidRPr="00097277">
        <w:t>Confidentiality. The Software and its documentation contain confidential information of Licensor. You agree to use at least a reasonable degree of care to prevent disclosure of such information to third parties, absent Licensor’s express written consent to such disclosure.</w:t>
      </w:r>
    </w:p>
    <w:p w14:paraId="15B7EA64" w14:textId="77777777" w:rsidR="007503D0" w:rsidRPr="00097277" w:rsidRDefault="007503D0" w:rsidP="00406944">
      <w:pPr>
        <w:pStyle w:val="ListParagraph"/>
        <w:numPr>
          <w:ilvl w:val="0"/>
          <w:numId w:val="10"/>
        </w:numPr>
      </w:pPr>
      <w:r w:rsidRPr="00097277">
        <w:t>Termination. You may terminate this license immediately by destroying all copies of the Software in Your possession. This license will terminate automatically, without notice from Licensor, immediately (</w:t>
      </w:r>
      <w:proofErr w:type="spellStart"/>
      <w:r w:rsidRPr="00097277">
        <w:t>i</w:t>
      </w:r>
      <w:proofErr w:type="spellEnd"/>
      <w:r w:rsidRPr="00097277">
        <w:t>) upon the breach of any terms of this license, or (ii) in the event You file for bankruptcy protection, are declared bankrupt in any jurisdiction, or have a receiver appointed, and such filing, declaration, or appointment is not rescinded within ninety (90) days.</w:t>
      </w:r>
    </w:p>
    <w:p w14:paraId="4BA7CB0E" w14:textId="77777777" w:rsidR="007503D0" w:rsidRPr="00097277" w:rsidRDefault="007503D0" w:rsidP="00406944">
      <w:pPr>
        <w:pStyle w:val="ListParagraph"/>
        <w:numPr>
          <w:ilvl w:val="0"/>
          <w:numId w:val="10"/>
        </w:numPr>
      </w:pPr>
      <w:r w:rsidRPr="00097277">
        <w:t>Maintenance. Maintenance and support for the Software are not provided under this license but may be purchased separately from Licensor or its authorized resellers subject to Licensor’s then-existing standard maintenance terms.</w:t>
      </w:r>
    </w:p>
    <w:p w14:paraId="7F25B1EC" w14:textId="77777777" w:rsidR="007503D0" w:rsidRPr="00097277" w:rsidRDefault="007503D0" w:rsidP="00406944">
      <w:pPr>
        <w:pStyle w:val="ListParagraph"/>
        <w:numPr>
          <w:ilvl w:val="0"/>
          <w:numId w:val="10"/>
        </w:numPr>
      </w:pPr>
      <w:r w:rsidRPr="00097277">
        <w:lastRenderedPageBreak/>
        <w:t>Warranty. Licensor warrants that, for a period of sixty (60) days following the date of shipment, the media on which the Software is delivered to You, if any, will be free from defect in materials and workmanship. Licensor’s sole liability, and Your sole remedy, for a breach of the foregoing will be the replacement of such media. EXCEPT FOR THE FOREGOING AND TO THE EXTENT PERMITTED BY LAW, LICENSOR SPECIFICALLY HEREBY DISCLAIMS ALL OTHER WARRANTIES, EXPRESS OR IMPLIED, INCLUDING, WITHOUT LIMITATION, THE IMPLIED WARRANTIES OF MERCHANTABILITY, FITNESS FOR A PARTICULAR PURPOSE, AND ANY WARRANTY AGAINST INFRINGEMENT OF ANY INTELLECTUAL PROPERTY RIGHT OF ANY THIRD PARTY.</w:t>
      </w:r>
    </w:p>
    <w:p w14:paraId="6427A2C5" w14:textId="77777777" w:rsidR="007503D0" w:rsidRPr="00097277" w:rsidRDefault="007503D0" w:rsidP="00406944">
      <w:pPr>
        <w:pStyle w:val="ListParagraph"/>
        <w:numPr>
          <w:ilvl w:val="0"/>
          <w:numId w:val="10"/>
        </w:numPr>
      </w:pPr>
      <w:r w:rsidRPr="00097277">
        <w:t>Liability. TO THE EXTENT PERMITTED BY LAW, LICENSOR SHALL HAVE NO LIABILITY UNDER THIS LICENSE FOR INDIRECT, SPECIAL, CONSEQUENTIAL, EXEMPLARY, INCIDENTAL, OR PUNITIVE DAMAGES (INCLUDING, BUT NOT LIMITED TO, DAMAGES FOR LOSS OF BUSINESS PROFITS, BUSINESS INTERRUPTION, LOSS OF USE, LOSS OF BUSINESS INFORMATION, OR OTHER DATA, OR ANY OTHER PECUNIARY LOSS), EVEN IF ADVISED OF THE POSSIBILITY OF SUCH DAMAGES, AND IN NO EVENT SHALL LICENSOR'S LIABILITY FOR ANY CLAIM ARISING OUT OF THIS AGREEMENT (BE IT CONTRACT, NEGLIGENCE, AND STRICT LIABILITY IN TORT OR WARRANTY) EXCEED THE AMOUNT PAID TO LICENSOR BY YOU FOR THE SOFTWARE. THIS LIMITATION SHALL BE ENFORCED EVEN IF DOING SO CAUSES ANY REMEDY TO FAIL OF ITS ESSENTIAL PURPOSE. NO CLAIM MAY BE BROUGHT BY YOU UNDER THIS AGREEMENT MORE THAN ONE (1) YEAR AFTER ACCRUAL OF SUCH CLAIM.</w:t>
      </w:r>
    </w:p>
    <w:p w14:paraId="5F9C391B" w14:textId="77777777" w:rsidR="007503D0" w:rsidRPr="00097277" w:rsidRDefault="007503D0" w:rsidP="00406944">
      <w:pPr>
        <w:pStyle w:val="ListParagraph"/>
        <w:numPr>
          <w:ilvl w:val="0"/>
          <w:numId w:val="10"/>
        </w:numPr>
      </w:pPr>
      <w:r w:rsidRPr="00097277">
        <w:t>Miscellaneous.</w:t>
      </w:r>
    </w:p>
    <w:p w14:paraId="07479CF9" w14:textId="77777777" w:rsidR="007503D0" w:rsidRPr="00097277" w:rsidRDefault="007503D0" w:rsidP="00406944">
      <w:pPr>
        <w:pStyle w:val="ListParagraph"/>
        <w:numPr>
          <w:ilvl w:val="1"/>
          <w:numId w:val="11"/>
        </w:numPr>
        <w:ind w:left="709"/>
      </w:pPr>
      <w:r w:rsidRPr="00097277">
        <w:t xml:space="preserve">Governing Law. This license and performance hereunder shall be governed by the laws of the United Kingdom of Great Britain and the sole jurisdiction for any legal proceedings under this license shall be in jurisdiction of English Courts. </w:t>
      </w:r>
    </w:p>
    <w:p w14:paraId="615DBFF7" w14:textId="77777777" w:rsidR="007503D0" w:rsidRPr="00097277" w:rsidRDefault="007503D0" w:rsidP="00406944">
      <w:pPr>
        <w:pStyle w:val="ListParagraph"/>
        <w:numPr>
          <w:ilvl w:val="1"/>
          <w:numId w:val="11"/>
        </w:numPr>
        <w:ind w:left="709"/>
      </w:pPr>
      <w:r w:rsidRPr="00097277">
        <w:t>Export Compliance. At Your own expense, US export/import law and regulations with respect to the Software and shall not export/import the Software in violation thereof. You are liable for any taxes, fees, or assessments arising out of Your use of the Software.</w:t>
      </w:r>
    </w:p>
    <w:p w14:paraId="649A59D2" w14:textId="16279C27" w:rsidR="007503D0" w:rsidRPr="00097277" w:rsidRDefault="007503D0" w:rsidP="00406944">
      <w:pPr>
        <w:pStyle w:val="ListParagraph"/>
        <w:numPr>
          <w:ilvl w:val="1"/>
          <w:numId w:val="11"/>
        </w:numPr>
        <w:ind w:left="709"/>
      </w:pPr>
      <w:r w:rsidRPr="00097277">
        <w:t xml:space="preserve">Government Use. All Software Licenses and documentation furnished pursuant to this Agreement were developed at private expense and are provided with RESTRICTED RIGHTS. Any use, duplication or disclosure by or for </w:t>
      </w:r>
      <w:r w:rsidR="00FE07E1" w:rsidRPr="00097277">
        <w:t>a</w:t>
      </w:r>
      <w:r w:rsidRPr="00097277">
        <w:t xml:space="preserve"> governmental entity or agency shall be subject to the restricted rights applicable to commercial computer software.</w:t>
      </w:r>
    </w:p>
    <w:p w14:paraId="1074A722" w14:textId="77777777" w:rsidR="007503D0" w:rsidRPr="00097277" w:rsidRDefault="007503D0" w:rsidP="00406944">
      <w:pPr>
        <w:pStyle w:val="ListParagraph"/>
        <w:numPr>
          <w:ilvl w:val="1"/>
          <w:numId w:val="11"/>
        </w:numPr>
        <w:ind w:left="709"/>
      </w:pPr>
      <w:r w:rsidRPr="00097277">
        <w:t>Severance. If any provision of this license is deemed invalid, illegal, or unenforceable under any applicable statute or rule of law, it is deemed modified to the degree necessary to comply with applicable law, and the remaining provisions shall remain in force and unaffected.</w:t>
      </w:r>
    </w:p>
    <w:p w14:paraId="663C6EA8" w14:textId="77777777" w:rsidR="007503D0" w:rsidRPr="00097277" w:rsidRDefault="007503D0" w:rsidP="00406944">
      <w:pPr>
        <w:pStyle w:val="ListParagraph"/>
        <w:numPr>
          <w:ilvl w:val="1"/>
          <w:numId w:val="11"/>
        </w:numPr>
        <w:ind w:left="709"/>
      </w:pPr>
      <w:r w:rsidRPr="00097277">
        <w:t>Injunction. You agree that Your breach of any provision of this license will cause Licensor irreparable injury that is inadequately compensable in monetary damages and, accordingly, that Licensor shall be entitled to injunctive relief in any court of competent jurisdiction against the breach or threatened breach of this license, in addition to any other remedies in law or equity.</w:t>
      </w:r>
    </w:p>
    <w:p w14:paraId="376E22C9" w14:textId="77777777" w:rsidR="007503D0" w:rsidRPr="00097277" w:rsidRDefault="007503D0" w:rsidP="00406944">
      <w:pPr>
        <w:pStyle w:val="ListParagraph"/>
        <w:numPr>
          <w:ilvl w:val="1"/>
          <w:numId w:val="11"/>
        </w:numPr>
        <w:ind w:left="709"/>
      </w:pPr>
      <w:r w:rsidRPr="00097277">
        <w:t>Waiver. The waiver or failure of Licensor to exercise in any respect any right provided for herein shall not be deemed a waiver of any further right hereunder and no waiver shall be effective unless in writing.</w:t>
      </w:r>
    </w:p>
    <w:p w14:paraId="1739473F" w14:textId="77777777" w:rsidR="007503D0" w:rsidRPr="00097277" w:rsidRDefault="007503D0" w:rsidP="00406944">
      <w:pPr>
        <w:pStyle w:val="ListParagraph"/>
        <w:numPr>
          <w:ilvl w:val="1"/>
          <w:numId w:val="11"/>
        </w:numPr>
        <w:ind w:left="709"/>
      </w:pPr>
      <w:r w:rsidRPr="00097277">
        <w:t>Assignment. You agree that this license is nontransferable, even as part of the sale of any portion of Your business, or pursuant to any merger, consolidation, or reorganization, without Licensor's prior written consent, but that Licensor may assign freely any of its rights or obligations under this license.</w:t>
      </w:r>
    </w:p>
    <w:p w14:paraId="0B6F07A5" w14:textId="77777777" w:rsidR="007503D0" w:rsidRPr="00097277" w:rsidRDefault="007503D0" w:rsidP="00406944">
      <w:pPr>
        <w:pStyle w:val="ListParagraph"/>
        <w:numPr>
          <w:ilvl w:val="1"/>
          <w:numId w:val="11"/>
        </w:numPr>
        <w:ind w:left="709"/>
      </w:pPr>
      <w:r w:rsidRPr="00097277">
        <w:t>Entire Agreement. This license constitutes the entire agreement and understanding between You and Licensor, supersedes any prior agreement or understanding whether oral or written, relating to the subject matter hereof, and may be modified only by a written agreement signed by both parties. IF YOU HAVE A WRITTEN MASTER AGREEMENT WITH LICENSOR GOVERNING THE LICENSE AND USE OF SOFTWARE, SUCH MASTER AGREEMENT WILL CONTROL AND PREVAIL OVER THE TERMS OF THIS LICENSE.</w:t>
      </w:r>
    </w:p>
    <w:p w14:paraId="3D84EA8E" w14:textId="77777777" w:rsidR="007503D0" w:rsidRPr="00097277" w:rsidRDefault="007503D0" w:rsidP="007503D0"/>
    <w:p w14:paraId="2F272A78" w14:textId="77777777" w:rsidR="005B306F" w:rsidRPr="00097277" w:rsidRDefault="005B306F" w:rsidP="007503D0">
      <w:pPr>
        <w:pStyle w:val="EnghouseBodyText"/>
      </w:pPr>
    </w:p>
    <w:p w14:paraId="0C95121E" w14:textId="77777777" w:rsidR="005B306F" w:rsidRPr="00097277" w:rsidRDefault="005B306F" w:rsidP="007503D0">
      <w:pPr>
        <w:pStyle w:val="EnghouseBodyText"/>
        <w:sectPr w:rsidR="005B306F" w:rsidRPr="00097277" w:rsidSect="009D4F17">
          <w:headerReference w:type="even" r:id="rId14"/>
          <w:headerReference w:type="default" r:id="rId15"/>
          <w:footerReference w:type="even" r:id="rId16"/>
          <w:footerReference w:type="default" r:id="rId17"/>
          <w:headerReference w:type="first" r:id="rId18"/>
          <w:footerReference w:type="first" r:id="rId19"/>
          <w:type w:val="nextColumn"/>
          <w:pgSz w:w="12242" w:h="15842" w:code="1"/>
          <w:pgMar w:top="1440" w:right="1440" w:bottom="1440" w:left="1440" w:header="720" w:footer="720" w:gutter="0"/>
          <w:cols w:space="720"/>
          <w:titlePg/>
          <w:docGrid w:linePitch="245"/>
        </w:sectPr>
      </w:pPr>
    </w:p>
    <w:p w14:paraId="4DE4B82D" w14:textId="77777777" w:rsidR="0076302A" w:rsidRPr="00097277" w:rsidRDefault="0076302A" w:rsidP="001B686E">
      <w:pPr>
        <w:pStyle w:val="TOCHeading"/>
      </w:pPr>
      <w:r w:rsidRPr="00097277">
        <w:lastRenderedPageBreak/>
        <w:t>Contents</w:t>
      </w:r>
    </w:p>
    <w:p w14:paraId="0BA1DF63" w14:textId="6C3FE400" w:rsidR="00A77C08" w:rsidRDefault="00EE49F7">
      <w:pPr>
        <w:pStyle w:val="TOC1"/>
        <w:rPr>
          <w:rFonts w:asciiTheme="minorHAnsi" w:eastAsiaTheme="minorEastAsia" w:hAnsiTheme="minorHAnsi" w:cstheme="minorBidi"/>
          <w:b w:val="0"/>
          <w:sz w:val="22"/>
          <w:szCs w:val="22"/>
          <w:lang w:bidi="he-IL"/>
        </w:rPr>
      </w:pPr>
      <w:r w:rsidRPr="00097277">
        <w:fldChar w:fldCharType="begin"/>
      </w:r>
      <w:r w:rsidR="001B686E" w:rsidRPr="00097277">
        <w:instrText xml:space="preserve"> TOC \o "1-3" \h \z \u </w:instrText>
      </w:r>
      <w:r w:rsidRPr="00097277">
        <w:fldChar w:fldCharType="separate"/>
      </w:r>
      <w:hyperlink w:anchor="_Toc53338013" w:history="1">
        <w:r w:rsidR="00A77C08" w:rsidRPr="00CF7A81">
          <w:rPr>
            <w:rStyle w:val="Hyperlink"/>
          </w:rPr>
          <w:t>Software User License Agreement</w:t>
        </w:r>
        <w:r w:rsidR="00A77C08">
          <w:rPr>
            <w:webHidden/>
          </w:rPr>
          <w:tab/>
        </w:r>
        <w:r w:rsidR="00A77C08">
          <w:rPr>
            <w:webHidden/>
          </w:rPr>
          <w:fldChar w:fldCharType="begin"/>
        </w:r>
        <w:r w:rsidR="00A77C08">
          <w:rPr>
            <w:webHidden/>
          </w:rPr>
          <w:instrText xml:space="preserve"> PAGEREF _Toc53338013 \h </w:instrText>
        </w:r>
        <w:r w:rsidR="00A77C08">
          <w:rPr>
            <w:webHidden/>
          </w:rPr>
        </w:r>
        <w:r w:rsidR="00A77C08">
          <w:rPr>
            <w:webHidden/>
          </w:rPr>
          <w:fldChar w:fldCharType="separate"/>
        </w:r>
        <w:r w:rsidR="00A77C08">
          <w:rPr>
            <w:webHidden/>
          </w:rPr>
          <w:t>3</w:t>
        </w:r>
        <w:r w:rsidR="00A77C08">
          <w:rPr>
            <w:webHidden/>
          </w:rPr>
          <w:fldChar w:fldCharType="end"/>
        </w:r>
      </w:hyperlink>
    </w:p>
    <w:p w14:paraId="5C039342" w14:textId="213B4B79" w:rsidR="00A77C08" w:rsidRDefault="005260B2">
      <w:pPr>
        <w:pStyle w:val="TOC1"/>
        <w:rPr>
          <w:rFonts w:asciiTheme="minorHAnsi" w:eastAsiaTheme="minorEastAsia" w:hAnsiTheme="minorHAnsi" w:cstheme="minorBidi"/>
          <w:b w:val="0"/>
          <w:sz w:val="22"/>
          <w:szCs w:val="22"/>
          <w:lang w:bidi="he-IL"/>
        </w:rPr>
      </w:pPr>
      <w:hyperlink w:anchor="_Toc53338014" w:history="1">
        <w:r w:rsidR="00A77C08" w:rsidRPr="00CF7A81">
          <w:rPr>
            <w:rStyle w:val="Hyperlink"/>
          </w:rPr>
          <w:t>About This Document</w:t>
        </w:r>
        <w:r w:rsidR="00A77C08">
          <w:rPr>
            <w:webHidden/>
          </w:rPr>
          <w:tab/>
        </w:r>
        <w:r w:rsidR="00A77C08">
          <w:rPr>
            <w:webHidden/>
          </w:rPr>
          <w:fldChar w:fldCharType="begin"/>
        </w:r>
        <w:r w:rsidR="00A77C08">
          <w:rPr>
            <w:webHidden/>
          </w:rPr>
          <w:instrText xml:space="preserve"> PAGEREF _Toc53338014 \h </w:instrText>
        </w:r>
        <w:r w:rsidR="00A77C08">
          <w:rPr>
            <w:webHidden/>
          </w:rPr>
        </w:r>
        <w:r w:rsidR="00A77C08">
          <w:rPr>
            <w:webHidden/>
          </w:rPr>
          <w:fldChar w:fldCharType="separate"/>
        </w:r>
        <w:r w:rsidR="00A77C08">
          <w:rPr>
            <w:webHidden/>
          </w:rPr>
          <w:t>6</w:t>
        </w:r>
        <w:r w:rsidR="00A77C08">
          <w:rPr>
            <w:webHidden/>
          </w:rPr>
          <w:fldChar w:fldCharType="end"/>
        </w:r>
      </w:hyperlink>
    </w:p>
    <w:p w14:paraId="7EA409AD" w14:textId="060FA543" w:rsidR="00A77C08" w:rsidRDefault="005260B2">
      <w:pPr>
        <w:pStyle w:val="TOC1"/>
        <w:tabs>
          <w:tab w:val="left" w:pos="720"/>
        </w:tabs>
        <w:rPr>
          <w:rFonts w:asciiTheme="minorHAnsi" w:eastAsiaTheme="minorEastAsia" w:hAnsiTheme="minorHAnsi" w:cstheme="minorBidi"/>
          <w:b w:val="0"/>
          <w:sz w:val="22"/>
          <w:szCs w:val="22"/>
          <w:lang w:bidi="he-IL"/>
        </w:rPr>
      </w:pPr>
      <w:hyperlink w:anchor="_Toc53338021" w:history="1">
        <w:r w:rsidR="00A77C08" w:rsidRPr="00CF7A81">
          <w:rPr>
            <w:rStyle w:val="Hyperlink"/>
          </w:rPr>
          <w:t>1.</w:t>
        </w:r>
        <w:r w:rsidR="00A77C08">
          <w:rPr>
            <w:rFonts w:asciiTheme="minorHAnsi" w:eastAsiaTheme="minorEastAsia" w:hAnsiTheme="minorHAnsi" w:cstheme="minorBidi"/>
            <w:b w:val="0"/>
            <w:sz w:val="22"/>
            <w:szCs w:val="22"/>
            <w:lang w:bidi="he-IL"/>
          </w:rPr>
          <w:tab/>
        </w:r>
        <w:r w:rsidR="00A77C08" w:rsidRPr="00CF7A81">
          <w:rPr>
            <w:rStyle w:val="Hyperlink"/>
          </w:rPr>
          <w:t>Overview</w:t>
        </w:r>
        <w:r w:rsidR="00A77C08">
          <w:rPr>
            <w:webHidden/>
          </w:rPr>
          <w:tab/>
        </w:r>
        <w:r w:rsidR="00A77C08">
          <w:rPr>
            <w:webHidden/>
          </w:rPr>
          <w:fldChar w:fldCharType="begin"/>
        </w:r>
        <w:r w:rsidR="00A77C08">
          <w:rPr>
            <w:webHidden/>
          </w:rPr>
          <w:instrText xml:space="preserve"> PAGEREF _Toc53338021 \h </w:instrText>
        </w:r>
        <w:r w:rsidR="00A77C08">
          <w:rPr>
            <w:webHidden/>
          </w:rPr>
        </w:r>
        <w:r w:rsidR="00A77C08">
          <w:rPr>
            <w:webHidden/>
          </w:rPr>
          <w:fldChar w:fldCharType="separate"/>
        </w:r>
        <w:r w:rsidR="00A77C08">
          <w:rPr>
            <w:webHidden/>
          </w:rPr>
          <w:t>7</w:t>
        </w:r>
        <w:r w:rsidR="00A77C08">
          <w:rPr>
            <w:webHidden/>
          </w:rPr>
          <w:fldChar w:fldCharType="end"/>
        </w:r>
      </w:hyperlink>
    </w:p>
    <w:p w14:paraId="76141F17" w14:textId="3AE71A17" w:rsidR="00A77C08" w:rsidRDefault="005260B2">
      <w:pPr>
        <w:pStyle w:val="TOC1"/>
        <w:tabs>
          <w:tab w:val="left" w:pos="720"/>
        </w:tabs>
        <w:rPr>
          <w:rFonts w:asciiTheme="minorHAnsi" w:eastAsiaTheme="minorEastAsia" w:hAnsiTheme="minorHAnsi" w:cstheme="minorBidi"/>
          <w:b w:val="0"/>
          <w:sz w:val="22"/>
          <w:szCs w:val="22"/>
          <w:lang w:bidi="he-IL"/>
        </w:rPr>
      </w:pPr>
      <w:hyperlink w:anchor="_Toc53338022" w:history="1">
        <w:r w:rsidR="00A77C08" w:rsidRPr="00CF7A81">
          <w:rPr>
            <w:rStyle w:val="Hyperlink"/>
          </w:rPr>
          <w:t>2.</w:t>
        </w:r>
        <w:r w:rsidR="00A77C08">
          <w:rPr>
            <w:rFonts w:asciiTheme="minorHAnsi" w:eastAsiaTheme="minorEastAsia" w:hAnsiTheme="minorHAnsi" w:cstheme="minorBidi"/>
            <w:b w:val="0"/>
            <w:sz w:val="22"/>
            <w:szCs w:val="22"/>
            <w:lang w:bidi="he-IL"/>
          </w:rPr>
          <w:tab/>
        </w:r>
        <w:r w:rsidR="00A77C08" w:rsidRPr="00CF7A81">
          <w:rPr>
            <w:rStyle w:val="Hyperlink"/>
          </w:rPr>
          <w:t>System Requirements</w:t>
        </w:r>
        <w:r w:rsidR="00A77C08">
          <w:rPr>
            <w:webHidden/>
          </w:rPr>
          <w:tab/>
        </w:r>
        <w:r w:rsidR="00A77C08">
          <w:rPr>
            <w:webHidden/>
          </w:rPr>
          <w:fldChar w:fldCharType="begin"/>
        </w:r>
        <w:r w:rsidR="00A77C08">
          <w:rPr>
            <w:webHidden/>
          </w:rPr>
          <w:instrText xml:space="preserve"> PAGEREF _Toc53338022 \h </w:instrText>
        </w:r>
        <w:r w:rsidR="00A77C08">
          <w:rPr>
            <w:webHidden/>
          </w:rPr>
        </w:r>
        <w:r w:rsidR="00A77C08">
          <w:rPr>
            <w:webHidden/>
          </w:rPr>
          <w:fldChar w:fldCharType="separate"/>
        </w:r>
        <w:r w:rsidR="00A77C08">
          <w:rPr>
            <w:webHidden/>
          </w:rPr>
          <w:t>8</w:t>
        </w:r>
        <w:r w:rsidR="00A77C08">
          <w:rPr>
            <w:webHidden/>
          </w:rPr>
          <w:fldChar w:fldCharType="end"/>
        </w:r>
      </w:hyperlink>
    </w:p>
    <w:p w14:paraId="7CF9AF43" w14:textId="1AEAA3E3" w:rsidR="00A77C08" w:rsidRDefault="005260B2">
      <w:pPr>
        <w:pStyle w:val="TOC2"/>
        <w:rPr>
          <w:rFonts w:asciiTheme="minorHAnsi" w:eastAsiaTheme="minorEastAsia" w:hAnsiTheme="minorHAnsi" w:cstheme="minorBidi"/>
          <w:sz w:val="22"/>
          <w:szCs w:val="22"/>
          <w:lang w:bidi="he-IL"/>
        </w:rPr>
      </w:pPr>
      <w:hyperlink w:anchor="_Toc53338023" w:history="1">
        <w:r w:rsidR="00A77C08" w:rsidRPr="00CF7A81">
          <w:rPr>
            <w:rStyle w:val="Hyperlink"/>
          </w:rPr>
          <w:t>System Requirements</w:t>
        </w:r>
        <w:r w:rsidR="00A77C08">
          <w:rPr>
            <w:webHidden/>
          </w:rPr>
          <w:tab/>
        </w:r>
        <w:r w:rsidR="00A77C08">
          <w:rPr>
            <w:webHidden/>
          </w:rPr>
          <w:fldChar w:fldCharType="begin"/>
        </w:r>
        <w:r w:rsidR="00A77C08">
          <w:rPr>
            <w:webHidden/>
          </w:rPr>
          <w:instrText xml:space="preserve"> PAGEREF _Toc53338023 \h </w:instrText>
        </w:r>
        <w:r w:rsidR="00A77C08">
          <w:rPr>
            <w:webHidden/>
          </w:rPr>
        </w:r>
        <w:r w:rsidR="00A77C08">
          <w:rPr>
            <w:webHidden/>
          </w:rPr>
          <w:fldChar w:fldCharType="separate"/>
        </w:r>
        <w:r w:rsidR="00A77C08">
          <w:rPr>
            <w:webHidden/>
          </w:rPr>
          <w:t>8</w:t>
        </w:r>
        <w:r w:rsidR="00A77C08">
          <w:rPr>
            <w:webHidden/>
          </w:rPr>
          <w:fldChar w:fldCharType="end"/>
        </w:r>
      </w:hyperlink>
    </w:p>
    <w:p w14:paraId="11C58B90" w14:textId="572D2C14" w:rsidR="00A77C08" w:rsidRDefault="005260B2">
      <w:pPr>
        <w:pStyle w:val="TOC2"/>
        <w:rPr>
          <w:rFonts w:asciiTheme="minorHAnsi" w:eastAsiaTheme="minorEastAsia" w:hAnsiTheme="minorHAnsi" w:cstheme="minorBidi"/>
          <w:sz w:val="22"/>
          <w:szCs w:val="22"/>
          <w:lang w:bidi="he-IL"/>
        </w:rPr>
      </w:pPr>
      <w:hyperlink w:anchor="_Toc53338024" w:history="1">
        <w:r w:rsidR="00A77C08" w:rsidRPr="00CF7A81">
          <w:rPr>
            <w:rStyle w:val="Hyperlink"/>
          </w:rPr>
          <w:t>Browser Requirements</w:t>
        </w:r>
        <w:r w:rsidR="00A77C08">
          <w:rPr>
            <w:webHidden/>
          </w:rPr>
          <w:tab/>
        </w:r>
        <w:r w:rsidR="00A77C08">
          <w:rPr>
            <w:webHidden/>
          </w:rPr>
          <w:fldChar w:fldCharType="begin"/>
        </w:r>
        <w:r w:rsidR="00A77C08">
          <w:rPr>
            <w:webHidden/>
          </w:rPr>
          <w:instrText xml:space="preserve"> PAGEREF _Toc53338024 \h </w:instrText>
        </w:r>
        <w:r w:rsidR="00A77C08">
          <w:rPr>
            <w:webHidden/>
          </w:rPr>
        </w:r>
        <w:r w:rsidR="00A77C08">
          <w:rPr>
            <w:webHidden/>
          </w:rPr>
          <w:fldChar w:fldCharType="separate"/>
        </w:r>
        <w:r w:rsidR="00A77C08">
          <w:rPr>
            <w:webHidden/>
          </w:rPr>
          <w:t>8</w:t>
        </w:r>
        <w:r w:rsidR="00A77C08">
          <w:rPr>
            <w:webHidden/>
          </w:rPr>
          <w:fldChar w:fldCharType="end"/>
        </w:r>
      </w:hyperlink>
    </w:p>
    <w:p w14:paraId="6287CE47" w14:textId="617963F5" w:rsidR="00A77C08" w:rsidRDefault="005260B2">
      <w:pPr>
        <w:pStyle w:val="TOC1"/>
        <w:tabs>
          <w:tab w:val="left" w:pos="720"/>
        </w:tabs>
        <w:rPr>
          <w:rFonts w:asciiTheme="minorHAnsi" w:eastAsiaTheme="minorEastAsia" w:hAnsiTheme="minorHAnsi" w:cstheme="minorBidi"/>
          <w:b w:val="0"/>
          <w:sz w:val="22"/>
          <w:szCs w:val="22"/>
          <w:lang w:bidi="he-IL"/>
        </w:rPr>
      </w:pPr>
      <w:hyperlink w:anchor="_Toc53338025" w:history="1">
        <w:r w:rsidR="00A77C08" w:rsidRPr="00CF7A81">
          <w:rPr>
            <w:rStyle w:val="Hyperlink"/>
          </w:rPr>
          <w:t>3.</w:t>
        </w:r>
        <w:r w:rsidR="00A77C08">
          <w:rPr>
            <w:rFonts w:asciiTheme="minorHAnsi" w:eastAsiaTheme="minorEastAsia" w:hAnsiTheme="minorHAnsi" w:cstheme="minorBidi"/>
            <w:b w:val="0"/>
            <w:sz w:val="22"/>
            <w:szCs w:val="22"/>
            <w:lang w:bidi="he-IL"/>
          </w:rPr>
          <w:tab/>
        </w:r>
        <w:r w:rsidR="00A77C08" w:rsidRPr="00CF7A81">
          <w:rPr>
            <w:rStyle w:val="Hyperlink"/>
          </w:rPr>
          <w:t>Provisioning flow</w:t>
        </w:r>
        <w:r w:rsidR="00A77C08">
          <w:rPr>
            <w:webHidden/>
          </w:rPr>
          <w:tab/>
        </w:r>
        <w:r w:rsidR="00A77C08">
          <w:rPr>
            <w:webHidden/>
          </w:rPr>
          <w:fldChar w:fldCharType="begin"/>
        </w:r>
        <w:r w:rsidR="00A77C08">
          <w:rPr>
            <w:webHidden/>
          </w:rPr>
          <w:instrText xml:space="preserve"> PAGEREF _Toc53338025 \h </w:instrText>
        </w:r>
        <w:r w:rsidR="00A77C08">
          <w:rPr>
            <w:webHidden/>
          </w:rPr>
        </w:r>
        <w:r w:rsidR="00A77C08">
          <w:rPr>
            <w:webHidden/>
          </w:rPr>
          <w:fldChar w:fldCharType="separate"/>
        </w:r>
        <w:r w:rsidR="00A77C08">
          <w:rPr>
            <w:webHidden/>
          </w:rPr>
          <w:t>9</w:t>
        </w:r>
        <w:r w:rsidR="00A77C08">
          <w:rPr>
            <w:webHidden/>
          </w:rPr>
          <w:fldChar w:fldCharType="end"/>
        </w:r>
      </w:hyperlink>
    </w:p>
    <w:p w14:paraId="0F017820" w14:textId="0005E6F0" w:rsidR="00A77C08" w:rsidRDefault="005260B2">
      <w:pPr>
        <w:pStyle w:val="TOC1"/>
        <w:tabs>
          <w:tab w:val="left" w:pos="720"/>
        </w:tabs>
        <w:rPr>
          <w:rFonts w:asciiTheme="minorHAnsi" w:eastAsiaTheme="minorEastAsia" w:hAnsiTheme="minorHAnsi" w:cstheme="minorBidi"/>
          <w:b w:val="0"/>
          <w:sz w:val="22"/>
          <w:szCs w:val="22"/>
          <w:lang w:bidi="he-IL"/>
        </w:rPr>
      </w:pPr>
      <w:hyperlink w:anchor="_Toc53338026" w:history="1">
        <w:r w:rsidR="00A77C08" w:rsidRPr="00CF7A81">
          <w:rPr>
            <w:rStyle w:val="Hyperlink"/>
          </w:rPr>
          <w:t>4.</w:t>
        </w:r>
        <w:r w:rsidR="00A77C08">
          <w:rPr>
            <w:rFonts w:asciiTheme="minorHAnsi" w:eastAsiaTheme="minorEastAsia" w:hAnsiTheme="minorHAnsi" w:cstheme="minorBidi"/>
            <w:b w:val="0"/>
            <w:sz w:val="22"/>
            <w:szCs w:val="22"/>
            <w:lang w:bidi="he-IL"/>
          </w:rPr>
          <w:tab/>
        </w:r>
        <w:r w:rsidR="00A77C08" w:rsidRPr="00CF7A81">
          <w:rPr>
            <w:rStyle w:val="Hyperlink"/>
          </w:rPr>
          <w:t>Agent Application</w:t>
        </w:r>
        <w:r w:rsidR="00A77C08">
          <w:rPr>
            <w:webHidden/>
          </w:rPr>
          <w:tab/>
        </w:r>
        <w:r w:rsidR="00A77C08">
          <w:rPr>
            <w:webHidden/>
          </w:rPr>
          <w:fldChar w:fldCharType="begin"/>
        </w:r>
        <w:r w:rsidR="00A77C08">
          <w:rPr>
            <w:webHidden/>
          </w:rPr>
          <w:instrText xml:space="preserve"> PAGEREF _Toc53338026 \h </w:instrText>
        </w:r>
        <w:r w:rsidR="00A77C08">
          <w:rPr>
            <w:webHidden/>
          </w:rPr>
        </w:r>
        <w:r w:rsidR="00A77C08">
          <w:rPr>
            <w:webHidden/>
          </w:rPr>
          <w:fldChar w:fldCharType="separate"/>
        </w:r>
        <w:r w:rsidR="00A77C08">
          <w:rPr>
            <w:webHidden/>
          </w:rPr>
          <w:t>10</w:t>
        </w:r>
        <w:r w:rsidR="00A77C08">
          <w:rPr>
            <w:webHidden/>
          </w:rPr>
          <w:fldChar w:fldCharType="end"/>
        </w:r>
      </w:hyperlink>
    </w:p>
    <w:p w14:paraId="466A208B" w14:textId="2D2E451F" w:rsidR="00A77C08" w:rsidRDefault="005260B2">
      <w:pPr>
        <w:pStyle w:val="TOC2"/>
        <w:rPr>
          <w:rFonts w:asciiTheme="minorHAnsi" w:eastAsiaTheme="minorEastAsia" w:hAnsiTheme="minorHAnsi" w:cstheme="minorBidi"/>
          <w:sz w:val="22"/>
          <w:szCs w:val="22"/>
          <w:lang w:bidi="he-IL"/>
        </w:rPr>
      </w:pPr>
      <w:hyperlink w:anchor="_Toc53338027" w:history="1">
        <w:r w:rsidR="00A77C08" w:rsidRPr="00CF7A81">
          <w:rPr>
            <w:rStyle w:val="Hyperlink"/>
          </w:rPr>
          <w:t>Overview</w:t>
        </w:r>
        <w:r w:rsidR="00A77C08">
          <w:rPr>
            <w:webHidden/>
          </w:rPr>
          <w:tab/>
        </w:r>
        <w:r w:rsidR="00A77C08">
          <w:rPr>
            <w:webHidden/>
          </w:rPr>
          <w:fldChar w:fldCharType="begin"/>
        </w:r>
        <w:r w:rsidR="00A77C08">
          <w:rPr>
            <w:webHidden/>
          </w:rPr>
          <w:instrText xml:space="preserve"> PAGEREF _Toc53338027 \h </w:instrText>
        </w:r>
        <w:r w:rsidR="00A77C08">
          <w:rPr>
            <w:webHidden/>
          </w:rPr>
        </w:r>
        <w:r w:rsidR="00A77C08">
          <w:rPr>
            <w:webHidden/>
          </w:rPr>
          <w:fldChar w:fldCharType="separate"/>
        </w:r>
        <w:r w:rsidR="00A77C08">
          <w:rPr>
            <w:webHidden/>
          </w:rPr>
          <w:t>10</w:t>
        </w:r>
        <w:r w:rsidR="00A77C08">
          <w:rPr>
            <w:webHidden/>
          </w:rPr>
          <w:fldChar w:fldCharType="end"/>
        </w:r>
      </w:hyperlink>
    </w:p>
    <w:p w14:paraId="706F41D2" w14:textId="73C3692E" w:rsidR="00A77C08" w:rsidRDefault="005260B2">
      <w:pPr>
        <w:pStyle w:val="TOC2"/>
        <w:rPr>
          <w:rFonts w:asciiTheme="minorHAnsi" w:eastAsiaTheme="minorEastAsia" w:hAnsiTheme="minorHAnsi" w:cstheme="minorBidi"/>
          <w:sz w:val="22"/>
          <w:szCs w:val="22"/>
          <w:lang w:bidi="he-IL"/>
        </w:rPr>
      </w:pPr>
      <w:hyperlink w:anchor="_Toc53338028" w:history="1">
        <w:r w:rsidR="00A77C08" w:rsidRPr="00CF7A81">
          <w:rPr>
            <w:rStyle w:val="Hyperlink"/>
          </w:rPr>
          <w:t>Agent Deployment</w:t>
        </w:r>
        <w:r w:rsidR="00A77C08">
          <w:rPr>
            <w:webHidden/>
          </w:rPr>
          <w:tab/>
        </w:r>
        <w:r w:rsidR="00A77C08">
          <w:rPr>
            <w:webHidden/>
          </w:rPr>
          <w:fldChar w:fldCharType="begin"/>
        </w:r>
        <w:r w:rsidR="00A77C08">
          <w:rPr>
            <w:webHidden/>
          </w:rPr>
          <w:instrText xml:space="preserve"> PAGEREF _Toc53338028 \h </w:instrText>
        </w:r>
        <w:r w:rsidR="00A77C08">
          <w:rPr>
            <w:webHidden/>
          </w:rPr>
        </w:r>
        <w:r w:rsidR="00A77C08">
          <w:rPr>
            <w:webHidden/>
          </w:rPr>
          <w:fldChar w:fldCharType="separate"/>
        </w:r>
        <w:r w:rsidR="00A77C08">
          <w:rPr>
            <w:webHidden/>
          </w:rPr>
          <w:t>10</w:t>
        </w:r>
        <w:r w:rsidR="00A77C08">
          <w:rPr>
            <w:webHidden/>
          </w:rPr>
          <w:fldChar w:fldCharType="end"/>
        </w:r>
      </w:hyperlink>
    </w:p>
    <w:p w14:paraId="773D0082" w14:textId="523E7BB8" w:rsidR="00A77C08" w:rsidRDefault="005260B2">
      <w:pPr>
        <w:pStyle w:val="TOC1"/>
        <w:tabs>
          <w:tab w:val="left" w:pos="720"/>
        </w:tabs>
        <w:rPr>
          <w:rFonts w:asciiTheme="minorHAnsi" w:eastAsiaTheme="minorEastAsia" w:hAnsiTheme="minorHAnsi" w:cstheme="minorBidi"/>
          <w:b w:val="0"/>
          <w:sz w:val="22"/>
          <w:szCs w:val="22"/>
          <w:lang w:bidi="he-IL"/>
        </w:rPr>
      </w:pPr>
      <w:hyperlink w:anchor="_Toc53338029" w:history="1">
        <w:r w:rsidR="00A77C08" w:rsidRPr="00CF7A81">
          <w:rPr>
            <w:rStyle w:val="Hyperlink"/>
          </w:rPr>
          <w:t>5.</w:t>
        </w:r>
        <w:r w:rsidR="00A77C08">
          <w:rPr>
            <w:rFonts w:asciiTheme="minorHAnsi" w:eastAsiaTheme="minorEastAsia" w:hAnsiTheme="minorHAnsi" w:cstheme="minorBidi"/>
            <w:b w:val="0"/>
            <w:sz w:val="22"/>
            <w:szCs w:val="22"/>
            <w:lang w:bidi="he-IL"/>
          </w:rPr>
          <w:tab/>
        </w:r>
        <w:r w:rsidR="00A77C08" w:rsidRPr="00CF7A81">
          <w:rPr>
            <w:rStyle w:val="Hyperlink"/>
          </w:rPr>
          <w:t>Client Chat Application</w:t>
        </w:r>
        <w:r w:rsidR="00A77C08">
          <w:rPr>
            <w:webHidden/>
          </w:rPr>
          <w:tab/>
        </w:r>
        <w:r w:rsidR="00A77C08">
          <w:rPr>
            <w:webHidden/>
          </w:rPr>
          <w:fldChar w:fldCharType="begin"/>
        </w:r>
        <w:r w:rsidR="00A77C08">
          <w:rPr>
            <w:webHidden/>
          </w:rPr>
          <w:instrText xml:space="preserve"> PAGEREF _Toc53338029 \h </w:instrText>
        </w:r>
        <w:r w:rsidR="00A77C08">
          <w:rPr>
            <w:webHidden/>
          </w:rPr>
        </w:r>
        <w:r w:rsidR="00A77C08">
          <w:rPr>
            <w:webHidden/>
          </w:rPr>
          <w:fldChar w:fldCharType="separate"/>
        </w:r>
        <w:r w:rsidR="00A77C08">
          <w:rPr>
            <w:webHidden/>
          </w:rPr>
          <w:t>12</w:t>
        </w:r>
        <w:r w:rsidR="00A77C08">
          <w:rPr>
            <w:webHidden/>
          </w:rPr>
          <w:fldChar w:fldCharType="end"/>
        </w:r>
      </w:hyperlink>
    </w:p>
    <w:p w14:paraId="7A4978BA" w14:textId="2B772EB0" w:rsidR="00A77C08" w:rsidRDefault="005260B2">
      <w:pPr>
        <w:pStyle w:val="TOC2"/>
        <w:rPr>
          <w:rFonts w:asciiTheme="minorHAnsi" w:eastAsiaTheme="minorEastAsia" w:hAnsiTheme="minorHAnsi" w:cstheme="minorBidi"/>
          <w:sz w:val="22"/>
          <w:szCs w:val="22"/>
          <w:lang w:bidi="he-IL"/>
        </w:rPr>
      </w:pPr>
      <w:hyperlink w:anchor="_Toc53338030" w:history="1">
        <w:r w:rsidR="00A77C08" w:rsidRPr="00CF7A81">
          <w:rPr>
            <w:rStyle w:val="Hyperlink"/>
          </w:rPr>
          <w:t>Overview</w:t>
        </w:r>
        <w:r w:rsidR="00A77C08">
          <w:rPr>
            <w:webHidden/>
          </w:rPr>
          <w:tab/>
        </w:r>
        <w:r w:rsidR="00A77C08">
          <w:rPr>
            <w:webHidden/>
          </w:rPr>
          <w:fldChar w:fldCharType="begin"/>
        </w:r>
        <w:r w:rsidR="00A77C08">
          <w:rPr>
            <w:webHidden/>
          </w:rPr>
          <w:instrText xml:space="preserve"> PAGEREF _Toc53338030 \h </w:instrText>
        </w:r>
        <w:r w:rsidR="00A77C08">
          <w:rPr>
            <w:webHidden/>
          </w:rPr>
        </w:r>
        <w:r w:rsidR="00A77C08">
          <w:rPr>
            <w:webHidden/>
          </w:rPr>
          <w:fldChar w:fldCharType="separate"/>
        </w:r>
        <w:r w:rsidR="00A77C08">
          <w:rPr>
            <w:webHidden/>
          </w:rPr>
          <w:t>12</w:t>
        </w:r>
        <w:r w:rsidR="00A77C08">
          <w:rPr>
            <w:webHidden/>
          </w:rPr>
          <w:fldChar w:fldCharType="end"/>
        </w:r>
      </w:hyperlink>
    </w:p>
    <w:p w14:paraId="6FA9815C" w14:textId="6D634810" w:rsidR="00A77C08" w:rsidRDefault="005260B2">
      <w:pPr>
        <w:pStyle w:val="TOC2"/>
        <w:rPr>
          <w:rFonts w:asciiTheme="minorHAnsi" w:eastAsiaTheme="minorEastAsia" w:hAnsiTheme="minorHAnsi" w:cstheme="minorBidi"/>
          <w:sz w:val="22"/>
          <w:szCs w:val="22"/>
          <w:lang w:bidi="he-IL"/>
        </w:rPr>
      </w:pPr>
      <w:hyperlink w:anchor="_Toc53338031" w:history="1">
        <w:r w:rsidR="00A77C08" w:rsidRPr="00CF7A81">
          <w:rPr>
            <w:rStyle w:val="Hyperlink"/>
          </w:rPr>
          <w:t>Client Chat Deployment</w:t>
        </w:r>
        <w:r w:rsidR="00A77C08">
          <w:rPr>
            <w:webHidden/>
          </w:rPr>
          <w:tab/>
        </w:r>
        <w:r w:rsidR="00A77C08">
          <w:rPr>
            <w:webHidden/>
          </w:rPr>
          <w:fldChar w:fldCharType="begin"/>
        </w:r>
        <w:r w:rsidR="00A77C08">
          <w:rPr>
            <w:webHidden/>
          </w:rPr>
          <w:instrText xml:space="preserve"> PAGEREF _Toc53338031 \h </w:instrText>
        </w:r>
        <w:r w:rsidR="00A77C08">
          <w:rPr>
            <w:webHidden/>
          </w:rPr>
        </w:r>
        <w:r w:rsidR="00A77C08">
          <w:rPr>
            <w:webHidden/>
          </w:rPr>
          <w:fldChar w:fldCharType="separate"/>
        </w:r>
        <w:r w:rsidR="00A77C08">
          <w:rPr>
            <w:webHidden/>
          </w:rPr>
          <w:t>12</w:t>
        </w:r>
        <w:r w:rsidR="00A77C08">
          <w:rPr>
            <w:webHidden/>
          </w:rPr>
          <w:fldChar w:fldCharType="end"/>
        </w:r>
      </w:hyperlink>
    </w:p>
    <w:p w14:paraId="54D4A81F" w14:textId="3F5AAE49" w:rsidR="00A77C08" w:rsidRDefault="005260B2">
      <w:pPr>
        <w:pStyle w:val="TOC1"/>
        <w:tabs>
          <w:tab w:val="left" w:pos="720"/>
        </w:tabs>
        <w:rPr>
          <w:rFonts w:asciiTheme="minorHAnsi" w:eastAsiaTheme="minorEastAsia" w:hAnsiTheme="minorHAnsi" w:cstheme="minorBidi"/>
          <w:b w:val="0"/>
          <w:sz w:val="22"/>
          <w:szCs w:val="22"/>
          <w:lang w:bidi="he-IL"/>
        </w:rPr>
      </w:pPr>
      <w:hyperlink w:anchor="_Toc53338032" w:history="1">
        <w:r w:rsidR="00A77C08" w:rsidRPr="00CF7A81">
          <w:rPr>
            <w:rStyle w:val="Hyperlink"/>
            <w:rtl/>
          </w:rPr>
          <w:t>6.</w:t>
        </w:r>
        <w:r w:rsidR="00A77C08">
          <w:rPr>
            <w:rFonts w:asciiTheme="minorHAnsi" w:eastAsiaTheme="minorEastAsia" w:hAnsiTheme="minorHAnsi" w:cstheme="minorBidi"/>
            <w:b w:val="0"/>
            <w:sz w:val="22"/>
            <w:szCs w:val="22"/>
            <w:lang w:bidi="he-IL"/>
          </w:rPr>
          <w:tab/>
        </w:r>
        <w:r w:rsidR="00A77C08" w:rsidRPr="00CF7A81">
          <w:rPr>
            <w:rStyle w:val="Hyperlink"/>
          </w:rPr>
          <w:t>Expected Functionality and Test Scenarios</w:t>
        </w:r>
        <w:r w:rsidR="00A77C08">
          <w:rPr>
            <w:webHidden/>
          </w:rPr>
          <w:tab/>
        </w:r>
        <w:r w:rsidR="00A77C08">
          <w:rPr>
            <w:webHidden/>
          </w:rPr>
          <w:fldChar w:fldCharType="begin"/>
        </w:r>
        <w:r w:rsidR="00A77C08">
          <w:rPr>
            <w:webHidden/>
          </w:rPr>
          <w:instrText xml:space="preserve"> PAGEREF _Toc53338032 \h </w:instrText>
        </w:r>
        <w:r w:rsidR="00A77C08">
          <w:rPr>
            <w:webHidden/>
          </w:rPr>
        </w:r>
        <w:r w:rsidR="00A77C08">
          <w:rPr>
            <w:webHidden/>
          </w:rPr>
          <w:fldChar w:fldCharType="separate"/>
        </w:r>
        <w:r w:rsidR="00A77C08">
          <w:rPr>
            <w:webHidden/>
          </w:rPr>
          <w:t>13</w:t>
        </w:r>
        <w:r w:rsidR="00A77C08">
          <w:rPr>
            <w:webHidden/>
          </w:rPr>
          <w:fldChar w:fldCharType="end"/>
        </w:r>
      </w:hyperlink>
    </w:p>
    <w:p w14:paraId="7D429748" w14:textId="5AB564D5" w:rsidR="00A77C08" w:rsidRDefault="005260B2">
      <w:pPr>
        <w:pStyle w:val="TOC1"/>
        <w:tabs>
          <w:tab w:val="left" w:pos="720"/>
        </w:tabs>
        <w:rPr>
          <w:rFonts w:asciiTheme="minorHAnsi" w:eastAsiaTheme="minorEastAsia" w:hAnsiTheme="minorHAnsi" w:cstheme="minorBidi"/>
          <w:b w:val="0"/>
          <w:sz w:val="22"/>
          <w:szCs w:val="22"/>
          <w:lang w:bidi="he-IL"/>
        </w:rPr>
      </w:pPr>
      <w:hyperlink w:anchor="_Toc53338033" w:history="1">
        <w:r w:rsidR="00A77C08" w:rsidRPr="00CF7A81">
          <w:rPr>
            <w:rStyle w:val="Hyperlink"/>
          </w:rPr>
          <w:t>7.</w:t>
        </w:r>
        <w:r w:rsidR="00A77C08">
          <w:rPr>
            <w:rFonts w:asciiTheme="minorHAnsi" w:eastAsiaTheme="minorEastAsia" w:hAnsiTheme="minorHAnsi" w:cstheme="minorBidi"/>
            <w:b w:val="0"/>
            <w:sz w:val="22"/>
            <w:szCs w:val="22"/>
            <w:lang w:bidi="he-IL"/>
          </w:rPr>
          <w:tab/>
        </w:r>
        <w:r w:rsidR="00A77C08" w:rsidRPr="00CF7A81">
          <w:rPr>
            <w:rStyle w:val="Hyperlink"/>
          </w:rPr>
          <w:t>Troubleshooting</w:t>
        </w:r>
        <w:r w:rsidR="00A77C08">
          <w:rPr>
            <w:webHidden/>
          </w:rPr>
          <w:tab/>
        </w:r>
        <w:r w:rsidR="00A77C08">
          <w:rPr>
            <w:webHidden/>
          </w:rPr>
          <w:fldChar w:fldCharType="begin"/>
        </w:r>
        <w:r w:rsidR="00A77C08">
          <w:rPr>
            <w:webHidden/>
          </w:rPr>
          <w:instrText xml:space="preserve"> PAGEREF _Toc53338033 \h </w:instrText>
        </w:r>
        <w:r w:rsidR="00A77C08">
          <w:rPr>
            <w:webHidden/>
          </w:rPr>
        </w:r>
        <w:r w:rsidR="00A77C08">
          <w:rPr>
            <w:webHidden/>
          </w:rPr>
          <w:fldChar w:fldCharType="separate"/>
        </w:r>
        <w:r w:rsidR="00A77C08">
          <w:rPr>
            <w:webHidden/>
          </w:rPr>
          <w:t>17</w:t>
        </w:r>
        <w:r w:rsidR="00A77C08">
          <w:rPr>
            <w:webHidden/>
          </w:rPr>
          <w:fldChar w:fldCharType="end"/>
        </w:r>
      </w:hyperlink>
    </w:p>
    <w:p w14:paraId="69CCD065" w14:textId="494588E7" w:rsidR="0076302A" w:rsidRPr="00097277" w:rsidRDefault="00EE49F7" w:rsidP="003A424B">
      <w:pPr>
        <w:pStyle w:val="Heading1"/>
        <w:jc w:val="left"/>
      </w:pPr>
      <w:r w:rsidRPr="00097277">
        <w:lastRenderedPageBreak/>
        <w:fldChar w:fldCharType="end"/>
      </w:r>
      <w:bookmarkStart w:id="1" w:name="_Toc512141987"/>
      <w:bookmarkStart w:id="2" w:name="_Ref210641414"/>
      <w:bookmarkStart w:id="3" w:name="_Ref210642098"/>
      <w:bookmarkStart w:id="4" w:name="_Ref257727306"/>
      <w:bookmarkStart w:id="5" w:name="_Ref257727335"/>
      <w:bookmarkStart w:id="6" w:name="_Toc53338014"/>
      <w:r w:rsidR="003C6C4B" w:rsidRPr="00097277">
        <w:t xml:space="preserve">About </w:t>
      </w:r>
      <w:r w:rsidR="000F666D" w:rsidRPr="00097277">
        <w:t>T</w:t>
      </w:r>
      <w:r w:rsidR="003C6C4B" w:rsidRPr="00097277">
        <w:t>his Document</w:t>
      </w:r>
      <w:bookmarkEnd w:id="1"/>
      <w:bookmarkEnd w:id="2"/>
      <w:bookmarkEnd w:id="3"/>
      <w:bookmarkEnd w:id="4"/>
      <w:bookmarkEnd w:id="5"/>
      <w:bookmarkEnd w:id="6"/>
    </w:p>
    <w:p w14:paraId="58BFA0D2" w14:textId="77777777" w:rsidR="00A251C1" w:rsidRPr="00097277" w:rsidRDefault="00A251C1" w:rsidP="004B7782">
      <w:pPr>
        <w:pStyle w:val="Heading2"/>
      </w:pPr>
      <w:bookmarkStart w:id="7" w:name="_Ref220400841"/>
      <w:bookmarkStart w:id="8" w:name="_Toc53338015"/>
      <w:bookmarkStart w:id="9" w:name="_Ref168799691"/>
      <w:bookmarkStart w:id="10" w:name="_Toc164045200"/>
      <w:bookmarkStart w:id="11" w:name="_Ref168799689"/>
      <w:r w:rsidRPr="00097277">
        <w:t>Audience</w:t>
      </w:r>
      <w:bookmarkEnd w:id="7"/>
      <w:bookmarkEnd w:id="8"/>
    </w:p>
    <w:p w14:paraId="2D9E7C0C" w14:textId="05A4F188" w:rsidR="00D95753" w:rsidRPr="00097277" w:rsidRDefault="001C62A4" w:rsidP="00BF4CB2">
      <w:pPr>
        <w:pStyle w:val="EnghouseBodyText"/>
      </w:pPr>
      <w:r w:rsidRPr="00097277">
        <w:t xml:space="preserve">This document is intended for </w:t>
      </w:r>
      <w:r w:rsidR="00BF4CB2">
        <w:t>CCP</w:t>
      </w:r>
      <w:r w:rsidR="003A424B">
        <w:t xml:space="preserve"> administrators to assist in the </w:t>
      </w:r>
      <w:r w:rsidRPr="00097277">
        <w:t>deploy</w:t>
      </w:r>
      <w:r w:rsidR="003A424B">
        <w:t xml:space="preserve">ment and or to </w:t>
      </w:r>
      <w:r w:rsidRPr="00097277">
        <w:t xml:space="preserve">customize </w:t>
      </w:r>
      <w:r w:rsidR="00BF4CB2">
        <w:t xml:space="preserve">CCP with </w:t>
      </w:r>
      <w:r w:rsidR="00096B88">
        <w:t xml:space="preserve">Enghouse </w:t>
      </w:r>
      <w:r w:rsidR="003A424B">
        <w:t xml:space="preserve">Interactive </w:t>
      </w:r>
      <w:r w:rsidR="00BF4CB2">
        <w:t>Vidyo</w:t>
      </w:r>
      <w:r w:rsidR="00096B88">
        <w:t>.IO</w:t>
      </w:r>
      <w:r w:rsidR="003A424B">
        <w:t xml:space="preserve"> (</w:t>
      </w:r>
      <w:proofErr w:type="spellStart"/>
      <w:r w:rsidR="003A424B">
        <w:t>Vidyo</w:t>
      </w:r>
      <w:proofErr w:type="spellEnd"/>
      <w:r w:rsidR="003A424B">
        <w:t>)</w:t>
      </w:r>
      <w:r w:rsidR="00A241D4" w:rsidRPr="00097277">
        <w:t xml:space="preserve"> </w:t>
      </w:r>
      <w:bookmarkEnd w:id="9"/>
    </w:p>
    <w:p w14:paraId="7E82D5E6" w14:textId="1A338838" w:rsidR="00CE567A" w:rsidRPr="00097277" w:rsidRDefault="005A10FB" w:rsidP="004B7782">
      <w:pPr>
        <w:pStyle w:val="Heading2"/>
      </w:pPr>
      <w:bookmarkStart w:id="12" w:name="_Toc164045203"/>
      <w:bookmarkStart w:id="13" w:name="_Ref168799694"/>
      <w:bookmarkStart w:id="14" w:name="_Ref220400873"/>
      <w:bookmarkStart w:id="15" w:name="_Toc53338016"/>
      <w:bookmarkEnd w:id="10"/>
      <w:bookmarkEnd w:id="11"/>
      <w:r w:rsidRPr="00097277">
        <w:t>Document c</w:t>
      </w:r>
      <w:r w:rsidR="00CE567A" w:rsidRPr="00097277">
        <w:t>onventions</w:t>
      </w:r>
      <w:bookmarkEnd w:id="12"/>
      <w:bookmarkEnd w:id="13"/>
      <w:bookmarkEnd w:id="14"/>
      <w:bookmarkEnd w:id="15"/>
    </w:p>
    <w:p w14:paraId="7C54D47C" w14:textId="77777777" w:rsidR="00F51218" w:rsidRPr="00097277" w:rsidRDefault="00F51218" w:rsidP="00F51218">
      <w:pPr>
        <w:pStyle w:val="EnghouseBodyText"/>
      </w:pPr>
      <w:r w:rsidRPr="00097277">
        <w:t>This document uses the following text formats and notation conventions.</w:t>
      </w:r>
    </w:p>
    <w:p w14:paraId="5D6883AB" w14:textId="77777777" w:rsidR="00F51218" w:rsidRPr="00097277" w:rsidRDefault="00F51218" w:rsidP="00F51218">
      <w:pPr>
        <w:pStyle w:val="Heading3"/>
      </w:pPr>
      <w:bookmarkStart w:id="16" w:name="_Toc330308594"/>
      <w:bookmarkStart w:id="17" w:name="_Toc53338017"/>
      <w:r w:rsidRPr="00097277">
        <w:t xml:space="preserve">Text </w:t>
      </w:r>
      <w:r w:rsidR="005A10FB" w:rsidRPr="00097277">
        <w:t>f</w:t>
      </w:r>
      <w:r w:rsidRPr="00097277">
        <w:t>ormat</w:t>
      </w:r>
      <w:bookmarkEnd w:id="16"/>
      <w:bookmarkEnd w:id="17"/>
    </w:p>
    <w:p w14:paraId="0D90233F" w14:textId="77777777" w:rsidR="00F51218" w:rsidRPr="00097277" w:rsidRDefault="00F51218" w:rsidP="00F51218">
      <w:pPr>
        <w:pStyle w:val="EnghouseBodyText"/>
      </w:pPr>
      <w:r w:rsidRPr="00097277">
        <w:t>Bold text indicates a button, field, link, option name, or similar function requiring an action.</w:t>
      </w:r>
    </w:p>
    <w:p w14:paraId="6DA4DF7B" w14:textId="77777777" w:rsidR="00F51218" w:rsidRPr="00097277" w:rsidRDefault="00F51218" w:rsidP="00F51218">
      <w:pPr>
        <w:pStyle w:val="EnghouseBodyText"/>
      </w:pPr>
      <w:r w:rsidRPr="00097277">
        <w:t>Italicized text indicates new terms, directory paths, or references to external documents.</w:t>
      </w:r>
    </w:p>
    <w:p w14:paraId="691E6958" w14:textId="77777777" w:rsidR="00F51218" w:rsidRPr="00097277" w:rsidRDefault="00F51218" w:rsidP="00F51218">
      <w:pPr>
        <w:pStyle w:val="EnghouseBodyText"/>
      </w:pPr>
      <w:r w:rsidRPr="00097277">
        <w:t>Text in this font indicates code.</w:t>
      </w:r>
    </w:p>
    <w:p w14:paraId="4EBC31F4" w14:textId="77777777" w:rsidR="00F51218" w:rsidRPr="00097277" w:rsidRDefault="00F51218" w:rsidP="00F51218">
      <w:pPr>
        <w:pStyle w:val="Heading3"/>
      </w:pPr>
      <w:bookmarkStart w:id="18" w:name="_Toc330308595"/>
      <w:bookmarkStart w:id="19" w:name="_Toc53338018"/>
      <w:r w:rsidRPr="00097277">
        <w:t xml:space="preserve">Notes and </w:t>
      </w:r>
      <w:bookmarkEnd w:id="18"/>
      <w:r w:rsidR="005A10FB" w:rsidRPr="00097277">
        <w:t>c</w:t>
      </w:r>
      <w:r w:rsidRPr="00097277">
        <w:t>autions</w:t>
      </w:r>
      <w:bookmarkEnd w:id="19"/>
    </w:p>
    <w:p w14:paraId="24D54771" w14:textId="77777777" w:rsidR="00F51218" w:rsidRPr="00097277" w:rsidRDefault="00F51218" w:rsidP="00F51218">
      <w:pPr>
        <w:pStyle w:val="EnghouseBodyText"/>
      </w:pPr>
      <w:r w:rsidRPr="00097277">
        <w:t>Icons used throughout this document identify additional details or special conditions.</w:t>
      </w:r>
    </w:p>
    <w:p w14:paraId="25227FD0" w14:textId="77777777" w:rsidR="00F51218" w:rsidRPr="00097277" w:rsidRDefault="00F51218" w:rsidP="00F51218">
      <w:pPr>
        <w:pStyle w:val="EnghouseBlankLine"/>
      </w:pPr>
    </w:p>
    <w:tbl>
      <w:tblPr>
        <w:tblStyle w:val="InvisibleTable"/>
        <w:tblW w:w="0" w:type="auto"/>
        <w:tblBorders>
          <w:insideH w:val="single" w:sz="4" w:space="0" w:color="4F81BD" w:themeColor="accent1"/>
        </w:tblBorders>
        <w:tblLayout w:type="fixed"/>
        <w:tblLook w:val="01E0" w:firstRow="1" w:lastRow="1" w:firstColumn="1" w:lastColumn="1" w:noHBand="0" w:noVBand="0"/>
      </w:tblPr>
      <w:tblGrid>
        <w:gridCol w:w="810"/>
        <w:gridCol w:w="7920"/>
      </w:tblGrid>
      <w:tr w:rsidR="00F51218" w:rsidRPr="00097277" w14:paraId="392E50F3" w14:textId="77777777" w:rsidTr="001C3CE8">
        <w:tc>
          <w:tcPr>
            <w:tcW w:w="810" w:type="dxa"/>
          </w:tcPr>
          <w:p w14:paraId="378E0629" w14:textId="77777777" w:rsidR="00F51218" w:rsidRPr="00097277" w:rsidRDefault="00F51218" w:rsidP="0088273A">
            <w:pPr>
              <w:pStyle w:val="EnghouseInvisibleTable"/>
            </w:pPr>
            <w:r w:rsidRPr="00097277">
              <w:rPr>
                <w:noProof/>
                <w:lang w:bidi="he-IL"/>
              </w:rPr>
              <w:drawing>
                <wp:inline distT="0" distB="0" distL="0" distR="0" wp14:anchorId="1A09A058" wp14:editId="7E591F2A">
                  <wp:extent cx="365760" cy="365760"/>
                  <wp:effectExtent l="19050" t="0" r="0" b="0"/>
                  <wp:docPr id="15" name="Picture 14" descr="Symbol Inform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bol Information.gif"/>
                          <pic:cNvPicPr/>
                        </pic:nvPicPr>
                        <pic:blipFill>
                          <a:blip r:embed="rId20" cstate="print"/>
                          <a:stretch>
                            <a:fillRect/>
                          </a:stretch>
                        </pic:blipFill>
                        <pic:spPr>
                          <a:xfrm>
                            <a:off x="0" y="0"/>
                            <a:ext cx="365760" cy="365760"/>
                          </a:xfrm>
                          <a:prstGeom prst="rect">
                            <a:avLst/>
                          </a:prstGeom>
                        </pic:spPr>
                      </pic:pic>
                    </a:graphicData>
                  </a:graphic>
                </wp:inline>
              </w:drawing>
            </w:r>
          </w:p>
        </w:tc>
        <w:tc>
          <w:tcPr>
            <w:tcW w:w="7920" w:type="dxa"/>
          </w:tcPr>
          <w:p w14:paraId="5E8F2431" w14:textId="77777777" w:rsidR="00F51218" w:rsidRPr="00097277" w:rsidRDefault="00F51218" w:rsidP="0088273A">
            <w:pPr>
              <w:pStyle w:val="EnghouseInvisibleTable"/>
            </w:pPr>
            <w:r w:rsidRPr="00097277">
              <w:t>Note</w:t>
            </w:r>
          </w:p>
          <w:p w14:paraId="346C48B7" w14:textId="77777777" w:rsidR="00F51218" w:rsidRPr="00097277" w:rsidRDefault="00F51218" w:rsidP="0088273A">
            <w:pPr>
              <w:pStyle w:val="EnghouseInvisibleTable"/>
            </w:pPr>
            <w:r w:rsidRPr="00097277">
              <w:t>Provides additional information or describes special circumstances.</w:t>
            </w:r>
          </w:p>
        </w:tc>
      </w:tr>
    </w:tbl>
    <w:p w14:paraId="40E44428" w14:textId="77777777" w:rsidR="00F51218" w:rsidRPr="00097277" w:rsidRDefault="00F51218" w:rsidP="00F51218">
      <w:pPr>
        <w:pStyle w:val="EnghouseBlankLine"/>
      </w:pPr>
    </w:p>
    <w:tbl>
      <w:tblPr>
        <w:tblStyle w:val="InvisibleTable"/>
        <w:tblW w:w="0" w:type="auto"/>
        <w:tblLayout w:type="fixed"/>
        <w:tblLook w:val="01E0" w:firstRow="1" w:lastRow="1" w:firstColumn="1" w:lastColumn="1" w:noHBand="0" w:noVBand="0"/>
      </w:tblPr>
      <w:tblGrid>
        <w:gridCol w:w="810"/>
        <w:gridCol w:w="7920"/>
      </w:tblGrid>
      <w:tr w:rsidR="00F51218" w:rsidRPr="00097277" w14:paraId="5781DBAB" w14:textId="77777777" w:rsidTr="001C3CE8">
        <w:tc>
          <w:tcPr>
            <w:tcW w:w="810" w:type="dxa"/>
          </w:tcPr>
          <w:p w14:paraId="1017901F" w14:textId="77777777" w:rsidR="00F51218" w:rsidRPr="00097277" w:rsidRDefault="00F51218" w:rsidP="0088273A">
            <w:pPr>
              <w:pStyle w:val="EnghouseInvisibleTable"/>
            </w:pPr>
            <w:r w:rsidRPr="00097277">
              <w:rPr>
                <w:noProof/>
                <w:lang w:bidi="he-IL"/>
              </w:rPr>
              <w:drawing>
                <wp:inline distT="0" distB="0" distL="0" distR="0" wp14:anchorId="3C0D99BD" wp14:editId="70CFB31C">
                  <wp:extent cx="365760" cy="365760"/>
                  <wp:effectExtent l="19050" t="0" r="0" b="0"/>
                  <wp:docPr id="16" name="Picture 15" descr="Symbol 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bol Error.gif"/>
                          <pic:cNvPicPr/>
                        </pic:nvPicPr>
                        <pic:blipFill>
                          <a:blip r:embed="rId21" cstate="print"/>
                          <a:stretch>
                            <a:fillRect/>
                          </a:stretch>
                        </pic:blipFill>
                        <pic:spPr>
                          <a:xfrm>
                            <a:off x="0" y="0"/>
                            <a:ext cx="365760" cy="365760"/>
                          </a:xfrm>
                          <a:prstGeom prst="rect">
                            <a:avLst/>
                          </a:prstGeom>
                        </pic:spPr>
                      </pic:pic>
                    </a:graphicData>
                  </a:graphic>
                </wp:inline>
              </w:drawing>
            </w:r>
          </w:p>
        </w:tc>
        <w:tc>
          <w:tcPr>
            <w:tcW w:w="7920" w:type="dxa"/>
          </w:tcPr>
          <w:p w14:paraId="7300A3B7" w14:textId="77777777" w:rsidR="00F51218" w:rsidRPr="00097277" w:rsidRDefault="00F51218" w:rsidP="0088273A">
            <w:pPr>
              <w:pStyle w:val="EnghouseInvisibleTable"/>
            </w:pPr>
            <w:r w:rsidRPr="00097277">
              <w:t>Caution</w:t>
            </w:r>
          </w:p>
          <w:p w14:paraId="7A9594FE" w14:textId="77777777" w:rsidR="00F51218" w:rsidRPr="00097277" w:rsidRDefault="00F51218" w:rsidP="0088273A">
            <w:pPr>
              <w:pStyle w:val="EnghouseInvisibleTable"/>
            </w:pPr>
            <w:r w:rsidRPr="00097277">
              <w:t>Warns of user actions that may cause system failure or irreversible conditions.</w:t>
            </w:r>
          </w:p>
        </w:tc>
      </w:tr>
    </w:tbl>
    <w:p w14:paraId="2BD511A7" w14:textId="77777777" w:rsidR="00F51218" w:rsidRPr="00097277" w:rsidRDefault="00F51218" w:rsidP="00F51218">
      <w:pPr>
        <w:pStyle w:val="EnghouseBlankLine"/>
      </w:pPr>
    </w:p>
    <w:tbl>
      <w:tblPr>
        <w:tblStyle w:val="InvisibleTable"/>
        <w:tblW w:w="8730" w:type="dxa"/>
        <w:tblLayout w:type="fixed"/>
        <w:tblLook w:val="01E0" w:firstRow="1" w:lastRow="1" w:firstColumn="1" w:lastColumn="1" w:noHBand="0" w:noVBand="0"/>
      </w:tblPr>
      <w:tblGrid>
        <w:gridCol w:w="810"/>
        <w:gridCol w:w="7920"/>
      </w:tblGrid>
      <w:tr w:rsidR="00F51218" w:rsidRPr="00097277" w14:paraId="4A7D3056" w14:textId="77777777" w:rsidTr="001C3CE8">
        <w:tc>
          <w:tcPr>
            <w:tcW w:w="810" w:type="dxa"/>
          </w:tcPr>
          <w:p w14:paraId="2813080A" w14:textId="77777777" w:rsidR="00F51218" w:rsidRPr="00097277" w:rsidRDefault="00F51218" w:rsidP="0088273A">
            <w:pPr>
              <w:pStyle w:val="EnghouseInvisibleTable"/>
            </w:pPr>
            <w:r w:rsidRPr="00097277">
              <w:rPr>
                <w:noProof/>
                <w:lang w:bidi="he-IL"/>
              </w:rPr>
              <w:drawing>
                <wp:inline distT="0" distB="0" distL="0" distR="0" wp14:anchorId="6B173600" wp14:editId="747F8F83">
                  <wp:extent cx="365760" cy="365760"/>
                  <wp:effectExtent l="19050" t="0" r="0" b="0"/>
                  <wp:docPr id="17" name="Picture 16" descr="Symbol St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bol Stop.gif"/>
                          <pic:cNvPicPr/>
                        </pic:nvPicPr>
                        <pic:blipFill>
                          <a:blip r:embed="rId22" cstate="print"/>
                          <a:stretch>
                            <a:fillRect/>
                          </a:stretch>
                        </pic:blipFill>
                        <pic:spPr>
                          <a:xfrm>
                            <a:off x="0" y="0"/>
                            <a:ext cx="365760" cy="365760"/>
                          </a:xfrm>
                          <a:prstGeom prst="rect">
                            <a:avLst/>
                          </a:prstGeom>
                        </pic:spPr>
                      </pic:pic>
                    </a:graphicData>
                  </a:graphic>
                </wp:inline>
              </w:drawing>
            </w:r>
          </w:p>
        </w:tc>
        <w:tc>
          <w:tcPr>
            <w:tcW w:w="7920" w:type="dxa"/>
          </w:tcPr>
          <w:p w14:paraId="7D282F56" w14:textId="77777777" w:rsidR="00F51218" w:rsidRPr="00097277" w:rsidRDefault="00F51218" w:rsidP="0088273A">
            <w:pPr>
              <w:pStyle w:val="EnghouseInvisibleTable"/>
            </w:pPr>
            <w:r w:rsidRPr="00097277">
              <w:t>Stop</w:t>
            </w:r>
          </w:p>
          <w:p w14:paraId="09ACEFEE" w14:textId="77777777" w:rsidR="00F51218" w:rsidRPr="00097277" w:rsidRDefault="00F51218" w:rsidP="0088273A">
            <w:pPr>
              <w:pStyle w:val="EnghouseInvisibleTable"/>
            </w:pPr>
            <w:r w:rsidRPr="00097277">
              <w:t>Describes actions that you should only perform under the supervision of Enghouse Customer Support.</w:t>
            </w:r>
          </w:p>
        </w:tc>
      </w:tr>
    </w:tbl>
    <w:p w14:paraId="3FB439E5" w14:textId="77777777" w:rsidR="006069EC" w:rsidRPr="00097277" w:rsidRDefault="005A10FB" w:rsidP="004B7782">
      <w:pPr>
        <w:pStyle w:val="Heading2"/>
      </w:pPr>
      <w:bookmarkStart w:id="20" w:name="_Ref330308518"/>
      <w:bookmarkStart w:id="21" w:name="_Toc330308598"/>
      <w:bookmarkStart w:id="22" w:name="_Toc53338019"/>
      <w:r w:rsidRPr="00097277">
        <w:t>Document f</w:t>
      </w:r>
      <w:r w:rsidR="006069EC" w:rsidRPr="00097277">
        <w:t>eedback</w:t>
      </w:r>
      <w:bookmarkEnd w:id="20"/>
      <w:bookmarkEnd w:id="21"/>
      <w:bookmarkEnd w:id="22"/>
    </w:p>
    <w:p w14:paraId="001DDA31" w14:textId="77777777" w:rsidR="006069EC" w:rsidRPr="00097277" w:rsidRDefault="006069EC" w:rsidP="00A217A5">
      <w:pPr>
        <w:pStyle w:val="EnghouseBodyText"/>
      </w:pPr>
      <w:r w:rsidRPr="00097277">
        <w:t>To submit comments or questions regarding the content in this document, email</w:t>
      </w:r>
      <w:r w:rsidR="00A217A5" w:rsidRPr="00097277">
        <w:br/>
      </w:r>
      <w:hyperlink r:id="rId23" w:history="1">
        <w:r w:rsidR="002B2F7C" w:rsidRPr="00097277">
          <w:t>DocFeedback-CCSP@enghouse.com</w:t>
        </w:r>
      </w:hyperlink>
      <w:r w:rsidR="00A217A5" w:rsidRPr="00097277">
        <w:t>.</w:t>
      </w:r>
    </w:p>
    <w:p w14:paraId="14482EAB" w14:textId="77777777" w:rsidR="0061297E" w:rsidRPr="00097277" w:rsidRDefault="005A10FB" w:rsidP="004B7782">
      <w:pPr>
        <w:pStyle w:val="Heading2"/>
      </w:pPr>
      <w:bookmarkStart w:id="23" w:name="_Toc164045204"/>
      <w:bookmarkStart w:id="24" w:name="_Ref168799696"/>
      <w:bookmarkStart w:id="25" w:name="_Ref220400887"/>
      <w:bookmarkStart w:id="26" w:name="_Ref257727989"/>
      <w:bookmarkStart w:id="27" w:name="_Ref257727995"/>
      <w:bookmarkStart w:id="28" w:name="_Toc53338020"/>
      <w:r w:rsidRPr="00097277">
        <w:t>Contact i</w:t>
      </w:r>
      <w:r w:rsidR="00B26389" w:rsidRPr="00097277">
        <w:t>nformation</w:t>
      </w:r>
      <w:bookmarkEnd w:id="23"/>
      <w:bookmarkEnd w:id="24"/>
      <w:bookmarkEnd w:id="25"/>
      <w:bookmarkEnd w:id="26"/>
      <w:bookmarkEnd w:id="27"/>
      <w:bookmarkEnd w:id="28"/>
    </w:p>
    <w:p w14:paraId="303317B0" w14:textId="77777777" w:rsidR="001E23CC" w:rsidRPr="00097277" w:rsidRDefault="001E23CC" w:rsidP="001E23CC">
      <w:pPr>
        <w:pStyle w:val="EnghouseBodyText"/>
      </w:pPr>
      <w:r w:rsidRPr="00097277">
        <w:t xml:space="preserve">For more information regarding Enghouse products, services, and support, please visit </w:t>
      </w:r>
      <w:hyperlink r:id="rId24" w:history="1">
        <w:r w:rsidR="009D4F17" w:rsidRPr="00097277">
          <w:t>www.enghouse.com</w:t>
        </w:r>
      </w:hyperlink>
      <w:r w:rsidRPr="00097277">
        <w:t>.</w:t>
      </w:r>
    </w:p>
    <w:p w14:paraId="719827F5" w14:textId="44809180" w:rsidR="001D0D7F" w:rsidRPr="0041467A" w:rsidRDefault="00B512B5" w:rsidP="002F5615">
      <w:pPr>
        <w:pStyle w:val="Heading1"/>
        <w:numPr>
          <w:ilvl w:val="0"/>
          <w:numId w:val="48"/>
        </w:numPr>
        <w:jc w:val="left"/>
        <w:rPr>
          <w:sz w:val="36"/>
        </w:rPr>
      </w:pPr>
      <w:bookmarkStart w:id="29" w:name="_Toc53338021"/>
      <w:bookmarkStart w:id="30" w:name="_Ref411353119"/>
      <w:bookmarkStart w:id="31" w:name="_Ref411353126"/>
      <w:bookmarkStart w:id="32" w:name="_Ref393797684"/>
      <w:bookmarkStart w:id="33" w:name="_Ref393797694"/>
      <w:bookmarkStart w:id="34" w:name="_Ref339534756"/>
      <w:bookmarkStart w:id="35" w:name="_Ref339534762"/>
      <w:bookmarkStart w:id="36" w:name="_Toc378768622"/>
      <w:r w:rsidRPr="003A424B">
        <w:rPr>
          <w:sz w:val="36"/>
        </w:rPr>
        <w:lastRenderedPageBreak/>
        <w:t>Overview</w:t>
      </w:r>
      <w:bookmarkEnd w:id="29"/>
    </w:p>
    <w:p w14:paraId="161A6AD0" w14:textId="3C9D4EBE" w:rsidR="00BF4CB2" w:rsidRDefault="00BF4CB2" w:rsidP="00C14283">
      <w:pPr>
        <w:rPr>
          <w:rFonts w:cstheme="minorHAnsi"/>
        </w:rPr>
      </w:pPr>
      <w:r>
        <w:rPr>
          <w:rFonts w:cstheme="minorHAnsi"/>
        </w:rPr>
        <w:t xml:space="preserve">The </w:t>
      </w:r>
      <w:r w:rsidR="00460F5E">
        <w:rPr>
          <w:rFonts w:cstheme="minorHAnsi"/>
        </w:rPr>
        <w:t xml:space="preserve">solution is based on </w:t>
      </w:r>
      <w:r w:rsidR="00DD02D0">
        <w:rPr>
          <w:rFonts w:cstheme="minorHAnsi"/>
        </w:rPr>
        <w:t xml:space="preserve">the </w:t>
      </w:r>
      <w:r w:rsidR="00460F5E">
        <w:rPr>
          <w:rFonts w:cstheme="minorHAnsi"/>
        </w:rPr>
        <w:t xml:space="preserve">native AWS Streams API </w:t>
      </w:r>
      <w:r w:rsidR="00DD02D0">
        <w:rPr>
          <w:rFonts w:cstheme="minorHAnsi"/>
        </w:rPr>
        <w:t xml:space="preserve">to </w:t>
      </w:r>
      <w:r w:rsidR="00460F5E">
        <w:rPr>
          <w:rFonts w:cstheme="minorHAnsi"/>
        </w:rPr>
        <w:t xml:space="preserve">integrate </w:t>
      </w:r>
      <w:r w:rsidR="00DD02D0">
        <w:rPr>
          <w:rFonts w:cstheme="minorHAnsi"/>
        </w:rPr>
        <w:t>the Amazon C</w:t>
      </w:r>
      <w:r>
        <w:rPr>
          <w:rFonts w:cstheme="minorHAnsi"/>
        </w:rPr>
        <w:t>onnect CCP</w:t>
      </w:r>
      <w:r w:rsidR="00460F5E">
        <w:rPr>
          <w:rFonts w:cstheme="minorHAnsi"/>
        </w:rPr>
        <w:t xml:space="preserve"> agent </w:t>
      </w:r>
      <w:r w:rsidR="00DD02D0">
        <w:rPr>
          <w:rFonts w:cstheme="minorHAnsi"/>
        </w:rPr>
        <w:t xml:space="preserve">with Enghouse </w:t>
      </w:r>
      <w:proofErr w:type="spellStart"/>
      <w:r w:rsidR="00DD02D0">
        <w:rPr>
          <w:rFonts w:cstheme="minorHAnsi"/>
        </w:rPr>
        <w:t>Vidyo</w:t>
      </w:r>
      <w:r w:rsidR="00C14283">
        <w:rPr>
          <w:rFonts w:cstheme="minorHAnsi"/>
        </w:rPr>
        <w:t>Platform</w:t>
      </w:r>
      <w:proofErr w:type="spellEnd"/>
      <w:r w:rsidR="00C14283">
        <w:rPr>
          <w:rFonts w:cstheme="minorHAnsi"/>
        </w:rPr>
        <w:t>.</w:t>
      </w:r>
    </w:p>
    <w:p w14:paraId="0E806563" w14:textId="104AD7E8" w:rsidR="00BF4CB2" w:rsidRDefault="00DD02D0" w:rsidP="00C14283">
      <w:pPr>
        <w:rPr>
          <w:rFonts w:cstheme="minorHAnsi"/>
        </w:rPr>
      </w:pPr>
      <w:r>
        <w:rPr>
          <w:rFonts w:cstheme="minorHAnsi"/>
        </w:rPr>
        <w:t>The solution supports one on one personal v</w:t>
      </w:r>
      <w:r w:rsidR="00BF4CB2">
        <w:rPr>
          <w:rFonts w:cstheme="minorHAnsi"/>
        </w:rPr>
        <w:t xml:space="preserve">ideo </w:t>
      </w:r>
      <w:r>
        <w:rPr>
          <w:rFonts w:cstheme="minorHAnsi"/>
        </w:rPr>
        <w:t>‘</w:t>
      </w:r>
      <w:r w:rsidR="00BF4CB2">
        <w:rPr>
          <w:rFonts w:cstheme="minorHAnsi"/>
        </w:rPr>
        <w:t>conversation</w:t>
      </w:r>
      <w:r>
        <w:rPr>
          <w:rFonts w:cstheme="minorHAnsi"/>
        </w:rPr>
        <w:t>s’</w:t>
      </w:r>
      <w:r w:rsidR="00BF4CB2">
        <w:rPr>
          <w:rFonts w:cstheme="minorHAnsi"/>
        </w:rPr>
        <w:t xml:space="preserve"> between </w:t>
      </w:r>
      <w:r>
        <w:rPr>
          <w:rFonts w:cstheme="minorHAnsi"/>
        </w:rPr>
        <w:t xml:space="preserve">a </w:t>
      </w:r>
      <w:r w:rsidR="00BF4CB2">
        <w:rPr>
          <w:rFonts w:cstheme="minorHAnsi"/>
        </w:rPr>
        <w:t xml:space="preserve">caller and </w:t>
      </w:r>
      <w:r>
        <w:rPr>
          <w:rFonts w:cstheme="minorHAnsi"/>
        </w:rPr>
        <w:t xml:space="preserve">CCP </w:t>
      </w:r>
      <w:r w:rsidR="00BF4CB2">
        <w:rPr>
          <w:rFonts w:cstheme="minorHAnsi"/>
        </w:rPr>
        <w:t>agent</w:t>
      </w:r>
      <w:r>
        <w:rPr>
          <w:rFonts w:cstheme="minorHAnsi"/>
        </w:rPr>
        <w:t>. The solutions supports escalation of chat calls to v</w:t>
      </w:r>
      <w:r w:rsidR="00BF4CB2">
        <w:rPr>
          <w:rFonts w:cstheme="minorHAnsi"/>
        </w:rPr>
        <w:t>ideo.</w:t>
      </w:r>
    </w:p>
    <w:p w14:paraId="16CCF202" w14:textId="77777777" w:rsidR="001D0D7F" w:rsidRPr="00097277" w:rsidRDefault="001D0D7F" w:rsidP="005D3D72">
      <w:pPr>
        <w:pStyle w:val="EnghouseBulletList"/>
        <w:ind w:left="792"/>
      </w:pPr>
    </w:p>
    <w:p w14:paraId="29E46EC6" w14:textId="0F4C13B7" w:rsidR="00DD02D0" w:rsidRDefault="00DD02D0" w:rsidP="00DD02D0">
      <w:pPr>
        <w:pStyle w:val="EnghouseBulletList"/>
      </w:pPr>
      <w:r>
        <w:t>The diagram below</w:t>
      </w:r>
      <w:r w:rsidR="00460F5E">
        <w:t xml:space="preserve"> describes </w:t>
      </w:r>
      <w:r w:rsidR="002F0654">
        <w:t>c</w:t>
      </w:r>
      <w:r>
        <w:t xml:space="preserve">omponent architecture </w:t>
      </w:r>
      <w:r w:rsidR="00460F5E">
        <w:t xml:space="preserve">with customization </w:t>
      </w:r>
      <w:r w:rsidR="002F0654">
        <w:t xml:space="preserve">on </w:t>
      </w:r>
      <w:r>
        <w:t>the agent and client side</w:t>
      </w:r>
      <w:r w:rsidR="00C14283">
        <w:t>:</w:t>
      </w:r>
    </w:p>
    <w:p w14:paraId="74CBE212" w14:textId="2E528EA6" w:rsidR="005D3D72" w:rsidRPr="00097277" w:rsidRDefault="00C14283" w:rsidP="00DD02D0">
      <w:pPr>
        <w:pStyle w:val="EnghouseBulletList"/>
      </w:pPr>
      <w:r w:rsidRPr="00C14283">
        <w:rPr>
          <w:noProof/>
          <w:lang w:bidi="he-IL"/>
        </w:rPr>
        <w:t xml:space="preserve"> </w:t>
      </w:r>
      <w:r>
        <w:rPr>
          <w:noProof/>
          <w:lang w:bidi="he-IL"/>
        </w:rPr>
        <w:drawing>
          <wp:inline distT="0" distB="0" distL="0" distR="0" wp14:anchorId="04A8F7BA" wp14:editId="301788AE">
            <wp:extent cx="5943600" cy="2940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40685"/>
                    </a:xfrm>
                    <a:prstGeom prst="rect">
                      <a:avLst/>
                    </a:prstGeom>
                  </pic:spPr>
                </pic:pic>
              </a:graphicData>
            </a:graphic>
          </wp:inline>
        </w:drawing>
      </w:r>
    </w:p>
    <w:p w14:paraId="07C3A5FB" w14:textId="18CB0233" w:rsidR="00196DE0" w:rsidRPr="003A424B" w:rsidRDefault="00196DE0" w:rsidP="002F5615">
      <w:pPr>
        <w:pStyle w:val="Heading1"/>
        <w:numPr>
          <w:ilvl w:val="0"/>
          <w:numId w:val="48"/>
        </w:numPr>
        <w:jc w:val="left"/>
        <w:rPr>
          <w:sz w:val="36"/>
        </w:rPr>
      </w:pPr>
      <w:bookmarkStart w:id="37" w:name="_Licenses_file"/>
      <w:bookmarkStart w:id="38" w:name="_Toc53338022"/>
      <w:bookmarkStart w:id="39" w:name="_Ref411353138"/>
      <w:bookmarkStart w:id="40" w:name="_Ref411353145"/>
      <w:bookmarkEnd w:id="30"/>
      <w:bookmarkEnd w:id="31"/>
      <w:bookmarkEnd w:id="37"/>
      <w:r w:rsidRPr="003A424B">
        <w:rPr>
          <w:sz w:val="36"/>
        </w:rPr>
        <w:lastRenderedPageBreak/>
        <w:t>System Requirements</w:t>
      </w:r>
      <w:bookmarkEnd w:id="38"/>
      <w:r w:rsidR="00FB16D9" w:rsidRPr="003A424B">
        <w:rPr>
          <w:sz w:val="36"/>
        </w:rPr>
        <w:t xml:space="preserve"> </w:t>
      </w:r>
      <w:bookmarkEnd w:id="39"/>
      <w:bookmarkEnd w:id="40"/>
    </w:p>
    <w:p w14:paraId="013EE38C" w14:textId="4F84448F" w:rsidR="00196DE0" w:rsidRDefault="00DF5A43" w:rsidP="00196DE0">
      <w:pPr>
        <w:pStyle w:val="Heading2"/>
      </w:pPr>
      <w:bookmarkStart w:id="41" w:name="_Toc25852385"/>
      <w:bookmarkStart w:id="42" w:name="_Toc53338023"/>
      <w:r>
        <w:t>System</w:t>
      </w:r>
      <w:r w:rsidR="00196DE0" w:rsidRPr="00097277">
        <w:t xml:space="preserve"> Requirements</w:t>
      </w:r>
      <w:bookmarkEnd w:id="41"/>
      <w:bookmarkEnd w:id="42"/>
    </w:p>
    <w:p w14:paraId="3B88CA0D" w14:textId="64F5C0F2" w:rsidR="00DF5A43" w:rsidRPr="00DF5A43" w:rsidRDefault="00DF5A43" w:rsidP="008123B5">
      <w:pPr>
        <w:numPr>
          <w:ilvl w:val="0"/>
          <w:numId w:val="41"/>
        </w:numPr>
        <w:spacing w:before="100" w:beforeAutospacing="1" w:after="100" w:afterAutospacing="1"/>
        <w:rPr>
          <w:rFonts w:ascii="Helvetica" w:hAnsi="Helvetica" w:cs="Helvetica"/>
          <w:color w:val="333333"/>
          <w:sz w:val="21"/>
          <w:szCs w:val="21"/>
          <w:lang w:bidi="he-IL"/>
        </w:rPr>
      </w:pPr>
      <w:r w:rsidRPr="00DF5A43">
        <w:rPr>
          <w:rFonts w:ascii="Helvetica" w:hAnsi="Helvetica" w:cs="Helvetica"/>
          <w:color w:val="333333"/>
          <w:sz w:val="21"/>
          <w:szCs w:val="21"/>
          <w:lang w:bidi="he-IL"/>
        </w:rPr>
        <w:t xml:space="preserve">An active AWS </w:t>
      </w:r>
      <w:proofErr w:type="gramStart"/>
      <w:r w:rsidRPr="00DF5A43">
        <w:rPr>
          <w:rFonts w:ascii="Helvetica" w:hAnsi="Helvetica" w:cs="Helvetica"/>
          <w:color w:val="333333"/>
          <w:sz w:val="21"/>
          <w:szCs w:val="21"/>
          <w:lang w:bidi="he-IL"/>
        </w:rPr>
        <w:t>account</w:t>
      </w:r>
      <w:r w:rsidR="008123B5">
        <w:rPr>
          <w:rFonts w:ascii="Helvetica" w:hAnsi="Helvetica" w:cs="Helvetica"/>
          <w:color w:val="333333"/>
          <w:sz w:val="21"/>
          <w:szCs w:val="21"/>
          <w:lang w:bidi="he-IL"/>
        </w:rPr>
        <w:t xml:space="preserve"> </w:t>
      </w:r>
      <w:r w:rsidRPr="00DF5A43">
        <w:rPr>
          <w:rFonts w:ascii="Helvetica" w:hAnsi="Helvetica" w:cs="Helvetica"/>
          <w:color w:val="333333"/>
          <w:sz w:val="21"/>
          <w:szCs w:val="21"/>
          <w:lang w:bidi="he-IL"/>
        </w:rPr>
        <w:t>.</w:t>
      </w:r>
      <w:proofErr w:type="gramEnd"/>
    </w:p>
    <w:p w14:paraId="09BC23A0" w14:textId="0FAD23B5" w:rsidR="00DF5A43" w:rsidRPr="00DF5A43" w:rsidRDefault="00DF5A43" w:rsidP="00DF5A43">
      <w:pPr>
        <w:numPr>
          <w:ilvl w:val="0"/>
          <w:numId w:val="41"/>
        </w:numPr>
        <w:spacing w:before="100" w:beforeAutospacing="1" w:after="100" w:afterAutospacing="1"/>
        <w:rPr>
          <w:rFonts w:ascii="Helvetica" w:hAnsi="Helvetica" w:cs="Helvetica"/>
          <w:color w:val="333333"/>
          <w:sz w:val="21"/>
          <w:szCs w:val="21"/>
          <w:lang w:bidi="he-IL"/>
        </w:rPr>
      </w:pPr>
      <w:r w:rsidRPr="00DF5A43">
        <w:rPr>
          <w:rFonts w:ascii="Helvetica" w:hAnsi="Helvetica" w:cs="Helvetica"/>
          <w:color w:val="333333"/>
          <w:sz w:val="21"/>
          <w:szCs w:val="21"/>
          <w:lang w:bidi="he-IL"/>
        </w:rPr>
        <w:t>An Amazon Connect insta</w:t>
      </w:r>
      <w:r w:rsidR="00DD02D0">
        <w:rPr>
          <w:rFonts w:ascii="Helvetica" w:hAnsi="Helvetica" w:cs="Helvetica"/>
          <w:color w:val="333333"/>
          <w:sz w:val="21"/>
          <w:szCs w:val="21"/>
          <w:lang w:bidi="he-IL"/>
        </w:rPr>
        <w:t>nce that has been configured to accept</w:t>
      </w:r>
      <w:r w:rsidRPr="00DF5A43">
        <w:rPr>
          <w:rFonts w:ascii="Helvetica" w:hAnsi="Helvetica" w:cs="Helvetica"/>
          <w:color w:val="333333"/>
          <w:sz w:val="21"/>
          <w:szCs w:val="21"/>
          <w:lang w:bidi="he-IL"/>
        </w:rPr>
        <w:t xml:space="preserve"> inbound </w:t>
      </w:r>
      <w:r>
        <w:rPr>
          <w:rFonts w:ascii="Helvetica" w:hAnsi="Helvetica" w:cs="Helvetica"/>
          <w:color w:val="333333"/>
          <w:sz w:val="21"/>
          <w:szCs w:val="21"/>
          <w:lang w:bidi="he-IL"/>
        </w:rPr>
        <w:t>chat calls</w:t>
      </w:r>
      <w:r w:rsidRPr="00DF5A43">
        <w:rPr>
          <w:rFonts w:ascii="Helvetica" w:hAnsi="Helvetica" w:cs="Helvetica"/>
          <w:color w:val="333333"/>
          <w:sz w:val="21"/>
          <w:szCs w:val="21"/>
          <w:lang w:bidi="he-IL"/>
        </w:rPr>
        <w:t>.</w:t>
      </w:r>
    </w:p>
    <w:p w14:paraId="1157E9EC" w14:textId="557B08B9" w:rsidR="00196DE0" w:rsidRPr="00097277" w:rsidRDefault="00196DE0" w:rsidP="00196DE0">
      <w:pPr>
        <w:pStyle w:val="Heading2"/>
      </w:pPr>
      <w:bookmarkStart w:id="43" w:name="_Toc53338024"/>
      <w:r w:rsidRPr="00097277">
        <w:t>Browser Requirements</w:t>
      </w:r>
      <w:bookmarkEnd w:id="43"/>
    </w:p>
    <w:p w14:paraId="53F2E206" w14:textId="0B139827" w:rsidR="009355F9" w:rsidRDefault="00DD02D0" w:rsidP="008123B5">
      <w:pPr>
        <w:pStyle w:val="ListParagraph"/>
        <w:ind w:left="360"/>
      </w:pPr>
      <w:proofErr w:type="spellStart"/>
      <w:r>
        <w:t>Vidyo</w:t>
      </w:r>
      <w:proofErr w:type="spellEnd"/>
      <w:r>
        <w:t xml:space="preserve"> is c</w:t>
      </w:r>
      <w:r w:rsidR="00196DE0" w:rsidRPr="00097277">
        <w:t xml:space="preserve">ompatible with </w:t>
      </w:r>
      <w:r>
        <w:t>m</w:t>
      </w:r>
      <w:r w:rsidR="00BF4CB2">
        <w:t>odern browser</w:t>
      </w:r>
      <w:r>
        <w:t>s</w:t>
      </w:r>
      <w:r w:rsidR="00BF4CB2">
        <w:t xml:space="preserve"> support</w:t>
      </w:r>
      <w:r>
        <w:t xml:space="preserve">ing Amazon CCP and </w:t>
      </w:r>
      <w:proofErr w:type="spellStart"/>
      <w:r>
        <w:t>V</w:t>
      </w:r>
      <w:r w:rsidR="00BF4CB2">
        <w:t>idyo</w:t>
      </w:r>
      <w:r w:rsidR="008123B5">
        <w:t>Platform</w:t>
      </w:r>
      <w:proofErr w:type="spellEnd"/>
    </w:p>
    <w:p w14:paraId="6CABE5BD" w14:textId="77777777" w:rsidR="00F31C7F" w:rsidRPr="00097277" w:rsidRDefault="00F31C7F" w:rsidP="00DD02D0">
      <w:pPr>
        <w:pStyle w:val="ListParagraph"/>
        <w:ind w:left="360"/>
      </w:pPr>
    </w:p>
    <w:p w14:paraId="5A41A565" w14:textId="3320A58B" w:rsidR="00DF5A43" w:rsidRDefault="009355F9" w:rsidP="00DD02D0">
      <w:pPr>
        <w:ind w:left="360"/>
      </w:pPr>
      <w:r w:rsidRPr="00F31C7F">
        <w:rPr>
          <w:u w:val="single"/>
        </w:rPr>
        <w:t>Note</w:t>
      </w:r>
      <w:r w:rsidRPr="00097277">
        <w:t>:</w:t>
      </w:r>
    </w:p>
    <w:p w14:paraId="41949497" w14:textId="0B5BE493" w:rsidR="00BF4CB2" w:rsidRDefault="005260B2" w:rsidP="00DD02D0">
      <w:pPr>
        <w:ind w:left="360"/>
      </w:pPr>
      <w:hyperlink r:id="rId26" w:history="1">
        <w:r w:rsidR="00DD02D0" w:rsidRPr="00A21B1F">
          <w:rPr>
            <w:rStyle w:val="Hyperlink"/>
          </w:rPr>
          <w:t>https://support.vidyo.io/hc/en-us/articles/115003251788-Supported-Browsers</w:t>
        </w:r>
      </w:hyperlink>
    </w:p>
    <w:p w14:paraId="436F3C2D" w14:textId="207F609F" w:rsidR="00BF4CB2" w:rsidRDefault="00BF4CB2" w:rsidP="00F31C7F">
      <w:pPr>
        <w:ind w:left="720"/>
      </w:pPr>
    </w:p>
    <w:p w14:paraId="51AA6823" w14:textId="3A72F8C8" w:rsidR="00BF4CB2" w:rsidRDefault="00BF4CB2" w:rsidP="00F31C7F">
      <w:pPr>
        <w:ind w:left="720"/>
      </w:pPr>
    </w:p>
    <w:p w14:paraId="67BEF38F" w14:textId="0F53F3AF" w:rsidR="00BF4CB2" w:rsidRDefault="00BF4CB2" w:rsidP="00F31C7F">
      <w:pPr>
        <w:ind w:left="720"/>
      </w:pPr>
    </w:p>
    <w:p w14:paraId="22B82764" w14:textId="58AE3FC6" w:rsidR="00BF4CB2" w:rsidRDefault="00BF4CB2" w:rsidP="00F31C7F">
      <w:pPr>
        <w:ind w:left="720"/>
      </w:pPr>
    </w:p>
    <w:p w14:paraId="2FD184F2" w14:textId="0B288137" w:rsidR="00BF4CB2" w:rsidRDefault="00BF4CB2" w:rsidP="00F31C7F">
      <w:pPr>
        <w:ind w:left="720"/>
      </w:pPr>
    </w:p>
    <w:p w14:paraId="2BF1CBC3" w14:textId="3E7324DE" w:rsidR="00BF4CB2" w:rsidRDefault="00BF4CB2" w:rsidP="00F31C7F">
      <w:pPr>
        <w:ind w:left="720"/>
      </w:pPr>
    </w:p>
    <w:p w14:paraId="625A1B7C" w14:textId="495DF443" w:rsidR="00BF4CB2" w:rsidRDefault="00BF4CB2" w:rsidP="00F31C7F">
      <w:pPr>
        <w:ind w:left="720"/>
      </w:pPr>
    </w:p>
    <w:p w14:paraId="34708BC7" w14:textId="3D608D04" w:rsidR="00BF4CB2" w:rsidRDefault="00BF4CB2" w:rsidP="00F31C7F">
      <w:pPr>
        <w:ind w:left="720"/>
      </w:pPr>
    </w:p>
    <w:p w14:paraId="3C0EA6AC" w14:textId="577DF3CD" w:rsidR="00BF4CB2" w:rsidRDefault="00BF4CB2" w:rsidP="00F31C7F">
      <w:pPr>
        <w:ind w:left="720"/>
      </w:pPr>
    </w:p>
    <w:p w14:paraId="15FEDF62" w14:textId="2D20F3BB" w:rsidR="00BF4CB2" w:rsidRDefault="00BF4CB2" w:rsidP="00F31C7F">
      <w:pPr>
        <w:ind w:left="720"/>
      </w:pPr>
    </w:p>
    <w:p w14:paraId="643321D3" w14:textId="12028E3B" w:rsidR="00BF4CB2" w:rsidRDefault="00BF4CB2" w:rsidP="00F31C7F">
      <w:pPr>
        <w:ind w:left="720"/>
      </w:pPr>
    </w:p>
    <w:p w14:paraId="07171706" w14:textId="4D5583A1" w:rsidR="00BF4CB2" w:rsidRDefault="00BF4CB2" w:rsidP="00F31C7F">
      <w:pPr>
        <w:ind w:left="720"/>
      </w:pPr>
    </w:p>
    <w:p w14:paraId="64A78C74" w14:textId="152E6441" w:rsidR="00BF4CB2" w:rsidRDefault="00BF4CB2" w:rsidP="00F31C7F">
      <w:pPr>
        <w:ind w:left="720"/>
      </w:pPr>
    </w:p>
    <w:p w14:paraId="2FC8DCEB" w14:textId="715FE580" w:rsidR="00BF4CB2" w:rsidRDefault="00BF4CB2" w:rsidP="00F31C7F">
      <w:pPr>
        <w:ind w:left="720"/>
      </w:pPr>
    </w:p>
    <w:p w14:paraId="06F4639A" w14:textId="6C923C03" w:rsidR="00BF4CB2" w:rsidRDefault="00BF4CB2" w:rsidP="00F31C7F">
      <w:pPr>
        <w:ind w:left="720"/>
      </w:pPr>
    </w:p>
    <w:p w14:paraId="41153002" w14:textId="2FB34FDF" w:rsidR="00BF4CB2" w:rsidRDefault="00BF4CB2" w:rsidP="00F31C7F">
      <w:pPr>
        <w:ind w:left="720"/>
      </w:pPr>
    </w:p>
    <w:p w14:paraId="0D0BDB28" w14:textId="0EC03B78" w:rsidR="00BF4CB2" w:rsidRDefault="00BF4CB2" w:rsidP="00F31C7F">
      <w:pPr>
        <w:ind w:left="720"/>
      </w:pPr>
    </w:p>
    <w:p w14:paraId="7FB61BD1" w14:textId="060B4801" w:rsidR="00BF4CB2" w:rsidRDefault="00BF4CB2" w:rsidP="00F31C7F">
      <w:pPr>
        <w:ind w:left="720"/>
      </w:pPr>
    </w:p>
    <w:p w14:paraId="79D60A87" w14:textId="0CD17803" w:rsidR="00BF4CB2" w:rsidRDefault="00BF4CB2" w:rsidP="00F31C7F">
      <w:pPr>
        <w:ind w:left="720"/>
      </w:pPr>
    </w:p>
    <w:p w14:paraId="5AF5B38D" w14:textId="46243B23" w:rsidR="00BF4CB2" w:rsidRDefault="00BF4CB2" w:rsidP="00F31C7F">
      <w:pPr>
        <w:ind w:left="720"/>
      </w:pPr>
    </w:p>
    <w:p w14:paraId="76FD99AF" w14:textId="675D5F8E" w:rsidR="00BF4CB2" w:rsidRDefault="00BF4CB2" w:rsidP="00F31C7F">
      <w:pPr>
        <w:ind w:left="720"/>
      </w:pPr>
    </w:p>
    <w:p w14:paraId="0427B0F1" w14:textId="069F14F4" w:rsidR="00BF4CB2" w:rsidRDefault="00BF4CB2" w:rsidP="00F31C7F">
      <w:pPr>
        <w:ind w:left="720"/>
      </w:pPr>
    </w:p>
    <w:p w14:paraId="1FF38366" w14:textId="3E1D354F" w:rsidR="00BF4CB2" w:rsidRDefault="00BF4CB2" w:rsidP="00F31C7F">
      <w:pPr>
        <w:ind w:left="720"/>
      </w:pPr>
    </w:p>
    <w:p w14:paraId="0192E99A" w14:textId="6EC065EA" w:rsidR="00BF4CB2" w:rsidRDefault="00BF4CB2" w:rsidP="00F31C7F">
      <w:pPr>
        <w:ind w:left="720"/>
      </w:pPr>
    </w:p>
    <w:p w14:paraId="6612B7CB" w14:textId="1774800A" w:rsidR="00BF4CB2" w:rsidRDefault="00BF4CB2" w:rsidP="00F31C7F">
      <w:pPr>
        <w:ind w:left="720"/>
      </w:pPr>
    </w:p>
    <w:p w14:paraId="6B60AC4A" w14:textId="26AF23E5" w:rsidR="00BF4CB2" w:rsidRDefault="00BF4CB2" w:rsidP="00F31C7F">
      <w:pPr>
        <w:ind w:left="720"/>
      </w:pPr>
    </w:p>
    <w:p w14:paraId="2800C569" w14:textId="0D6422FA" w:rsidR="00BF4CB2" w:rsidRDefault="00BF4CB2" w:rsidP="00F31C7F">
      <w:pPr>
        <w:ind w:left="720"/>
      </w:pPr>
    </w:p>
    <w:p w14:paraId="559E87E4" w14:textId="7BBDFEA8" w:rsidR="00BF4CB2" w:rsidRDefault="00BF4CB2" w:rsidP="00F31C7F">
      <w:pPr>
        <w:ind w:left="720"/>
      </w:pPr>
    </w:p>
    <w:p w14:paraId="42DF5D94" w14:textId="35AE87D0" w:rsidR="00BF4CB2" w:rsidRDefault="00BF4CB2" w:rsidP="00F31C7F">
      <w:pPr>
        <w:ind w:left="720"/>
      </w:pPr>
    </w:p>
    <w:p w14:paraId="039CFC40" w14:textId="77777777" w:rsidR="00BF4CB2" w:rsidRDefault="00BF4CB2" w:rsidP="00F31C7F">
      <w:pPr>
        <w:ind w:left="720"/>
      </w:pPr>
    </w:p>
    <w:p w14:paraId="7DC5D923" w14:textId="7D9D5A7B" w:rsidR="0071698F" w:rsidRDefault="0071698F" w:rsidP="009355F9"/>
    <w:p w14:paraId="18A526F5" w14:textId="7C643820" w:rsidR="0071698F" w:rsidRDefault="0071698F" w:rsidP="009355F9"/>
    <w:p w14:paraId="219AD429" w14:textId="2DF9055B" w:rsidR="009355F9" w:rsidRDefault="009355F9" w:rsidP="009355F9"/>
    <w:p w14:paraId="454F510B" w14:textId="650A289C" w:rsidR="00BF4CB2" w:rsidRDefault="00BF4CB2" w:rsidP="009355F9"/>
    <w:p w14:paraId="51C4DB50" w14:textId="380DC835" w:rsidR="00BF4CB2" w:rsidRDefault="00BF4CB2" w:rsidP="009355F9"/>
    <w:p w14:paraId="03C657F9" w14:textId="3CA86373" w:rsidR="00BF4CB2" w:rsidRDefault="00BF4CB2" w:rsidP="009355F9"/>
    <w:p w14:paraId="22FC1875" w14:textId="4C6D06D4" w:rsidR="00BF4CB2" w:rsidRDefault="00BF4CB2" w:rsidP="009355F9"/>
    <w:p w14:paraId="0DABC0CB" w14:textId="350689D9" w:rsidR="00BF4CB2" w:rsidRDefault="00BF4CB2" w:rsidP="009355F9"/>
    <w:p w14:paraId="56E328D7" w14:textId="003D3F60" w:rsidR="00BF4CB2" w:rsidRDefault="00BF4CB2" w:rsidP="009355F9"/>
    <w:p w14:paraId="48B4EDF6" w14:textId="6ECB85D5" w:rsidR="00BF4CB2" w:rsidRDefault="00BF4CB2" w:rsidP="009355F9"/>
    <w:p w14:paraId="10DA2BCD" w14:textId="48671063" w:rsidR="00BF4CB2" w:rsidRDefault="00BF4CB2" w:rsidP="009355F9"/>
    <w:p w14:paraId="2C0DC2BD" w14:textId="3A3105E0" w:rsidR="008123B5" w:rsidRPr="003A424B" w:rsidRDefault="008123B5" w:rsidP="002F5615">
      <w:pPr>
        <w:pStyle w:val="Heading1"/>
        <w:numPr>
          <w:ilvl w:val="0"/>
          <w:numId w:val="48"/>
        </w:numPr>
        <w:jc w:val="left"/>
        <w:rPr>
          <w:sz w:val="36"/>
        </w:rPr>
      </w:pPr>
      <w:bookmarkStart w:id="44" w:name="_Toc53338025"/>
      <w:r>
        <w:rPr>
          <w:sz w:val="36"/>
        </w:rPr>
        <w:lastRenderedPageBreak/>
        <w:t>Provisioning flow</w:t>
      </w:r>
      <w:bookmarkEnd w:id="44"/>
      <w:r w:rsidRPr="003A424B">
        <w:rPr>
          <w:sz w:val="36"/>
        </w:rPr>
        <w:t xml:space="preserve"> </w:t>
      </w:r>
    </w:p>
    <w:p w14:paraId="7CCBFAC6" w14:textId="5CF02086" w:rsidR="008123B5" w:rsidRDefault="008123B5" w:rsidP="002F5615">
      <w:pPr>
        <w:pStyle w:val="ListParagraph"/>
        <w:numPr>
          <w:ilvl w:val="1"/>
          <w:numId w:val="47"/>
        </w:numPr>
      </w:pPr>
      <w:r>
        <w:t xml:space="preserve">After subscribing to </w:t>
      </w:r>
      <w:proofErr w:type="spellStart"/>
      <w:r>
        <w:t>A</w:t>
      </w:r>
      <w:r w:rsidR="002F5615">
        <w:t>mazonConnect</w:t>
      </w:r>
      <w:proofErr w:type="spellEnd"/>
      <w:r w:rsidR="002F5615">
        <w:t xml:space="preserve"> </w:t>
      </w:r>
      <w:proofErr w:type="spellStart"/>
      <w:r>
        <w:t>Vidyo</w:t>
      </w:r>
      <w:r w:rsidR="002F5615">
        <w:t>Connector</w:t>
      </w:r>
      <w:proofErr w:type="spellEnd"/>
      <w:r>
        <w:t xml:space="preserve"> from AWS Marketplace customer will receive registration email and should reply back with fallowing details:</w:t>
      </w:r>
    </w:p>
    <w:p w14:paraId="6000B55E" w14:textId="7E559BA7" w:rsidR="008123B5" w:rsidRPr="002F5615" w:rsidRDefault="008123B5" w:rsidP="002F5615">
      <w:pPr>
        <w:pStyle w:val="ListParagraph"/>
        <w:ind w:left="1440" w:firstLine="720"/>
        <w:rPr>
          <w:rStyle w:val="Hyperlink"/>
        </w:rPr>
      </w:pPr>
      <w:r>
        <w:t xml:space="preserve">your </w:t>
      </w:r>
      <w:proofErr w:type="spellStart"/>
      <w:r w:rsidR="002F5615">
        <w:t>Amazon</w:t>
      </w:r>
      <w:r>
        <w:t>Connect</w:t>
      </w:r>
      <w:proofErr w:type="spellEnd"/>
      <w:r>
        <w:t xml:space="preserve"> </w:t>
      </w:r>
      <w:r w:rsidRPr="002F5615">
        <w:rPr>
          <w:b/>
          <w:bCs/>
        </w:rPr>
        <w:t>Instance ID</w:t>
      </w:r>
      <w:r w:rsidR="002F5615">
        <w:t>.</w:t>
      </w:r>
      <w:r>
        <w:t xml:space="preserve"> This can be found </w:t>
      </w:r>
      <w:r w:rsidR="002F5615">
        <w:t xml:space="preserve">at </w:t>
      </w:r>
      <w:r w:rsidRPr="002F5615">
        <w:rPr>
          <w:rStyle w:val="Hyperlink"/>
        </w:rPr>
        <w:t>https://aws.amazon.com/premiumsupport/knowledge-center/find-connect-</w:t>
      </w:r>
    </w:p>
    <w:p w14:paraId="3A649353" w14:textId="266383DC" w:rsidR="008123B5" w:rsidRPr="002F5615" w:rsidRDefault="008123B5" w:rsidP="002F5615">
      <w:pPr>
        <w:ind w:left="1080"/>
        <w:rPr>
          <w:rStyle w:val="Hyperlink"/>
        </w:rPr>
      </w:pPr>
      <w:r w:rsidRPr="002F5615">
        <w:rPr>
          <w:rStyle w:val="Hyperlink"/>
        </w:rPr>
        <w:t>instance-id/</w:t>
      </w:r>
    </w:p>
    <w:p w14:paraId="52C6465E" w14:textId="77777777" w:rsidR="008123B5" w:rsidRDefault="008123B5" w:rsidP="008123B5">
      <w:pPr>
        <w:ind w:left="720"/>
      </w:pPr>
    </w:p>
    <w:p w14:paraId="7A543990" w14:textId="3CE83FDF" w:rsidR="008123B5" w:rsidRDefault="008123B5" w:rsidP="002F5615">
      <w:pPr>
        <w:pStyle w:val="ListParagraph"/>
        <w:numPr>
          <w:ilvl w:val="1"/>
          <w:numId w:val="47"/>
        </w:numPr>
      </w:pPr>
      <w:r w:rsidRPr="008123B5">
        <w:t xml:space="preserve">We will inform you when </w:t>
      </w:r>
      <w:proofErr w:type="spellStart"/>
      <w:r w:rsidRPr="008123B5">
        <w:t>your</w:t>
      </w:r>
      <w:proofErr w:type="spellEnd"/>
      <w:r w:rsidRPr="008123B5">
        <w:t xml:space="preserve"> </w:t>
      </w:r>
      <w:proofErr w:type="spellStart"/>
      <w:r>
        <w:t>Vidyo</w:t>
      </w:r>
      <w:proofErr w:type="spellEnd"/>
      <w:r>
        <w:t xml:space="preserve"> tenant </w:t>
      </w:r>
      <w:r w:rsidRPr="008123B5">
        <w:t>will be provisioned</w:t>
      </w:r>
      <w:r>
        <w:t xml:space="preserve"> with </w:t>
      </w:r>
      <w:proofErr w:type="spellStart"/>
      <w:r w:rsidRPr="002F5615">
        <w:rPr>
          <w:rFonts w:cstheme="minorHAnsi"/>
          <w:b/>
          <w:bCs/>
        </w:rPr>
        <w:t>vidyoPlatformTenant</w:t>
      </w:r>
      <w:proofErr w:type="spellEnd"/>
      <w:r w:rsidRPr="002F5615">
        <w:rPr>
          <w:rFonts w:cstheme="minorHAnsi"/>
          <w:b/>
          <w:bCs/>
        </w:rPr>
        <w:t xml:space="preserve"> </w:t>
      </w:r>
      <w:r w:rsidRPr="008123B5">
        <w:t>name</w:t>
      </w:r>
      <w:r w:rsidR="000838AB">
        <w:t xml:space="preserve"> and </w:t>
      </w:r>
      <w:proofErr w:type="spellStart"/>
      <w:r w:rsidR="000838AB" w:rsidRPr="00535E86">
        <w:rPr>
          <w:rFonts w:cstheme="minorHAnsi"/>
          <w:b/>
          <w:bCs/>
        </w:rPr>
        <w:t>tokenAgentPassword</w:t>
      </w:r>
      <w:proofErr w:type="spellEnd"/>
      <w:r w:rsidRPr="008123B5">
        <w:t>.</w:t>
      </w:r>
    </w:p>
    <w:p w14:paraId="65A6FB64" w14:textId="43EDDE84" w:rsidR="002F5615" w:rsidRDefault="002F5615" w:rsidP="002F5615">
      <w:pPr>
        <w:pStyle w:val="ListParagraph"/>
        <w:numPr>
          <w:ilvl w:val="1"/>
          <w:numId w:val="47"/>
        </w:numPr>
      </w:pPr>
      <w:r>
        <w:t xml:space="preserve">Download Enghouse connector code from </w:t>
      </w:r>
      <w:hyperlink r:id="rId27" w:history="1">
        <w:r w:rsidRPr="006A0C57">
          <w:rPr>
            <w:rStyle w:val="Hyperlink"/>
          </w:rPr>
          <w:t>https://github.com/Enghouse-CCSP-PS/AWSConnectWithVidyo</w:t>
        </w:r>
      </w:hyperlink>
    </w:p>
    <w:p w14:paraId="0344C3AC" w14:textId="60F68CB6" w:rsidR="008123B5" w:rsidRDefault="002F5615" w:rsidP="002F5615">
      <w:pPr>
        <w:pStyle w:val="ListParagraph"/>
        <w:numPr>
          <w:ilvl w:val="1"/>
          <w:numId w:val="47"/>
        </w:numPr>
      </w:pPr>
      <w:r>
        <w:t xml:space="preserve">Proceed to paragraph </w:t>
      </w:r>
      <w:hyperlink w:anchor="_Agent_Application" w:history="1">
        <w:r w:rsidRPr="00535E86">
          <w:rPr>
            <w:rStyle w:val="Hyperlink"/>
          </w:rPr>
          <w:t>4:Agent Application</w:t>
        </w:r>
      </w:hyperlink>
    </w:p>
    <w:p w14:paraId="00134BB8" w14:textId="77777777" w:rsidR="008123B5" w:rsidRDefault="008123B5" w:rsidP="008123B5">
      <w:pPr>
        <w:ind w:left="720"/>
      </w:pPr>
    </w:p>
    <w:p w14:paraId="198B179F" w14:textId="52E65C56" w:rsidR="00BF4CB2" w:rsidRPr="003A424B" w:rsidRDefault="00BF4CB2" w:rsidP="002F5615">
      <w:pPr>
        <w:pStyle w:val="Heading1"/>
        <w:numPr>
          <w:ilvl w:val="0"/>
          <w:numId w:val="48"/>
        </w:numPr>
        <w:jc w:val="left"/>
        <w:rPr>
          <w:sz w:val="36"/>
        </w:rPr>
      </w:pPr>
      <w:bookmarkStart w:id="45" w:name="_Agent_Application"/>
      <w:bookmarkStart w:id="46" w:name="_Toc53338026"/>
      <w:bookmarkEnd w:id="45"/>
      <w:r w:rsidRPr="003A424B">
        <w:rPr>
          <w:sz w:val="36"/>
        </w:rPr>
        <w:lastRenderedPageBreak/>
        <w:t>Agent Application</w:t>
      </w:r>
      <w:bookmarkEnd w:id="46"/>
      <w:r w:rsidRPr="003A424B">
        <w:rPr>
          <w:sz w:val="36"/>
        </w:rPr>
        <w:t xml:space="preserve">  </w:t>
      </w:r>
    </w:p>
    <w:p w14:paraId="0815FBA4" w14:textId="246E8044" w:rsidR="00BF4CB2" w:rsidRDefault="00DF5A43" w:rsidP="00BF4CB2">
      <w:pPr>
        <w:pStyle w:val="Heading2"/>
      </w:pPr>
      <w:bookmarkStart w:id="47" w:name="_Toc53338027"/>
      <w:r>
        <w:t>O</w:t>
      </w:r>
      <w:r w:rsidR="005248B3">
        <w:t>verview</w:t>
      </w:r>
      <w:bookmarkEnd w:id="47"/>
    </w:p>
    <w:p w14:paraId="30979ECE" w14:textId="1A518932" w:rsidR="005248B3" w:rsidRDefault="00DD02D0" w:rsidP="008123B5">
      <w:pPr>
        <w:pStyle w:val="EnghouseBodyText"/>
        <w:ind w:left="0"/>
      </w:pPr>
      <w:r>
        <w:t xml:space="preserve">The </w:t>
      </w:r>
      <w:r w:rsidR="005248B3">
        <w:t xml:space="preserve">Agent side </w:t>
      </w:r>
      <w:r>
        <w:t xml:space="preserve">application is </w:t>
      </w:r>
      <w:r w:rsidR="005248B3">
        <w:t xml:space="preserve">built on top of </w:t>
      </w:r>
      <w:r>
        <w:t xml:space="preserve">the </w:t>
      </w:r>
      <w:r w:rsidR="005248B3">
        <w:t xml:space="preserve">CCP </w:t>
      </w:r>
      <w:r w:rsidR="00DF5A43">
        <w:t xml:space="preserve">wrapper </w:t>
      </w:r>
      <w:r>
        <w:t>sample app and</w:t>
      </w:r>
      <w:r w:rsidR="005248B3">
        <w:t xml:space="preserve"> integrated with </w:t>
      </w:r>
      <w:proofErr w:type="spellStart"/>
      <w:r w:rsidR="005248B3">
        <w:t>Vidyo</w:t>
      </w:r>
      <w:r w:rsidR="008123B5">
        <w:t>Platform</w:t>
      </w:r>
      <w:proofErr w:type="spellEnd"/>
      <w:r>
        <w:t xml:space="preserve"> </w:t>
      </w:r>
      <w:r w:rsidR="00FE07E1">
        <w:t>Code</w:t>
      </w:r>
      <w:r>
        <w:t>. The solution uses</w:t>
      </w:r>
      <w:r w:rsidR="005248B3">
        <w:t xml:space="preserve"> </w:t>
      </w:r>
      <w:r>
        <w:t>a Vue.js instance and additional</w:t>
      </w:r>
      <w:r w:rsidR="005248B3">
        <w:t xml:space="preserve"> </w:t>
      </w:r>
      <w:r w:rsidR="00DF5A43">
        <w:t>helper</w:t>
      </w:r>
      <w:r w:rsidR="005248B3">
        <w:t xml:space="preserve"> </w:t>
      </w:r>
      <w:r w:rsidR="00DF5A43">
        <w:t xml:space="preserve">JS </w:t>
      </w:r>
      <w:r w:rsidR="005248B3">
        <w:t xml:space="preserve">libraries.  </w:t>
      </w:r>
    </w:p>
    <w:p w14:paraId="42F58726" w14:textId="77DB7B28" w:rsidR="005248B3" w:rsidRPr="00097277" w:rsidRDefault="00DD02D0" w:rsidP="005248B3">
      <w:pPr>
        <w:pStyle w:val="Heading2"/>
      </w:pPr>
      <w:bookmarkStart w:id="48" w:name="_Toc53338028"/>
      <w:r>
        <w:t>Agent Deployment</w:t>
      </w:r>
      <w:bookmarkEnd w:id="48"/>
    </w:p>
    <w:p w14:paraId="170C5B5D" w14:textId="0FC52866" w:rsidR="00BF4CB2" w:rsidRPr="005E56D6" w:rsidRDefault="00DD02D0" w:rsidP="005E56D6">
      <w:pPr>
        <w:pStyle w:val="ListParagraph"/>
        <w:numPr>
          <w:ilvl w:val="0"/>
          <w:numId w:val="42"/>
        </w:numPr>
        <w:spacing w:after="160" w:line="259" w:lineRule="auto"/>
        <w:rPr>
          <w:rStyle w:val="Hyperlink"/>
          <w:color w:val="auto"/>
        </w:rPr>
      </w:pPr>
      <w:r>
        <w:rPr>
          <w:rFonts w:cstheme="minorHAnsi"/>
        </w:rPr>
        <w:t>Please f</w:t>
      </w:r>
      <w:r w:rsidR="00BF4CB2" w:rsidRPr="005E56D6">
        <w:rPr>
          <w:rFonts w:cstheme="minorHAnsi"/>
        </w:rPr>
        <w:t>ollow the instruction</w:t>
      </w:r>
      <w:r>
        <w:rPr>
          <w:rFonts w:cstheme="minorHAnsi"/>
        </w:rPr>
        <w:t>s</w:t>
      </w:r>
      <w:r w:rsidR="00BF4CB2" w:rsidRPr="005E56D6">
        <w:rPr>
          <w:rFonts w:cstheme="minorHAnsi"/>
        </w:rPr>
        <w:t xml:space="preserve"> at </w:t>
      </w:r>
      <w:hyperlink r:id="rId28" w:history="1">
        <w:r w:rsidR="00BF4CB2" w:rsidRPr="005E56D6">
          <w:rPr>
            <w:rStyle w:val="Hyperlink"/>
            <w:color w:val="auto"/>
          </w:rPr>
          <w:t>https://aws.amazon.com/blogs/contact-center/perform-an-external-screen-pop-with-amazon-connect/</w:t>
        </w:r>
      </w:hyperlink>
    </w:p>
    <w:p w14:paraId="44608CD1" w14:textId="5796F976" w:rsidR="005E56D6" w:rsidRPr="006B0C7E" w:rsidRDefault="00DF5A43" w:rsidP="006B0C7E">
      <w:pPr>
        <w:spacing w:after="160" w:line="259" w:lineRule="auto"/>
        <w:ind w:firstLine="720"/>
        <w:rPr>
          <w:rFonts w:cstheme="minorHAnsi"/>
        </w:rPr>
      </w:pPr>
      <w:r w:rsidRPr="006B0C7E">
        <w:rPr>
          <w:rFonts w:cstheme="minorHAnsi"/>
        </w:rPr>
        <w:t xml:space="preserve">Perform </w:t>
      </w:r>
      <w:r w:rsidR="00BF4CB2" w:rsidRPr="006B0C7E">
        <w:rPr>
          <w:rFonts w:cstheme="minorHAnsi"/>
        </w:rPr>
        <w:t xml:space="preserve">all the steps </w:t>
      </w:r>
      <w:r w:rsidR="00DD02D0">
        <w:rPr>
          <w:rFonts w:cstheme="minorHAnsi"/>
        </w:rPr>
        <w:t>until ‘</w:t>
      </w:r>
      <w:r w:rsidR="005E56D6" w:rsidRPr="006B0C7E">
        <w:rPr>
          <w:rFonts w:cstheme="minorHAnsi"/>
        </w:rPr>
        <w:t xml:space="preserve">Import the Contact Flow </w:t>
      </w:r>
      <w:r w:rsidR="00DD02D0">
        <w:rPr>
          <w:rFonts w:cstheme="minorHAnsi"/>
        </w:rPr>
        <w:t>and Assign it to a Phone Number’ is reached</w:t>
      </w:r>
    </w:p>
    <w:p w14:paraId="67B3B660" w14:textId="4CED21D9" w:rsidR="00BF4CB2" w:rsidRDefault="00DD02D0" w:rsidP="005E56D6">
      <w:pPr>
        <w:pStyle w:val="ListParagraph"/>
        <w:numPr>
          <w:ilvl w:val="0"/>
          <w:numId w:val="42"/>
        </w:numPr>
        <w:spacing w:after="160" w:line="259" w:lineRule="auto"/>
        <w:rPr>
          <w:rFonts w:cstheme="minorHAnsi"/>
        </w:rPr>
      </w:pPr>
      <w:r>
        <w:rPr>
          <w:rFonts w:cstheme="minorHAnsi"/>
        </w:rPr>
        <w:t xml:space="preserve">You will require the </w:t>
      </w:r>
      <w:r w:rsidR="005E56D6">
        <w:rPr>
          <w:rFonts w:cstheme="minorHAnsi"/>
        </w:rPr>
        <w:t xml:space="preserve">latest sources for </w:t>
      </w:r>
      <w:r w:rsidR="00FE07E1">
        <w:rPr>
          <w:rFonts w:cstheme="minorHAnsi"/>
        </w:rPr>
        <w:t>Amazon Connect</w:t>
      </w:r>
      <w:r w:rsidR="005E56D6">
        <w:rPr>
          <w:rFonts w:cstheme="minorHAnsi"/>
        </w:rPr>
        <w:t xml:space="preserve"> API libraries </w:t>
      </w:r>
      <w:r>
        <w:rPr>
          <w:rFonts w:cstheme="minorHAnsi"/>
        </w:rPr>
        <w:t xml:space="preserve">available </w:t>
      </w:r>
      <w:r w:rsidR="005E56D6">
        <w:rPr>
          <w:rFonts w:cstheme="minorHAnsi"/>
        </w:rPr>
        <w:t>from:</w:t>
      </w:r>
    </w:p>
    <w:p w14:paraId="74687C47" w14:textId="77777777" w:rsidR="00BF4CB2" w:rsidRPr="005E56D6" w:rsidRDefault="005260B2" w:rsidP="005E56D6">
      <w:pPr>
        <w:pStyle w:val="ListParagraph"/>
        <w:numPr>
          <w:ilvl w:val="1"/>
          <w:numId w:val="42"/>
        </w:numPr>
        <w:rPr>
          <w:rFonts w:cstheme="minorHAnsi"/>
        </w:rPr>
      </w:pPr>
      <w:hyperlink r:id="rId29" w:history="1">
        <w:r w:rsidR="00BF4CB2" w:rsidRPr="000C16EE">
          <w:rPr>
            <w:rStyle w:val="Hyperlink"/>
          </w:rPr>
          <w:t>https://raw.githubusercontent.com/amazon-connect/amazon-connect-chatjs/master/dist/amazon-connect-chat.js</w:t>
        </w:r>
      </w:hyperlink>
    </w:p>
    <w:p w14:paraId="037F30BA" w14:textId="77777777" w:rsidR="00BF4CB2" w:rsidRPr="005E56D6" w:rsidRDefault="005260B2" w:rsidP="005E56D6">
      <w:pPr>
        <w:pStyle w:val="ListParagraph"/>
        <w:numPr>
          <w:ilvl w:val="1"/>
          <w:numId w:val="42"/>
        </w:numPr>
        <w:rPr>
          <w:rFonts w:cstheme="minorHAnsi"/>
        </w:rPr>
      </w:pPr>
      <w:hyperlink r:id="rId30" w:history="1">
        <w:r w:rsidR="00BF4CB2" w:rsidRPr="005E56D6">
          <w:rPr>
            <w:rStyle w:val="Hyperlink"/>
            <w:rFonts w:cstheme="minorHAnsi"/>
          </w:rPr>
          <w:t>https://raw.githubusercontent.com/amazon-connect/amazon-connect-streams/master/release/connect-streams-min.js</w:t>
        </w:r>
      </w:hyperlink>
    </w:p>
    <w:p w14:paraId="03849D5F" w14:textId="77777777" w:rsidR="00DD02D0" w:rsidRDefault="00DD02D0" w:rsidP="00DD02D0">
      <w:pPr>
        <w:pStyle w:val="ListParagraph"/>
        <w:ind w:left="1440"/>
        <w:rPr>
          <w:rFonts w:cstheme="minorHAnsi"/>
        </w:rPr>
      </w:pPr>
    </w:p>
    <w:p w14:paraId="417D13C1" w14:textId="56B1CCE2" w:rsidR="00BF4CB2" w:rsidRPr="005E56D6" w:rsidRDefault="00DD02D0" w:rsidP="00DD02D0">
      <w:pPr>
        <w:pStyle w:val="ListParagraph"/>
        <w:numPr>
          <w:ilvl w:val="2"/>
          <w:numId w:val="12"/>
        </w:numPr>
        <w:rPr>
          <w:rFonts w:cstheme="minorHAnsi"/>
        </w:rPr>
      </w:pPr>
      <w:r>
        <w:rPr>
          <w:rFonts w:cstheme="minorHAnsi"/>
        </w:rPr>
        <w:t>U</w:t>
      </w:r>
      <w:r w:rsidR="00BF4CB2" w:rsidRPr="005E56D6">
        <w:rPr>
          <w:rFonts w:cstheme="minorHAnsi"/>
        </w:rPr>
        <w:t>pdate the .</w:t>
      </w:r>
      <w:proofErr w:type="spellStart"/>
      <w:r w:rsidR="00BF4CB2" w:rsidRPr="005E56D6">
        <w:rPr>
          <w:rFonts w:cstheme="minorHAnsi"/>
        </w:rPr>
        <w:t>js</w:t>
      </w:r>
      <w:proofErr w:type="spellEnd"/>
      <w:r w:rsidR="00BF4CB2" w:rsidRPr="005E56D6">
        <w:rPr>
          <w:rFonts w:cstheme="minorHAnsi"/>
        </w:rPr>
        <w:t xml:space="preserve"> files inside folder accordingly to latest versions.</w:t>
      </w:r>
    </w:p>
    <w:p w14:paraId="51FFBB70" w14:textId="77777777" w:rsidR="005E56D6" w:rsidRDefault="005E56D6" w:rsidP="00BF4CB2">
      <w:pPr>
        <w:ind w:left="720"/>
        <w:rPr>
          <w:rFonts w:cstheme="minorHAnsi"/>
        </w:rPr>
      </w:pPr>
    </w:p>
    <w:p w14:paraId="766BB830" w14:textId="798B4094" w:rsidR="00BF4CB2" w:rsidRDefault="00DD02D0" w:rsidP="00535E86">
      <w:pPr>
        <w:pStyle w:val="ListParagraph"/>
        <w:numPr>
          <w:ilvl w:val="0"/>
          <w:numId w:val="42"/>
        </w:numPr>
        <w:spacing w:after="160" w:line="259" w:lineRule="auto"/>
        <w:rPr>
          <w:rFonts w:cstheme="minorHAnsi"/>
        </w:rPr>
      </w:pPr>
      <w:r>
        <w:rPr>
          <w:rFonts w:cstheme="minorHAnsi"/>
        </w:rPr>
        <w:t>Upload the ‘</w:t>
      </w:r>
      <w:r w:rsidR="00535E86" w:rsidRPr="00535E86">
        <w:rPr>
          <w:rFonts w:cstheme="minorHAnsi"/>
        </w:rPr>
        <w:t>ccp-v2_agent</w:t>
      </w:r>
      <w:r w:rsidR="00535E86">
        <w:rPr>
          <w:rStyle w:val="mx-1"/>
          <w:rFonts w:ascii="Segoe UI" w:hAnsi="Segoe UI" w:cs="Segoe UI"/>
          <w:color w:val="24292E"/>
          <w:shd w:val="clear" w:color="auto" w:fill="FFFFFF"/>
        </w:rPr>
        <w:t>/</w:t>
      </w:r>
      <w:r>
        <w:rPr>
          <w:rFonts w:cstheme="minorHAnsi"/>
        </w:rPr>
        <w:t>VidyoContainer.html’</w:t>
      </w:r>
      <w:r w:rsidR="00BF4CB2">
        <w:rPr>
          <w:rFonts w:cstheme="minorHAnsi"/>
        </w:rPr>
        <w:t xml:space="preserve"> file</w:t>
      </w:r>
      <w:r>
        <w:rPr>
          <w:rFonts w:cstheme="minorHAnsi"/>
        </w:rPr>
        <w:t xml:space="preserve"> to </w:t>
      </w:r>
      <w:r w:rsidR="00A237D8">
        <w:rPr>
          <w:rFonts w:cstheme="minorHAnsi"/>
        </w:rPr>
        <w:t xml:space="preserve">an existing S3 bucket </w:t>
      </w:r>
      <w:r>
        <w:rPr>
          <w:rFonts w:cstheme="minorHAnsi"/>
        </w:rPr>
        <w:t>create</w:t>
      </w:r>
      <w:r w:rsidR="00A237D8">
        <w:rPr>
          <w:rFonts w:cstheme="minorHAnsi"/>
        </w:rPr>
        <w:t>d</w:t>
      </w:r>
      <w:r w:rsidR="006B0C7E">
        <w:rPr>
          <w:rFonts w:cstheme="minorHAnsi"/>
        </w:rPr>
        <w:t xml:space="preserve"> </w:t>
      </w:r>
      <w:r w:rsidR="00A237D8">
        <w:rPr>
          <w:rFonts w:cstheme="minorHAnsi"/>
        </w:rPr>
        <w:t xml:space="preserve">in </w:t>
      </w:r>
      <w:r w:rsidR="005E56D6">
        <w:rPr>
          <w:rFonts w:cstheme="minorHAnsi"/>
        </w:rPr>
        <w:t>step #1</w:t>
      </w:r>
      <w:r w:rsidR="006B0C7E">
        <w:rPr>
          <w:rFonts w:cstheme="minorHAnsi"/>
        </w:rPr>
        <w:t xml:space="preserve"> and make it public</w:t>
      </w:r>
      <w:r w:rsidR="001E3443">
        <w:rPr>
          <w:rFonts w:cstheme="minorHAnsi"/>
        </w:rPr>
        <w:t>ly</w:t>
      </w:r>
      <w:r w:rsidR="006B0C7E">
        <w:rPr>
          <w:rFonts w:cstheme="minorHAnsi"/>
        </w:rPr>
        <w:t xml:space="preserve"> accessible</w:t>
      </w:r>
      <w:r w:rsidR="00BF4CB2" w:rsidRPr="00583A3F">
        <w:rPr>
          <w:rFonts w:cstheme="minorHAnsi"/>
        </w:rPr>
        <w:t>.</w:t>
      </w:r>
    </w:p>
    <w:p w14:paraId="0CE870BD" w14:textId="0F6FFAC1" w:rsidR="00276418" w:rsidRDefault="00276418" w:rsidP="00535E86">
      <w:pPr>
        <w:pStyle w:val="ListParagraph"/>
        <w:numPr>
          <w:ilvl w:val="0"/>
          <w:numId w:val="42"/>
        </w:numPr>
        <w:spacing w:after="160" w:line="259" w:lineRule="auto"/>
        <w:rPr>
          <w:rFonts w:cstheme="minorHAnsi"/>
        </w:rPr>
      </w:pPr>
      <w:r>
        <w:rPr>
          <w:rFonts w:cstheme="minorHAnsi"/>
        </w:rPr>
        <w:t>Upload the ‘</w:t>
      </w:r>
      <w:r w:rsidR="00535E86" w:rsidRPr="00535E86">
        <w:rPr>
          <w:rFonts w:cstheme="minorHAnsi"/>
        </w:rPr>
        <w:t>ccp-v2_agent/</w:t>
      </w:r>
      <w:r>
        <w:rPr>
          <w:rFonts w:cstheme="minorHAnsi"/>
        </w:rPr>
        <w:t xml:space="preserve">VidyoContainerScript.js’ file to </w:t>
      </w:r>
      <w:r w:rsidR="00A237D8">
        <w:rPr>
          <w:rFonts w:cstheme="minorHAnsi"/>
        </w:rPr>
        <w:t xml:space="preserve">an existing </w:t>
      </w:r>
      <w:r>
        <w:rPr>
          <w:rFonts w:cstheme="minorHAnsi"/>
        </w:rPr>
        <w:t xml:space="preserve">S3 bucket </w:t>
      </w:r>
      <w:r w:rsidR="00A237D8">
        <w:rPr>
          <w:rFonts w:cstheme="minorHAnsi"/>
        </w:rPr>
        <w:t xml:space="preserve">created in </w:t>
      </w:r>
      <w:r>
        <w:rPr>
          <w:rFonts w:cstheme="minorHAnsi"/>
        </w:rPr>
        <w:t>step #1 and make it publicly accessible</w:t>
      </w:r>
      <w:r w:rsidRPr="00583A3F">
        <w:rPr>
          <w:rFonts w:cstheme="minorHAnsi"/>
        </w:rPr>
        <w:t>.</w:t>
      </w:r>
    </w:p>
    <w:p w14:paraId="260DDB28" w14:textId="77777777" w:rsidR="00276418" w:rsidRDefault="00276418" w:rsidP="00A237D8">
      <w:pPr>
        <w:pStyle w:val="ListParagraph"/>
        <w:spacing w:after="160" w:line="259" w:lineRule="auto"/>
        <w:rPr>
          <w:rFonts w:cstheme="minorHAnsi"/>
        </w:rPr>
      </w:pPr>
    </w:p>
    <w:p w14:paraId="70ECF00B" w14:textId="77777777" w:rsidR="006B0C7E" w:rsidRDefault="006B0C7E" w:rsidP="006B0C7E">
      <w:pPr>
        <w:pStyle w:val="ListParagraph"/>
        <w:spacing w:after="160" w:line="259" w:lineRule="auto"/>
        <w:rPr>
          <w:rFonts w:cstheme="minorHAnsi"/>
        </w:rPr>
      </w:pPr>
    </w:p>
    <w:p w14:paraId="316A4772" w14:textId="114EA171" w:rsidR="006B0C7E" w:rsidRDefault="006B0C7E" w:rsidP="006B0C7E">
      <w:pPr>
        <w:pStyle w:val="ListParagraph"/>
        <w:spacing w:after="160" w:line="259" w:lineRule="auto"/>
        <w:rPr>
          <w:rFonts w:cstheme="minorHAnsi"/>
        </w:rPr>
      </w:pPr>
      <w:r w:rsidRPr="006B0C7E">
        <w:rPr>
          <w:rFonts w:cstheme="minorHAnsi"/>
          <w:noProof/>
          <w:lang w:bidi="he-IL"/>
        </w:rPr>
        <w:drawing>
          <wp:inline distT="0" distB="0" distL="0" distR="0" wp14:anchorId="10941604" wp14:editId="2DB7A4BF">
            <wp:extent cx="5943600" cy="2638425"/>
            <wp:effectExtent l="0" t="0" r="0" b="63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a:stretch>
                      <a:fillRect/>
                    </a:stretch>
                  </pic:blipFill>
                  <pic:spPr>
                    <a:xfrm>
                      <a:off x="0" y="0"/>
                      <a:ext cx="5943600" cy="2638425"/>
                    </a:xfrm>
                    <a:prstGeom prst="rect">
                      <a:avLst/>
                    </a:prstGeom>
                  </pic:spPr>
                </pic:pic>
              </a:graphicData>
            </a:graphic>
          </wp:inline>
        </w:drawing>
      </w:r>
    </w:p>
    <w:p w14:paraId="27E9C107" w14:textId="77777777" w:rsidR="00DA732D" w:rsidRDefault="00DA732D" w:rsidP="00DA732D">
      <w:pPr>
        <w:pStyle w:val="ListParagraph"/>
        <w:spacing w:after="160" w:line="259" w:lineRule="auto"/>
        <w:rPr>
          <w:rFonts w:cstheme="minorHAnsi"/>
        </w:rPr>
      </w:pPr>
    </w:p>
    <w:p w14:paraId="2F7F6BBF" w14:textId="77777777" w:rsidR="00DA732D" w:rsidRDefault="00DA732D" w:rsidP="00DA732D">
      <w:pPr>
        <w:pStyle w:val="ListParagraph"/>
        <w:spacing w:after="160" w:line="259" w:lineRule="auto"/>
        <w:rPr>
          <w:rFonts w:cstheme="minorHAnsi"/>
        </w:rPr>
      </w:pPr>
    </w:p>
    <w:p w14:paraId="19684B66" w14:textId="4E296C25" w:rsidR="00DA732D" w:rsidRDefault="00DA732D" w:rsidP="00DA732D">
      <w:pPr>
        <w:pStyle w:val="ListParagraph"/>
        <w:spacing w:after="160" w:line="259" w:lineRule="auto"/>
        <w:rPr>
          <w:rFonts w:cstheme="minorHAnsi"/>
        </w:rPr>
      </w:pPr>
    </w:p>
    <w:p w14:paraId="26269452" w14:textId="77777777" w:rsidR="00DA732D" w:rsidRDefault="00DA732D" w:rsidP="00DA732D">
      <w:pPr>
        <w:pStyle w:val="ListParagraph"/>
        <w:spacing w:after="160" w:line="259" w:lineRule="auto"/>
        <w:rPr>
          <w:rFonts w:cstheme="minorHAnsi"/>
        </w:rPr>
      </w:pPr>
    </w:p>
    <w:p w14:paraId="5C3FDC59" w14:textId="779AF8A1" w:rsidR="00DA732D" w:rsidRDefault="00DA732D" w:rsidP="00DA732D">
      <w:pPr>
        <w:pStyle w:val="ListParagraph"/>
        <w:spacing w:after="160" w:line="259" w:lineRule="auto"/>
        <w:rPr>
          <w:rFonts w:cstheme="minorHAnsi"/>
        </w:rPr>
      </w:pPr>
    </w:p>
    <w:p w14:paraId="0F412DC1" w14:textId="77777777" w:rsidR="00535E86" w:rsidRDefault="00535E86" w:rsidP="00DA732D">
      <w:pPr>
        <w:pStyle w:val="ListParagraph"/>
        <w:spacing w:after="160" w:line="259" w:lineRule="auto"/>
        <w:rPr>
          <w:rFonts w:cstheme="minorHAnsi"/>
        </w:rPr>
      </w:pPr>
    </w:p>
    <w:p w14:paraId="6A467EA2" w14:textId="77777777" w:rsidR="00DA732D" w:rsidRDefault="00DA732D" w:rsidP="00DA732D">
      <w:pPr>
        <w:pStyle w:val="ListParagraph"/>
        <w:spacing w:after="160" w:line="259" w:lineRule="auto"/>
        <w:rPr>
          <w:rFonts w:cstheme="minorHAnsi"/>
        </w:rPr>
      </w:pPr>
    </w:p>
    <w:p w14:paraId="1D860AEA" w14:textId="45AC8EF1" w:rsidR="00BF4CB2" w:rsidRDefault="005E56D6" w:rsidP="00535E86">
      <w:pPr>
        <w:pStyle w:val="ListParagraph"/>
        <w:numPr>
          <w:ilvl w:val="0"/>
          <w:numId w:val="42"/>
        </w:numPr>
        <w:spacing w:after="160" w:line="259" w:lineRule="auto"/>
        <w:rPr>
          <w:rFonts w:cstheme="minorHAnsi"/>
        </w:rPr>
      </w:pPr>
      <w:r>
        <w:rPr>
          <w:rFonts w:cstheme="minorHAnsi"/>
        </w:rPr>
        <w:lastRenderedPageBreak/>
        <w:t>Update</w:t>
      </w:r>
      <w:r w:rsidR="001E3443">
        <w:rPr>
          <w:rFonts w:cstheme="minorHAnsi"/>
        </w:rPr>
        <w:t xml:space="preserve"> </w:t>
      </w:r>
      <w:proofErr w:type="spellStart"/>
      <w:r w:rsidR="001E3443" w:rsidRPr="002F5615">
        <w:rPr>
          <w:rFonts w:cstheme="minorHAnsi"/>
          <w:b/>
          <w:bCs/>
        </w:rPr>
        <w:t>data.json</w:t>
      </w:r>
      <w:proofErr w:type="spellEnd"/>
      <w:r w:rsidR="001E3443">
        <w:rPr>
          <w:rFonts w:cstheme="minorHAnsi"/>
        </w:rPr>
        <w:t xml:space="preserve"> parameters with your</w:t>
      </w:r>
      <w:r w:rsidR="00BF4CB2">
        <w:rPr>
          <w:rFonts w:cstheme="minorHAnsi"/>
        </w:rPr>
        <w:t xml:space="preserve"> </w:t>
      </w:r>
      <w:proofErr w:type="spellStart"/>
      <w:r w:rsidR="00BF4CB2">
        <w:rPr>
          <w:rFonts w:cstheme="minorHAnsi"/>
        </w:rPr>
        <w:t>Vidyo</w:t>
      </w:r>
      <w:proofErr w:type="spellEnd"/>
      <w:r w:rsidR="001E3443">
        <w:rPr>
          <w:rFonts w:cstheme="minorHAnsi"/>
        </w:rPr>
        <w:t xml:space="preserve"> instance details.</w:t>
      </w:r>
    </w:p>
    <w:p w14:paraId="293BF417" w14:textId="77777777" w:rsidR="001E3443" w:rsidRDefault="001E3443" w:rsidP="001E3443">
      <w:pPr>
        <w:pStyle w:val="ListParagraph"/>
        <w:spacing w:after="160" w:line="259" w:lineRule="auto"/>
        <w:rPr>
          <w:rFonts w:cstheme="minorHAnsi"/>
        </w:rPr>
      </w:pPr>
    </w:p>
    <w:p w14:paraId="3A5D880D" w14:textId="77777777" w:rsidR="00BF4CB2" w:rsidRDefault="00BF4CB2" w:rsidP="00BF4CB2">
      <w:pPr>
        <w:pStyle w:val="ListParagraph"/>
        <w:rPr>
          <w:rFonts w:cstheme="minorHAnsi"/>
        </w:rPr>
      </w:pPr>
      <w:r>
        <w:rPr>
          <w:rFonts w:cstheme="minorHAnsi"/>
        </w:rPr>
        <w:t>The parameters are:</w:t>
      </w:r>
    </w:p>
    <w:p w14:paraId="31393AC8" w14:textId="6BA2BE55" w:rsidR="00BF4CB2" w:rsidRDefault="00BF4CB2" w:rsidP="00535E86">
      <w:pPr>
        <w:pStyle w:val="ListParagraph"/>
        <w:numPr>
          <w:ilvl w:val="1"/>
          <w:numId w:val="36"/>
        </w:numPr>
        <w:spacing w:after="160" w:line="259" w:lineRule="auto"/>
        <w:rPr>
          <w:rFonts w:cstheme="minorHAnsi"/>
        </w:rPr>
      </w:pPr>
      <w:r w:rsidRPr="00A47BA5">
        <w:rPr>
          <w:rFonts w:cstheme="minorHAnsi"/>
        </w:rPr>
        <w:t>"</w:t>
      </w:r>
      <w:r w:rsidR="00535E86" w:rsidRPr="00535E86">
        <w:t xml:space="preserve"> </w:t>
      </w:r>
      <w:proofErr w:type="spellStart"/>
      <w:r w:rsidR="00535E86" w:rsidRPr="00535E86">
        <w:rPr>
          <w:rFonts w:cstheme="minorHAnsi"/>
          <w:b/>
          <w:bCs/>
        </w:rPr>
        <w:t>vidyoApiUrlPrefix</w:t>
      </w:r>
      <w:proofErr w:type="spellEnd"/>
      <w:r w:rsidRPr="00A47BA5">
        <w:rPr>
          <w:rFonts w:cstheme="minorHAnsi"/>
        </w:rPr>
        <w:t>"</w:t>
      </w:r>
      <w:r w:rsidR="001E3443">
        <w:rPr>
          <w:rFonts w:cstheme="minorHAnsi"/>
        </w:rPr>
        <w:t>:</w:t>
      </w:r>
      <w:r w:rsidR="001E3443">
        <w:rPr>
          <w:rFonts w:cstheme="minorHAnsi"/>
        </w:rPr>
        <w:tab/>
        <w:t>This is your service API</w:t>
      </w:r>
      <w:r>
        <w:rPr>
          <w:rFonts w:cstheme="minorHAnsi"/>
        </w:rPr>
        <w:t xml:space="preserve"> </w:t>
      </w:r>
      <w:r w:rsidR="001E3443">
        <w:rPr>
          <w:rFonts w:cstheme="minorHAnsi"/>
        </w:rPr>
        <w:t xml:space="preserve">required to obtain the </w:t>
      </w:r>
      <w:proofErr w:type="spellStart"/>
      <w:r>
        <w:rPr>
          <w:rFonts w:cstheme="minorHAnsi"/>
        </w:rPr>
        <w:t>Vidyo</w:t>
      </w:r>
      <w:proofErr w:type="spellEnd"/>
      <w:r>
        <w:rPr>
          <w:rFonts w:cstheme="minorHAnsi"/>
        </w:rPr>
        <w:t xml:space="preserve"> token</w:t>
      </w:r>
      <w:r w:rsidR="00535E86">
        <w:rPr>
          <w:rFonts w:cstheme="minorHAnsi"/>
        </w:rPr>
        <w:t xml:space="preserve">. Use default </w:t>
      </w:r>
    </w:p>
    <w:p w14:paraId="5A049A26" w14:textId="29422505" w:rsidR="00DA732D" w:rsidRPr="00A47BA5" w:rsidRDefault="00BF4CB2" w:rsidP="002F5615">
      <w:pPr>
        <w:pStyle w:val="ListParagraph"/>
        <w:numPr>
          <w:ilvl w:val="1"/>
          <w:numId w:val="36"/>
        </w:numPr>
        <w:spacing w:after="160" w:line="259" w:lineRule="auto"/>
        <w:rPr>
          <w:rFonts w:cstheme="minorHAnsi"/>
        </w:rPr>
      </w:pPr>
      <w:r w:rsidRPr="00A47BA5">
        <w:rPr>
          <w:rFonts w:cstheme="minorHAnsi"/>
        </w:rPr>
        <w:t>"</w:t>
      </w:r>
      <w:proofErr w:type="spellStart"/>
      <w:r w:rsidR="00BE11A2" w:rsidRPr="00BE11A2">
        <w:rPr>
          <w:rFonts w:cstheme="minorHAnsi"/>
          <w:b/>
          <w:bCs/>
        </w:rPr>
        <w:t>vidyoPlatformTenant</w:t>
      </w:r>
      <w:proofErr w:type="spellEnd"/>
      <w:r w:rsidR="002F5615">
        <w:rPr>
          <w:rFonts w:cstheme="minorHAnsi"/>
        </w:rPr>
        <w:t xml:space="preserve">": </w:t>
      </w:r>
      <w:r w:rsidR="002F5615">
        <w:rPr>
          <w:rFonts w:cstheme="minorHAnsi"/>
        </w:rPr>
        <w:tab/>
        <w:t>You will receive it from Enghouse</w:t>
      </w:r>
      <w:r w:rsidR="00535E86">
        <w:rPr>
          <w:rFonts w:cstheme="minorHAnsi"/>
        </w:rPr>
        <w:t xml:space="preserve"> Interactive</w:t>
      </w:r>
    </w:p>
    <w:p w14:paraId="7FD176DC" w14:textId="635F7EF3" w:rsidR="00BF4CB2" w:rsidRDefault="00BF4CB2" w:rsidP="005E56D6">
      <w:pPr>
        <w:pStyle w:val="ListParagraph"/>
        <w:numPr>
          <w:ilvl w:val="1"/>
          <w:numId w:val="36"/>
        </w:numPr>
        <w:spacing w:after="160" w:line="259" w:lineRule="auto"/>
        <w:rPr>
          <w:rFonts w:cstheme="minorHAnsi"/>
          <w:rtl/>
        </w:rPr>
      </w:pPr>
      <w:r w:rsidRPr="00A47BA5">
        <w:rPr>
          <w:rFonts w:cstheme="minorHAnsi"/>
        </w:rPr>
        <w:t>"</w:t>
      </w:r>
      <w:proofErr w:type="spellStart"/>
      <w:r w:rsidRPr="00800EE6">
        <w:rPr>
          <w:rFonts w:cstheme="minorHAnsi"/>
          <w:b/>
          <w:bCs/>
        </w:rPr>
        <w:t>instanceName</w:t>
      </w:r>
      <w:proofErr w:type="spellEnd"/>
      <w:r w:rsidR="001E3443">
        <w:rPr>
          <w:rFonts w:cstheme="minorHAnsi"/>
        </w:rPr>
        <w:t>":</w:t>
      </w:r>
      <w:r w:rsidR="001E3443">
        <w:rPr>
          <w:rFonts w:cstheme="minorHAnsi"/>
        </w:rPr>
        <w:tab/>
      </w:r>
      <w:r w:rsidR="005E56D6">
        <w:rPr>
          <w:rFonts w:cstheme="minorHAnsi"/>
        </w:rPr>
        <w:t>Your Amazon Connect instance name</w:t>
      </w:r>
      <w:r w:rsidR="00DA732D">
        <w:rPr>
          <w:rFonts w:cstheme="minorHAnsi"/>
        </w:rPr>
        <w:t xml:space="preserve"> </w:t>
      </w:r>
    </w:p>
    <w:p w14:paraId="5453FBF6" w14:textId="1E299959" w:rsidR="001E3443" w:rsidRDefault="00BF4CB2" w:rsidP="000838AB">
      <w:pPr>
        <w:pStyle w:val="ListParagraph"/>
        <w:numPr>
          <w:ilvl w:val="1"/>
          <w:numId w:val="36"/>
        </w:numPr>
        <w:spacing w:after="160" w:line="259" w:lineRule="auto"/>
        <w:rPr>
          <w:rFonts w:cstheme="minorHAnsi"/>
        </w:rPr>
      </w:pPr>
      <w:r w:rsidRPr="00A47BA5">
        <w:rPr>
          <w:rFonts w:cstheme="minorHAnsi"/>
        </w:rPr>
        <w:t>"</w:t>
      </w:r>
      <w:proofErr w:type="spellStart"/>
      <w:r w:rsidR="00535E86" w:rsidRPr="00535E86">
        <w:rPr>
          <w:rFonts w:cstheme="minorHAnsi"/>
          <w:b/>
          <w:bCs/>
        </w:rPr>
        <w:t>tokenAgentPassword</w:t>
      </w:r>
      <w:proofErr w:type="spellEnd"/>
      <w:r w:rsidRPr="00A47BA5">
        <w:rPr>
          <w:rFonts w:cstheme="minorHAnsi"/>
        </w:rPr>
        <w:t>": </w:t>
      </w:r>
      <w:r w:rsidR="001E3443">
        <w:rPr>
          <w:rFonts w:cstheme="minorHAnsi"/>
        </w:rPr>
        <w:tab/>
      </w:r>
      <w:r w:rsidR="001E3443">
        <w:rPr>
          <w:rFonts w:cstheme="minorHAnsi"/>
        </w:rPr>
        <w:tab/>
      </w:r>
      <w:r w:rsidR="000838AB" w:rsidRPr="000838AB">
        <w:rPr>
          <w:rFonts w:cstheme="minorHAnsi"/>
        </w:rPr>
        <w:t>You will receive it from Enghouse Interactive</w:t>
      </w:r>
    </w:p>
    <w:p w14:paraId="6A454423" w14:textId="0542A90B" w:rsidR="00E25D49" w:rsidRDefault="00E25D49" w:rsidP="00DA732D">
      <w:pPr>
        <w:pStyle w:val="ListParagraph"/>
        <w:numPr>
          <w:ilvl w:val="1"/>
          <w:numId w:val="36"/>
        </w:numPr>
        <w:spacing w:after="160" w:line="259" w:lineRule="auto"/>
        <w:rPr>
          <w:rFonts w:cstheme="minorHAnsi"/>
        </w:rPr>
      </w:pPr>
      <w:r>
        <w:rPr>
          <w:rFonts w:cstheme="minorHAnsi"/>
        </w:rPr>
        <w:t>"</w:t>
      </w:r>
      <w:proofErr w:type="spellStart"/>
      <w:r w:rsidRPr="00E25D49">
        <w:rPr>
          <w:rFonts w:cstheme="minorHAnsi"/>
          <w:b/>
          <w:bCs/>
        </w:rPr>
        <w:t>timeoutForDisconnectVidyoMS</w:t>
      </w:r>
      <w:proofErr w:type="spellEnd"/>
      <w:r w:rsidR="00DA732D">
        <w:rPr>
          <w:rFonts w:cstheme="minorHAnsi"/>
        </w:rPr>
        <w:t xml:space="preserve">": Timeout for connect </w:t>
      </w:r>
      <w:proofErr w:type="spellStart"/>
      <w:r w:rsidR="00DA732D">
        <w:rPr>
          <w:rFonts w:cstheme="minorHAnsi"/>
        </w:rPr>
        <w:t>vidyo</w:t>
      </w:r>
      <w:proofErr w:type="spellEnd"/>
      <w:r w:rsidR="00DA732D">
        <w:rPr>
          <w:rFonts w:cstheme="minorHAnsi"/>
        </w:rPr>
        <w:t>. (D</w:t>
      </w:r>
      <w:r>
        <w:rPr>
          <w:rFonts w:cstheme="minorHAnsi"/>
        </w:rPr>
        <w:t>efault:</w:t>
      </w:r>
      <w:r w:rsidR="00DA732D">
        <w:rPr>
          <w:rFonts w:cstheme="minorHAnsi"/>
        </w:rPr>
        <w:t xml:space="preserve"> 60000MS = 1Minute</w:t>
      </w:r>
      <w:r>
        <w:rPr>
          <w:rFonts w:cstheme="minorHAnsi"/>
        </w:rPr>
        <w:t>)</w:t>
      </w:r>
      <w:r w:rsidR="00DA732D">
        <w:rPr>
          <w:rFonts w:cstheme="minorHAnsi"/>
        </w:rPr>
        <w:t>.</w:t>
      </w:r>
    </w:p>
    <w:p w14:paraId="7C81E79D" w14:textId="4D6136E1" w:rsidR="00DA732D" w:rsidRPr="00A47BA5" w:rsidRDefault="00DA732D" w:rsidP="002F5615">
      <w:pPr>
        <w:pStyle w:val="ListParagraph"/>
        <w:spacing w:after="160" w:line="259" w:lineRule="auto"/>
        <w:ind w:left="1440"/>
        <w:rPr>
          <w:rFonts w:cstheme="minorHAnsi"/>
        </w:rPr>
      </w:pPr>
      <w:r>
        <w:rPr>
          <w:rFonts w:cstheme="minorHAnsi"/>
        </w:rPr>
        <w:t xml:space="preserve">If after this time the video call </w:t>
      </w:r>
      <w:r w:rsidR="002F5615">
        <w:rPr>
          <w:rFonts w:cstheme="minorHAnsi"/>
        </w:rPr>
        <w:t>did not connect</w:t>
      </w:r>
      <w:r>
        <w:rPr>
          <w:rFonts w:cstheme="minorHAnsi"/>
        </w:rPr>
        <w:t xml:space="preserve"> properly, the video call will disconnect. </w:t>
      </w:r>
    </w:p>
    <w:p w14:paraId="275B6B93" w14:textId="6E1BF998" w:rsidR="005248B3" w:rsidRPr="003A424B" w:rsidRDefault="005248B3" w:rsidP="002F5615">
      <w:pPr>
        <w:pStyle w:val="Heading1"/>
        <w:numPr>
          <w:ilvl w:val="0"/>
          <w:numId w:val="48"/>
        </w:numPr>
        <w:jc w:val="left"/>
        <w:rPr>
          <w:sz w:val="36"/>
        </w:rPr>
      </w:pPr>
      <w:bookmarkStart w:id="49" w:name="_Toc53338029"/>
      <w:r w:rsidRPr="003A424B">
        <w:rPr>
          <w:sz w:val="36"/>
        </w:rPr>
        <w:lastRenderedPageBreak/>
        <w:t>Client</w:t>
      </w:r>
      <w:r w:rsidR="00BF4CB2" w:rsidRPr="003A424B">
        <w:rPr>
          <w:sz w:val="36"/>
        </w:rPr>
        <w:t xml:space="preserve"> </w:t>
      </w:r>
      <w:r w:rsidR="001E3443" w:rsidRPr="003A424B">
        <w:rPr>
          <w:sz w:val="36"/>
        </w:rPr>
        <w:t xml:space="preserve">Chat </w:t>
      </w:r>
      <w:r w:rsidR="00BF4CB2" w:rsidRPr="003A424B">
        <w:rPr>
          <w:sz w:val="36"/>
        </w:rPr>
        <w:t>Application</w:t>
      </w:r>
      <w:bookmarkEnd w:id="49"/>
      <w:r w:rsidR="00BF4CB2" w:rsidRPr="003A424B">
        <w:rPr>
          <w:sz w:val="36"/>
        </w:rPr>
        <w:t xml:space="preserve">  </w:t>
      </w:r>
    </w:p>
    <w:p w14:paraId="54FCADFE" w14:textId="2489BE94" w:rsidR="005248B3" w:rsidRDefault="006B0C7E" w:rsidP="005248B3">
      <w:pPr>
        <w:pStyle w:val="Heading2"/>
      </w:pPr>
      <w:bookmarkStart w:id="50" w:name="_Toc53338030"/>
      <w:r>
        <w:t>O</w:t>
      </w:r>
      <w:r w:rsidR="005248B3">
        <w:t>verview</w:t>
      </w:r>
      <w:bookmarkEnd w:id="50"/>
    </w:p>
    <w:p w14:paraId="2EA135FF" w14:textId="26D8CECF" w:rsidR="005248B3" w:rsidRDefault="005248B3" w:rsidP="005E56D6">
      <w:pPr>
        <w:rPr>
          <w:rFonts w:cstheme="minorHAnsi"/>
        </w:rPr>
      </w:pPr>
      <w:r w:rsidRPr="00A44304">
        <w:rPr>
          <w:rFonts w:cstheme="minorHAnsi"/>
        </w:rPr>
        <w:t>Customer side</w:t>
      </w:r>
      <w:r w:rsidR="001E3443">
        <w:rPr>
          <w:rFonts w:cstheme="minorHAnsi"/>
        </w:rPr>
        <w:t xml:space="preserve"> chat is </w:t>
      </w:r>
      <w:r w:rsidR="005E56D6">
        <w:rPr>
          <w:rFonts w:cstheme="minorHAnsi"/>
        </w:rPr>
        <w:t xml:space="preserve">based on </w:t>
      </w:r>
      <w:r w:rsidR="001E3443">
        <w:rPr>
          <w:rFonts w:cstheme="minorHAnsi"/>
        </w:rPr>
        <w:t>‘</w:t>
      </w:r>
      <w:r w:rsidR="00FE07E1">
        <w:rPr>
          <w:rFonts w:cstheme="minorHAnsi"/>
        </w:rPr>
        <w:t>Amazon Connect</w:t>
      </w:r>
      <w:r w:rsidR="005E56D6">
        <w:rPr>
          <w:rFonts w:cstheme="minorHAnsi"/>
        </w:rPr>
        <w:t xml:space="preserve"> </w:t>
      </w:r>
      <w:proofErr w:type="spellStart"/>
      <w:r w:rsidR="005E56D6" w:rsidRPr="005E56D6">
        <w:rPr>
          <w:rFonts w:cstheme="minorHAnsi"/>
        </w:rPr>
        <w:t>asyncCustomerChatUX</w:t>
      </w:r>
      <w:proofErr w:type="spellEnd"/>
      <w:r w:rsidR="001E3443">
        <w:rPr>
          <w:rFonts w:cstheme="minorHAnsi"/>
        </w:rPr>
        <w:t>’</w:t>
      </w:r>
      <w:r w:rsidR="005E56D6" w:rsidRPr="005E56D6">
        <w:rPr>
          <w:rFonts w:cstheme="minorHAnsi"/>
        </w:rPr>
        <w:t xml:space="preserve"> </w:t>
      </w:r>
      <w:r w:rsidR="005E56D6">
        <w:rPr>
          <w:rFonts w:cstheme="minorHAnsi"/>
        </w:rPr>
        <w:t xml:space="preserve">sample </w:t>
      </w:r>
      <w:r w:rsidRPr="00A44304">
        <w:rPr>
          <w:rFonts w:cstheme="minorHAnsi"/>
        </w:rPr>
        <w:t>demo</w:t>
      </w:r>
      <w:r w:rsidR="005E56D6">
        <w:rPr>
          <w:rFonts w:cstheme="minorHAnsi"/>
        </w:rPr>
        <w:t xml:space="preserve"> </w:t>
      </w:r>
    </w:p>
    <w:p w14:paraId="3EE2AB8B" w14:textId="3C248046" w:rsidR="005248B3" w:rsidRDefault="001E3443" w:rsidP="005E56D6">
      <w:pPr>
        <w:rPr>
          <w:rFonts w:cstheme="minorHAnsi"/>
        </w:rPr>
      </w:pPr>
      <w:r>
        <w:rPr>
          <w:rFonts w:cstheme="minorHAnsi"/>
        </w:rPr>
        <w:t>This has been i</w:t>
      </w:r>
      <w:r w:rsidR="005248B3">
        <w:rPr>
          <w:rFonts w:cstheme="minorHAnsi"/>
        </w:rPr>
        <w:t>ntegrated with Vidyo</w:t>
      </w:r>
      <w:r>
        <w:rPr>
          <w:rFonts w:cstheme="minorHAnsi"/>
        </w:rPr>
        <w:t>.io</w:t>
      </w:r>
      <w:r w:rsidR="005248B3">
        <w:rPr>
          <w:rFonts w:cstheme="minorHAnsi"/>
        </w:rPr>
        <w:t xml:space="preserve"> </w:t>
      </w:r>
      <w:r w:rsidR="005248B3">
        <w:t xml:space="preserve">and </w:t>
      </w:r>
      <w:r w:rsidR="005E56D6">
        <w:t xml:space="preserve">some helper JS libraries.  </w:t>
      </w:r>
    </w:p>
    <w:p w14:paraId="63C52894" w14:textId="36B6AC92" w:rsidR="005248B3" w:rsidRPr="00097277" w:rsidRDefault="001E3443" w:rsidP="005248B3">
      <w:pPr>
        <w:pStyle w:val="Heading2"/>
      </w:pPr>
      <w:bookmarkStart w:id="51" w:name="_Toc53338031"/>
      <w:r>
        <w:t>Client Chat Deployment</w:t>
      </w:r>
      <w:bookmarkEnd w:id="51"/>
    </w:p>
    <w:p w14:paraId="09737394" w14:textId="77777777" w:rsidR="005248B3" w:rsidRDefault="005248B3" w:rsidP="005248B3">
      <w:pPr>
        <w:rPr>
          <w:rFonts w:cstheme="minorHAnsi"/>
        </w:rPr>
      </w:pPr>
    </w:p>
    <w:p w14:paraId="06FF7FC9" w14:textId="03F92978" w:rsidR="005248B3" w:rsidRPr="0076416C" w:rsidRDefault="006B0C7E" w:rsidP="006B0C7E">
      <w:pPr>
        <w:pStyle w:val="ListParagraph"/>
        <w:numPr>
          <w:ilvl w:val="0"/>
          <w:numId w:val="43"/>
        </w:numPr>
        <w:spacing w:after="160" w:line="259" w:lineRule="auto"/>
        <w:rPr>
          <w:rFonts w:cstheme="minorHAnsi"/>
        </w:rPr>
      </w:pPr>
      <w:r>
        <w:rPr>
          <w:rFonts w:cstheme="minorHAnsi"/>
        </w:rPr>
        <w:t xml:space="preserve">Follow the instructions from </w:t>
      </w:r>
      <w:r w:rsidR="000C45BD">
        <w:rPr>
          <w:rFonts w:cstheme="minorHAnsi"/>
        </w:rPr>
        <w:t>the link b</w:t>
      </w:r>
      <w:r>
        <w:rPr>
          <w:rFonts w:cstheme="minorHAnsi"/>
        </w:rPr>
        <w:t xml:space="preserve">elow and provision all steps by deploying </w:t>
      </w:r>
      <w:r w:rsidRPr="006B0C7E">
        <w:rPr>
          <w:rFonts w:cstheme="minorHAnsi"/>
        </w:rPr>
        <w:t>CloudFormation stack</w:t>
      </w:r>
      <w:r w:rsidR="005248B3" w:rsidRPr="00583A3F">
        <w:rPr>
          <w:rFonts w:cstheme="minorHAnsi"/>
        </w:rPr>
        <w:t>:</w:t>
      </w:r>
    </w:p>
    <w:p w14:paraId="6A8860F0" w14:textId="77777777" w:rsidR="005248B3" w:rsidRDefault="005260B2" w:rsidP="005248B3">
      <w:pPr>
        <w:ind w:left="720"/>
        <w:rPr>
          <w:rStyle w:val="Hyperlink"/>
        </w:rPr>
      </w:pPr>
      <w:hyperlink r:id="rId32" w:history="1">
        <w:r w:rsidR="005248B3">
          <w:rPr>
            <w:rStyle w:val="Hyperlink"/>
          </w:rPr>
          <w:t>https://github.com/amazon-connect/amazon-connect-chat-ui-examples/tree/master/cloudformationTemplates/asyncCustomerChatUX/website</w:t>
        </w:r>
      </w:hyperlink>
    </w:p>
    <w:p w14:paraId="0CFBBE38" w14:textId="13B73EB7" w:rsidR="005248B3" w:rsidRPr="001562ED" w:rsidRDefault="005248B3" w:rsidP="005248B3">
      <w:pPr>
        <w:ind w:left="720"/>
        <w:rPr>
          <w:rFonts w:cstheme="minorHAnsi"/>
        </w:rPr>
      </w:pPr>
    </w:p>
    <w:p w14:paraId="30BD1474" w14:textId="71530607" w:rsidR="005248B3" w:rsidRDefault="006B0C7E" w:rsidP="00535E86">
      <w:pPr>
        <w:pStyle w:val="ListParagraph"/>
        <w:numPr>
          <w:ilvl w:val="0"/>
          <w:numId w:val="43"/>
        </w:numPr>
        <w:spacing w:after="160" w:line="259" w:lineRule="auto"/>
        <w:rPr>
          <w:rFonts w:cstheme="minorHAnsi"/>
        </w:rPr>
      </w:pPr>
      <w:r>
        <w:rPr>
          <w:rFonts w:cstheme="minorHAnsi"/>
        </w:rPr>
        <w:t xml:space="preserve">Replace </w:t>
      </w:r>
      <w:r w:rsidR="005248B3" w:rsidRPr="00583A3F">
        <w:rPr>
          <w:rFonts w:cstheme="minorHAnsi"/>
        </w:rPr>
        <w:t xml:space="preserve">"index.html" </w:t>
      </w:r>
      <w:r w:rsidR="000C45BD">
        <w:rPr>
          <w:rFonts w:cstheme="minorHAnsi"/>
        </w:rPr>
        <w:t>in created the</w:t>
      </w:r>
      <w:r>
        <w:rPr>
          <w:rFonts w:cstheme="minorHAnsi"/>
        </w:rPr>
        <w:t xml:space="preserve"> AWS S3 bucket from step#1 </w:t>
      </w:r>
      <w:r w:rsidR="005248B3" w:rsidRPr="00583A3F">
        <w:rPr>
          <w:rFonts w:cstheme="minorHAnsi"/>
        </w:rPr>
        <w:t xml:space="preserve">with </w:t>
      </w:r>
      <w:r>
        <w:rPr>
          <w:rFonts w:cstheme="minorHAnsi"/>
        </w:rPr>
        <w:t>Enghouse</w:t>
      </w:r>
      <w:r w:rsidR="005248B3" w:rsidRPr="00583A3F">
        <w:rPr>
          <w:rFonts w:cstheme="minorHAnsi"/>
        </w:rPr>
        <w:t xml:space="preserve"> "</w:t>
      </w:r>
      <w:r w:rsidR="00535E86" w:rsidRPr="00535E86">
        <w:rPr>
          <w:rFonts w:cstheme="minorHAnsi"/>
        </w:rPr>
        <w:t>ccp-v2_client</w:t>
      </w:r>
      <w:r w:rsidR="00535E86">
        <w:rPr>
          <w:rFonts w:cstheme="minorHAnsi"/>
        </w:rPr>
        <w:t>/</w:t>
      </w:r>
      <w:r w:rsidR="005248B3" w:rsidRPr="00583A3F">
        <w:rPr>
          <w:rFonts w:cstheme="minorHAnsi"/>
        </w:rPr>
        <w:t>index.html"</w:t>
      </w:r>
      <w:r>
        <w:rPr>
          <w:rFonts w:cstheme="minorHAnsi"/>
        </w:rPr>
        <w:t xml:space="preserve"> and make it public</w:t>
      </w:r>
      <w:r w:rsidR="000C45BD">
        <w:rPr>
          <w:rFonts w:cstheme="minorHAnsi"/>
        </w:rPr>
        <w:t>ly</w:t>
      </w:r>
      <w:r>
        <w:rPr>
          <w:rFonts w:cstheme="minorHAnsi"/>
        </w:rPr>
        <w:t xml:space="preserve"> accessible:</w:t>
      </w:r>
    </w:p>
    <w:p w14:paraId="66C2B5DC" w14:textId="77777777" w:rsidR="006B0C7E" w:rsidRDefault="006B0C7E" w:rsidP="006B0C7E">
      <w:pPr>
        <w:pStyle w:val="ListParagraph"/>
        <w:spacing w:after="160" w:line="259" w:lineRule="auto"/>
        <w:rPr>
          <w:rFonts w:cstheme="minorHAnsi"/>
        </w:rPr>
      </w:pPr>
    </w:p>
    <w:p w14:paraId="05142F1A" w14:textId="46B22A8F" w:rsidR="006B0C7E" w:rsidRPr="00583A3F" w:rsidRDefault="006B0C7E" w:rsidP="006B0C7E">
      <w:pPr>
        <w:pStyle w:val="ListParagraph"/>
        <w:spacing w:after="160" w:line="259" w:lineRule="auto"/>
        <w:rPr>
          <w:rFonts w:cstheme="minorHAnsi"/>
        </w:rPr>
      </w:pPr>
      <w:r w:rsidRPr="006B0C7E">
        <w:rPr>
          <w:rFonts w:cstheme="minorHAnsi"/>
          <w:noProof/>
          <w:lang w:bidi="he-IL"/>
        </w:rPr>
        <w:drawing>
          <wp:inline distT="0" distB="0" distL="0" distR="0" wp14:anchorId="3C178A17" wp14:editId="4613AAF4">
            <wp:extent cx="5943600" cy="2442845"/>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
                    <a:stretch>
                      <a:fillRect/>
                    </a:stretch>
                  </pic:blipFill>
                  <pic:spPr>
                    <a:xfrm>
                      <a:off x="0" y="0"/>
                      <a:ext cx="5943600" cy="2442845"/>
                    </a:xfrm>
                    <a:prstGeom prst="rect">
                      <a:avLst/>
                    </a:prstGeom>
                  </pic:spPr>
                </pic:pic>
              </a:graphicData>
            </a:graphic>
          </wp:inline>
        </w:drawing>
      </w:r>
    </w:p>
    <w:p w14:paraId="14D21CB0" w14:textId="7D7DB5EF" w:rsidR="005248B3" w:rsidRDefault="005248B3" w:rsidP="00BF4CB2"/>
    <w:p w14:paraId="5AB99B51" w14:textId="62E5041D" w:rsidR="005248B3" w:rsidRDefault="005248B3" w:rsidP="00BF4CB2"/>
    <w:p w14:paraId="06DBACF9" w14:textId="13D5DB64" w:rsidR="005248B3" w:rsidRDefault="005248B3" w:rsidP="00BF4CB2"/>
    <w:p w14:paraId="0E4E40C1" w14:textId="5B4139BD" w:rsidR="005248B3" w:rsidRDefault="005248B3" w:rsidP="00BF4CB2"/>
    <w:p w14:paraId="7050E3BF" w14:textId="16661DAF" w:rsidR="005248B3" w:rsidRDefault="005248B3" w:rsidP="00BF4CB2"/>
    <w:p w14:paraId="668D71AF" w14:textId="2175D72F" w:rsidR="005248B3" w:rsidRDefault="005248B3" w:rsidP="00BF4CB2"/>
    <w:p w14:paraId="40CCEA7C" w14:textId="0D16F19E" w:rsidR="005248B3" w:rsidRDefault="005248B3" w:rsidP="00BF4CB2"/>
    <w:p w14:paraId="443FEA34" w14:textId="1D6CA7F6" w:rsidR="005248B3" w:rsidRDefault="005248B3" w:rsidP="00BF4CB2"/>
    <w:p w14:paraId="6C7449C7" w14:textId="40625D92" w:rsidR="005248B3" w:rsidRDefault="005248B3" w:rsidP="00BF4CB2"/>
    <w:p w14:paraId="18AC8993" w14:textId="7A5405AB" w:rsidR="005248B3" w:rsidRDefault="005248B3" w:rsidP="00BF4CB2"/>
    <w:p w14:paraId="046A6198" w14:textId="2AACCD87" w:rsidR="005248B3" w:rsidRDefault="005248B3" w:rsidP="00BF4CB2"/>
    <w:p w14:paraId="42557B86" w14:textId="60FE1BB3" w:rsidR="005248B3" w:rsidRDefault="005248B3" w:rsidP="00BF4CB2"/>
    <w:p w14:paraId="0F7993C6" w14:textId="33E96BBB" w:rsidR="005248B3" w:rsidRDefault="005248B3" w:rsidP="00BF4CB2"/>
    <w:p w14:paraId="1CD6BBEE" w14:textId="49B57198" w:rsidR="005248B3" w:rsidRDefault="005248B3" w:rsidP="00BF4CB2"/>
    <w:p w14:paraId="50D3B27A" w14:textId="4BBC0D36" w:rsidR="005248B3" w:rsidRDefault="005248B3" w:rsidP="00BF4CB2"/>
    <w:p w14:paraId="0853AE95" w14:textId="582DF61A" w:rsidR="005248B3" w:rsidRDefault="005248B3" w:rsidP="00BF4CB2"/>
    <w:p w14:paraId="764722FA" w14:textId="5D83C70A" w:rsidR="005248B3" w:rsidRDefault="005248B3" w:rsidP="00BF4CB2"/>
    <w:p w14:paraId="15157647" w14:textId="6DD610FF" w:rsidR="005248B3" w:rsidRPr="008848C3" w:rsidRDefault="000C45BD" w:rsidP="00A77C08">
      <w:pPr>
        <w:pStyle w:val="Heading1"/>
        <w:numPr>
          <w:ilvl w:val="0"/>
          <w:numId w:val="48"/>
        </w:numPr>
        <w:jc w:val="left"/>
        <w:rPr>
          <w:sz w:val="36"/>
          <w:rtl/>
        </w:rPr>
      </w:pPr>
      <w:bookmarkStart w:id="52" w:name="_Toc53338032"/>
      <w:r w:rsidRPr="008848C3">
        <w:rPr>
          <w:sz w:val="36"/>
        </w:rPr>
        <w:lastRenderedPageBreak/>
        <w:t>Expected Functionality and T</w:t>
      </w:r>
      <w:r w:rsidR="005248B3" w:rsidRPr="008848C3">
        <w:rPr>
          <w:sz w:val="36"/>
        </w:rPr>
        <w:t>est</w:t>
      </w:r>
      <w:r w:rsidRPr="008848C3">
        <w:rPr>
          <w:sz w:val="36"/>
        </w:rPr>
        <w:t xml:space="preserve"> S</w:t>
      </w:r>
      <w:r w:rsidR="005248B3" w:rsidRPr="008848C3">
        <w:rPr>
          <w:sz w:val="36"/>
        </w:rPr>
        <w:t>cenarios</w:t>
      </w:r>
      <w:bookmarkEnd w:id="52"/>
    </w:p>
    <w:p w14:paraId="7B99B645" w14:textId="60BC9ED7" w:rsidR="005248B3" w:rsidRDefault="003971EC" w:rsidP="005248B3">
      <w:pPr>
        <w:pStyle w:val="ListParagraph"/>
        <w:numPr>
          <w:ilvl w:val="0"/>
          <w:numId w:val="40"/>
        </w:numPr>
        <w:spacing w:after="160" w:line="259" w:lineRule="auto"/>
        <w:rPr>
          <w:rFonts w:cstheme="minorHAnsi"/>
          <w:b/>
          <w:bCs/>
          <w:u w:val="single"/>
        </w:rPr>
      </w:pPr>
      <w:r>
        <w:rPr>
          <w:rFonts w:cstheme="minorHAnsi"/>
          <w:b/>
          <w:bCs/>
          <w:u w:val="single"/>
        </w:rPr>
        <w:t xml:space="preserve">Basic </w:t>
      </w:r>
      <w:r w:rsidR="005248B3" w:rsidRPr="00883E66">
        <w:rPr>
          <w:rFonts w:cstheme="minorHAnsi"/>
          <w:b/>
          <w:bCs/>
          <w:u w:val="single"/>
        </w:rPr>
        <w:t xml:space="preserve">Chat </w:t>
      </w:r>
      <w:r>
        <w:rPr>
          <w:rFonts w:cstheme="minorHAnsi"/>
          <w:b/>
          <w:bCs/>
          <w:u w:val="single"/>
        </w:rPr>
        <w:t xml:space="preserve">Flow </w:t>
      </w:r>
      <w:r w:rsidR="000C45BD">
        <w:rPr>
          <w:rFonts w:cstheme="minorHAnsi"/>
          <w:b/>
          <w:bCs/>
          <w:u w:val="single"/>
        </w:rPr>
        <w:t>Scenario</w:t>
      </w:r>
    </w:p>
    <w:p w14:paraId="3F268C7A" w14:textId="77777777" w:rsidR="000C45BD" w:rsidRPr="00883E66" w:rsidRDefault="000C45BD" w:rsidP="000C45BD">
      <w:pPr>
        <w:pStyle w:val="ListParagraph"/>
        <w:spacing w:after="160" w:line="259" w:lineRule="auto"/>
        <w:ind w:left="360"/>
        <w:rPr>
          <w:rFonts w:cstheme="minorHAnsi"/>
          <w:b/>
          <w:bCs/>
          <w:u w:val="single"/>
        </w:rPr>
      </w:pPr>
    </w:p>
    <w:p w14:paraId="52F26E73" w14:textId="2327A979" w:rsidR="005248B3" w:rsidRPr="003971EC" w:rsidRDefault="003971EC" w:rsidP="003971EC">
      <w:pPr>
        <w:pStyle w:val="ListParagraph"/>
        <w:numPr>
          <w:ilvl w:val="1"/>
          <w:numId w:val="40"/>
        </w:numPr>
        <w:rPr>
          <w:rFonts w:cstheme="minorHAnsi"/>
        </w:rPr>
      </w:pPr>
      <w:r w:rsidRPr="003971EC">
        <w:rPr>
          <w:rFonts w:cstheme="minorHAnsi"/>
        </w:rPr>
        <w:t>Navigate to</w:t>
      </w:r>
      <w:r w:rsidR="000C45BD">
        <w:rPr>
          <w:rFonts w:cstheme="minorHAnsi"/>
        </w:rPr>
        <w:t xml:space="preserve"> the</w:t>
      </w:r>
      <w:r w:rsidRPr="003971EC">
        <w:rPr>
          <w:rFonts w:cstheme="minorHAnsi"/>
        </w:rPr>
        <w:t xml:space="preserve"> URL of</w:t>
      </w:r>
      <w:r w:rsidR="000C45BD">
        <w:rPr>
          <w:rFonts w:cstheme="minorHAnsi"/>
        </w:rPr>
        <w:t xml:space="preserve"> the</w:t>
      </w:r>
      <w:r w:rsidR="000F07F0">
        <w:rPr>
          <w:rFonts w:cstheme="minorHAnsi"/>
        </w:rPr>
        <w:t xml:space="preserve"> S3 bucket and fill in basic details which will </w:t>
      </w:r>
      <w:r w:rsidR="000C45BD">
        <w:rPr>
          <w:rFonts w:cstheme="minorHAnsi"/>
        </w:rPr>
        <w:t>s</w:t>
      </w:r>
      <w:r w:rsidR="005248B3" w:rsidRPr="003971EC">
        <w:rPr>
          <w:rFonts w:cstheme="minorHAnsi"/>
        </w:rPr>
        <w:t xml:space="preserve">tart </w:t>
      </w:r>
      <w:r w:rsidR="000C45BD">
        <w:rPr>
          <w:rFonts w:cstheme="minorHAnsi"/>
        </w:rPr>
        <w:t xml:space="preserve">a client/customer </w:t>
      </w:r>
      <w:r w:rsidR="005248B3" w:rsidRPr="003971EC">
        <w:rPr>
          <w:rFonts w:cstheme="minorHAnsi"/>
        </w:rPr>
        <w:t xml:space="preserve">chat </w:t>
      </w:r>
      <w:r w:rsidR="000C45BD">
        <w:rPr>
          <w:rFonts w:cstheme="minorHAnsi"/>
        </w:rPr>
        <w:t>session</w:t>
      </w:r>
    </w:p>
    <w:p w14:paraId="39841582" w14:textId="77777777" w:rsidR="005248B3" w:rsidRDefault="005248B3" w:rsidP="005248B3">
      <w:pPr>
        <w:rPr>
          <w:rFonts w:cstheme="minorHAnsi"/>
        </w:rPr>
      </w:pPr>
      <w:r w:rsidRPr="000C16EE">
        <w:rPr>
          <w:rFonts w:cstheme="minorHAnsi"/>
          <w:noProof/>
          <w:lang w:bidi="he-IL"/>
        </w:rPr>
        <w:drawing>
          <wp:inline distT="0" distB="0" distL="0" distR="0" wp14:anchorId="2AB6F2C8" wp14:editId="478CA15F">
            <wp:extent cx="1751965" cy="16002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49458"/>
                    <a:stretch/>
                  </pic:blipFill>
                  <pic:spPr bwMode="auto">
                    <a:xfrm>
                      <a:off x="0" y="0"/>
                      <a:ext cx="1768767" cy="1615547"/>
                    </a:xfrm>
                    <a:prstGeom prst="rect">
                      <a:avLst/>
                    </a:prstGeom>
                    <a:ln>
                      <a:noFill/>
                    </a:ln>
                    <a:extLst>
                      <a:ext uri="{53640926-AAD7-44D8-BBD7-CCE9431645EC}">
                        <a14:shadowObscured xmlns:a14="http://schemas.microsoft.com/office/drawing/2010/main"/>
                      </a:ext>
                    </a:extLst>
                  </pic:spPr>
                </pic:pic>
              </a:graphicData>
            </a:graphic>
          </wp:inline>
        </w:drawing>
      </w:r>
    </w:p>
    <w:p w14:paraId="1B39ED00" w14:textId="23E318EF" w:rsidR="005248B3" w:rsidRDefault="003971EC" w:rsidP="003971EC">
      <w:pPr>
        <w:pStyle w:val="ListParagraph"/>
        <w:numPr>
          <w:ilvl w:val="1"/>
          <w:numId w:val="40"/>
        </w:numPr>
        <w:rPr>
          <w:rFonts w:cstheme="minorHAnsi"/>
        </w:rPr>
      </w:pPr>
      <w:r>
        <w:rPr>
          <w:rFonts w:cstheme="minorHAnsi"/>
        </w:rPr>
        <w:t xml:space="preserve">Accept </w:t>
      </w:r>
      <w:r w:rsidR="000F07F0">
        <w:rPr>
          <w:rFonts w:cstheme="minorHAnsi"/>
        </w:rPr>
        <w:t xml:space="preserve">the resultant </w:t>
      </w:r>
      <w:r>
        <w:rPr>
          <w:rFonts w:cstheme="minorHAnsi"/>
        </w:rPr>
        <w:t>incoming chat call in</w:t>
      </w:r>
      <w:r w:rsidR="000F07F0">
        <w:rPr>
          <w:rFonts w:cstheme="minorHAnsi"/>
        </w:rPr>
        <w:t xml:space="preserve"> the</w:t>
      </w:r>
      <w:r>
        <w:rPr>
          <w:rFonts w:cstheme="minorHAnsi"/>
        </w:rPr>
        <w:t xml:space="preserve"> CCP agent:</w:t>
      </w:r>
    </w:p>
    <w:p w14:paraId="157CD3FE" w14:textId="77777777" w:rsidR="003971EC" w:rsidRDefault="003971EC" w:rsidP="003971EC">
      <w:pPr>
        <w:pStyle w:val="ListParagraph"/>
        <w:ind w:left="792"/>
        <w:rPr>
          <w:rFonts w:cstheme="minorHAnsi"/>
        </w:rPr>
      </w:pPr>
    </w:p>
    <w:p w14:paraId="1845EB80" w14:textId="77777777" w:rsidR="005248B3" w:rsidRDefault="005248B3" w:rsidP="005248B3">
      <w:pPr>
        <w:rPr>
          <w:rFonts w:cstheme="minorHAnsi"/>
        </w:rPr>
      </w:pPr>
      <w:r w:rsidRPr="000C16EE">
        <w:rPr>
          <w:rFonts w:cstheme="minorHAnsi"/>
          <w:noProof/>
          <w:lang w:bidi="he-IL"/>
        </w:rPr>
        <w:drawing>
          <wp:inline distT="0" distB="0" distL="0" distR="0" wp14:anchorId="7917949F" wp14:editId="08B5B68B">
            <wp:extent cx="3294668" cy="22098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9569" cy="2219795"/>
                    </a:xfrm>
                    <a:prstGeom prst="rect">
                      <a:avLst/>
                    </a:prstGeom>
                  </pic:spPr>
                </pic:pic>
              </a:graphicData>
            </a:graphic>
          </wp:inline>
        </w:drawing>
      </w:r>
    </w:p>
    <w:p w14:paraId="4D684073" w14:textId="77777777" w:rsidR="005248B3" w:rsidRDefault="005248B3" w:rsidP="005248B3">
      <w:pPr>
        <w:rPr>
          <w:rFonts w:cstheme="minorHAnsi"/>
        </w:rPr>
      </w:pPr>
    </w:p>
    <w:p w14:paraId="6D413DED" w14:textId="63F05106" w:rsidR="005248B3" w:rsidRDefault="005248B3" w:rsidP="003971EC">
      <w:pPr>
        <w:rPr>
          <w:rFonts w:cstheme="minorHAnsi"/>
        </w:rPr>
      </w:pPr>
      <w:r>
        <w:rPr>
          <w:rFonts w:cstheme="minorHAnsi"/>
          <w:u w:val="single"/>
        </w:rPr>
        <w:t>Expected result:</w:t>
      </w:r>
      <w:r w:rsidR="003971EC">
        <w:rPr>
          <w:rFonts w:cstheme="minorHAnsi"/>
          <w:u w:val="single"/>
        </w:rPr>
        <w:t xml:space="preserve"> </w:t>
      </w:r>
      <w:r w:rsidR="000F07F0">
        <w:rPr>
          <w:rFonts w:cstheme="minorHAnsi"/>
          <w:u w:val="single"/>
        </w:rPr>
        <w:t xml:space="preserve">A </w:t>
      </w:r>
      <w:r w:rsidR="000F07F0">
        <w:rPr>
          <w:rFonts w:cstheme="minorHAnsi"/>
        </w:rPr>
        <w:t>c</w:t>
      </w:r>
      <w:r>
        <w:rPr>
          <w:rFonts w:cstheme="minorHAnsi"/>
        </w:rPr>
        <w:t xml:space="preserve">hat </w:t>
      </w:r>
      <w:r w:rsidR="000F07F0">
        <w:rPr>
          <w:rFonts w:cstheme="minorHAnsi"/>
        </w:rPr>
        <w:t xml:space="preserve">session is now active </w:t>
      </w:r>
      <w:r>
        <w:rPr>
          <w:rFonts w:cstheme="minorHAnsi"/>
        </w:rPr>
        <w:t xml:space="preserve">between </w:t>
      </w:r>
      <w:r w:rsidR="000F07F0">
        <w:rPr>
          <w:rFonts w:cstheme="minorHAnsi"/>
        </w:rPr>
        <w:t>both parties</w:t>
      </w:r>
    </w:p>
    <w:p w14:paraId="1561509D" w14:textId="2BD2EEA4" w:rsidR="000F07F0" w:rsidRDefault="000F07F0" w:rsidP="003971EC">
      <w:pPr>
        <w:rPr>
          <w:rFonts w:cstheme="minorHAnsi"/>
        </w:rPr>
      </w:pPr>
    </w:p>
    <w:p w14:paraId="5619E61D" w14:textId="743D8BF9" w:rsidR="000F07F0" w:rsidRPr="000F07F0" w:rsidRDefault="000F07F0" w:rsidP="003971EC">
      <w:pPr>
        <w:rPr>
          <w:rFonts w:cstheme="minorHAnsi"/>
          <w:sz w:val="14"/>
        </w:rPr>
      </w:pPr>
      <w:r w:rsidRPr="000F07F0">
        <w:rPr>
          <w:rFonts w:cstheme="minorHAnsi"/>
          <w:sz w:val="14"/>
        </w:rPr>
        <w:t>Example Screen Shot</w:t>
      </w:r>
    </w:p>
    <w:p w14:paraId="7AF19F0F" w14:textId="77777777" w:rsidR="005248B3" w:rsidRDefault="005248B3" w:rsidP="005248B3">
      <w:pPr>
        <w:rPr>
          <w:rFonts w:cstheme="minorHAnsi"/>
        </w:rPr>
      </w:pPr>
      <w:r w:rsidRPr="000C16EE">
        <w:rPr>
          <w:rFonts w:cstheme="minorHAnsi"/>
          <w:noProof/>
          <w:lang w:bidi="he-IL"/>
        </w:rPr>
        <w:lastRenderedPageBreak/>
        <w:drawing>
          <wp:inline distT="0" distB="0" distL="0" distR="0" wp14:anchorId="55F3B8C1" wp14:editId="2CF90A7D">
            <wp:extent cx="1738203" cy="257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41717" cy="2576950"/>
                    </a:xfrm>
                    <a:prstGeom prst="rect">
                      <a:avLst/>
                    </a:prstGeom>
                  </pic:spPr>
                </pic:pic>
              </a:graphicData>
            </a:graphic>
          </wp:inline>
        </w:drawing>
      </w:r>
    </w:p>
    <w:p w14:paraId="6D56A7B9" w14:textId="5ACE616D" w:rsidR="005248B3" w:rsidRDefault="005248B3" w:rsidP="005248B3">
      <w:pPr>
        <w:pStyle w:val="ListParagraph"/>
        <w:spacing w:after="160" w:line="259" w:lineRule="auto"/>
        <w:ind w:left="360"/>
        <w:rPr>
          <w:rFonts w:cstheme="minorHAnsi"/>
          <w:b/>
          <w:bCs/>
          <w:u w:val="single"/>
        </w:rPr>
      </w:pPr>
    </w:p>
    <w:p w14:paraId="3FBAC00D" w14:textId="7E761C47" w:rsidR="005248B3" w:rsidRPr="00883E66" w:rsidRDefault="000F07F0" w:rsidP="005248B3">
      <w:pPr>
        <w:pStyle w:val="ListParagraph"/>
        <w:numPr>
          <w:ilvl w:val="0"/>
          <w:numId w:val="40"/>
        </w:numPr>
        <w:spacing w:after="160" w:line="259" w:lineRule="auto"/>
        <w:rPr>
          <w:rFonts w:cstheme="minorHAnsi"/>
          <w:b/>
          <w:bCs/>
          <w:u w:val="single"/>
        </w:rPr>
      </w:pPr>
      <w:r>
        <w:rPr>
          <w:rFonts w:cstheme="minorHAnsi"/>
          <w:b/>
          <w:bCs/>
          <w:u w:val="single"/>
        </w:rPr>
        <w:t>Video S</w:t>
      </w:r>
      <w:r w:rsidR="005248B3" w:rsidRPr="00883E66">
        <w:rPr>
          <w:rFonts w:cstheme="minorHAnsi"/>
          <w:b/>
          <w:bCs/>
          <w:u w:val="single"/>
        </w:rPr>
        <w:t>cenario:</w:t>
      </w:r>
    </w:p>
    <w:p w14:paraId="7A668956" w14:textId="7700DB94" w:rsidR="005248B3" w:rsidRDefault="003971EC" w:rsidP="003971EC">
      <w:pPr>
        <w:pStyle w:val="ListParagraph"/>
        <w:numPr>
          <w:ilvl w:val="1"/>
          <w:numId w:val="40"/>
        </w:numPr>
        <w:rPr>
          <w:rFonts w:cstheme="minorHAnsi"/>
        </w:rPr>
      </w:pPr>
      <w:r>
        <w:rPr>
          <w:rFonts w:cstheme="minorHAnsi"/>
        </w:rPr>
        <w:t xml:space="preserve">Once </w:t>
      </w:r>
      <w:r w:rsidR="000F07F0">
        <w:rPr>
          <w:rFonts w:cstheme="minorHAnsi"/>
        </w:rPr>
        <w:t xml:space="preserve">a </w:t>
      </w:r>
      <w:r w:rsidR="005248B3">
        <w:rPr>
          <w:rFonts w:cstheme="minorHAnsi"/>
        </w:rPr>
        <w:t>chat session</w:t>
      </w:r>
      <w:r>
        <w:rPr>
          <w:rFonts w:cstheme="minorHAnsi"/>
        </w:rPr>
        <w:t xml:space="preserve"> </w:t>
      </w:r>
      <w:r w:rsidR="000F07F0">
        <w:rPr>
          <w:rFonts w:cstheme="minorHAnsi"/>
        </w:rPr>
        <w:t xml:space="preserve">has been </w:t>
      </w:r>
      <w:r>
        <w:rPr>
          <w:rFonts w:cstheme="minorHAnsi"/>
        </w:rPr>
        <w:t>established</w:t>
      </w:r>
      <w:r w:rsidR="000F07F0">
        <w:rPr>
          <w:rFonts w:cstheme="minorHAnsi"/>
        </w:rPr>
        <w:t xml:space="preserve">, </w:t>
      </w:r>
      <w:r w:rsidR="003A424B">
        <w:rPr>
          <w:rFonts w:cstheme="minorHAnsi"/>
        </w:rPr>
        <w:t xml:space="preserve">Agent should </w:t>
      </w:r>
      <w:r w:rsidR="000F07F0">
        <w:rPr>
          <w:rFonts w:cstheme="minorHAnsi"/>
        </w:rPr>
        <w:t xml:space="preserve">click the ‘Start </w:t>
      </w:r>
      <w:proofErr w:type="spellStart"/>
      <w:r w:rsidR="000F07F0">
        <w:rPr>
          <w:rFonts w:cstheme="minorHAnsi"/>
        </w:rPr>
        <w:t>Vidyo</w:t>
      </w:r>
      <w:proofErr w:type="spellEnd"/>
      <w:r w:rsidR="000F07F0">
        <w:rPr>
          <w:rFonts w:cstheme="minorHAnsi"/>
        </w:rPr>
        <w:t xml:space="preserve"> Call’</w:t>
      </w:r>
      <w:r w:rsidR="005248B3">
        <w:rPr>
          <w:rFonts w:cstheme="minorHAnsi"/>
        </w:rPr>
        <w:t xml:space="preserve"> button.</w:t>
      </w:r>
    </w:p>
    <w:p w14:paraId="2D01282B" w14:textId="77777777" w:rsidR="000F07F0" w:rsidRDefault="000F07F0" w:rsidP="003971EC">
      <w:pPr>
        <w:pStyle w:val="ListParagraph"/>
        <w:numPr>
          <w:ilvl w:val="1"/>
          <w:numId w:val="40"/>
        </w:numPr>
        <w:rPr>
          <w:rFonts w:cstheme="minorHAnsi"/>
        </w:rPr>
      </w:pPr>
      <w:r>
        <w:rPr>
          <w:rFonts w:cstheme="minorHAnsi"/>
        </w:rPr>
        <w:t>I</w:t>
      </w:r>
      <w:r w:rsidR="005248B3" w:rsidRPr="003971EC">
        <w:rPr>
          <w:rFonts w:cstheme="minorHAnsi"/>
        </w:rPr>
        <w:t>f there is more than one customer, you will see</w:t>
      </w:r>
      <w:r>
        <w:rPr>
          <w:rFonts w:cstheme="minorHAnsi"/>
        </w:rPr>
        <w:t xml:space="preserve"> a</w:t>
      </w:r>
      <w:r w:rsidR="005248B3" w:rsidRPr="003971EC">
        <w:rPr>
          <w:rFonts w:cstheme="minorHAnsi"/>
        </w:rPr>
        <w:t xml:space="preserve"> drop down list</w:t>
      </w:r>
      <w:r w:rsidR="003971EC" w:rsidRPr="003971EC">
        <w:rPr>
          <w:rFonts w:cstheme="minorHAnsi"/>
        </w:rPr>
        <w:t xml:space="preserve"> with active chat sessions.</w:t>
      </w:r>
    </w:p>
    <w:p w14:paraId="4FBB70B6" w14:textId="5A6BBE34" w:rsidR="005248B3" w:rsidRDefault="003971EC" w:rsidP="003971EC">
      <w:pPr>
        <w:pStyle w:val="ListParagraph"/>
        <w:numPr>
          <w:ilvl w:val="1"/>
          <w:numId w:val="40"/>
        </w:numPr>
        <w:rPr>
          <w:rFonts w:cstheme="minorHAnsi"/>
        </w:rPr>
      </w:pPr>
      <w:r>
        <w:rPr>
          <w:rFonts w:cstheme="minorHAnsi"/>
        </w:rPr>
        <w:t>S</w:t>
      </w:r>
      <w:r w:rsidR="005248B3" w:rsidRPr="003971EC">
        <w:rPr>
          <w:rFonts w:cstheme="minorHAnsi"/>
        </w:rPr>
        <w:t xml:space="preserve">elect one of </w:t>
      </w:r>
      <w:r w:rsidR="000F07F0">
        <w:rPr>
          <w:rFonts w:cstheme="minorHAnsi"/>
        </w:rPr>
        <w:t xml:space="preserve">the </w:t>
      </w:r>
      <w:r w:rsidR="005248B3" w:rsidRPr="003971EC">
        <w:rPr>
          <w:rFonts w:cstheme="minorHAnsi"/>
        </w:rPr>
        <w:t>participant</w:t>
      </w:r>
      <w:r w:rsidR="000F07F0">
        <w:rPr>
          <w:rFonts w:cstheme="minorHAnsi"/>
        </w:rPr>
        <w:t>s</w:t>
      </w:r>
      <w:r w:rsidR="005248B3" w:rsidRPr="003971EC">
        <w:rPr>
          <w:rFonts w:cstheme="minorHAnsi"/>
        </w:rPr>
        <w:t xml:space="preserve"> and press </w:t>
      </w:r>
      <w:r w:rsidR="000F07F0">
        <w:rPr>
          <w:rFonts w:cstheme="minorHAnsi"/>
        </w:rPr>
        <w:t>‘</w:t>
      </w:r>
      <w:r w:rsidR="005248B3" w:rsidRPr="003971EC">
        <w:rPr>
          <w:rFonts w:cstheme="minorHAnsi"/>
        </w:rPr>
        <w:t>ok</w:t>
      </w:r>
      <w:r w:rsidR="000F07F0">
        <w:rPr>
          <w:rFonts w:cstheme="minorHAnsi"/>
        </w:rPr>
        <w:t>’</w:t>
      </w:r>
      <w:r w:rsidR="005248B3" w:rsidRPr="003971EC">
        <w:rPr>
          <w:rFonts w:cstheme="minorHAnsi"/>
        </w:rPr>
        <w:t>.</w:t>
      </w:r>
    </w:p>
    <w:p w14:paraId="726CBD9C" w14:textId="299A427E" w:rsidR="000F07F0" w:rsidRDefault="000F07F0" w:rsidP="000F07F0">
      <w:pPr>
        <w:rPr>
          <w:rFonts w:cstheme="minorHAnsi"/>
        </w:rPr>
      </w:pPr>
    </w:p>
    <w:p w14:paraId="556D0380" w14:textId="77777777" w:rsidR="000F07F0" w:rsidRPr="000F07F0" w:rsidRDefault="000F07F0" w:rsidP="000F07F0">
      <w:pPr>
        <w:rPr>
          <w:rFonts w:cstheme="minorHAnsi"/>
          <w:sz w:val="14"/>
        </w:rPr>
      </w:pPr>
      <w:r w:rsidRPr="000F07F0">
        <w:rPr>
          <w:rFonts w:cstheme="minorHAnsi"/>
          <w:sz w:val="14"/>
        </w:rPr>
        <w:t>Example Screen Shot</w:t>
      </w:r>
    </w:p>
    <w:p w14:paraId="68642D65" w14:textId="77777777" w:rsidR="000F07F0" w:rsidRPr="000F07F0" w:rsidRDefault="000F07F0" w:rsidP="000F07F0">
      <w:pPr>
        <w:rPr>
          <w:rFonts w:cstheme="minorHAnsi"/>
        </w:rPr>
      </w:pPr>
    </w:p>
    <w:p w14:paraId="64DFE190" w14:textId="77777777" w:rsidR="005248B3" w:rsidRDefault="005248B3" w:rsidP="005248B3">
      <w:pPr>
        <w:rPr>
          <w:rFonts w:cstheme="minorHAnsi"/>
        </w:rPr>
      </w:pPr>
      <w:r w:rsidRPr="00C72884">
        <w:rPr>
          <w:rFonts w:cstheme="minorHAnsi"/>
          <w:noProof/>
          <w:lang w:bidi="he-IL"/>
        </w:rPr>
        <w:drawing>
          <wp:inline distT="0" distB="0" distL="0" distR="0" wp14:anchorId="60118856" wp14:editId="1BA838F1">
            <wp:extent cx="5274310" cy="28492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49245"/>
                    </a:xfrm>
                    <a:prstGeom prst="rect">
                      <a:avLst/>
                    </a:prstGeom>
                  </pic:spPr>
                </pic:pic>
              </a:graphicData>
            </a:graphic>
          </wp:inline>
        </w:drawing>
      </w:r>
    </w:p>
    <w:p w14:paraId="38F5CA58" w14:textId="77777777" w:rsidR="000F07F0" w:rsidRDefault="000F07F0" w:rsidP="000F07F0">
      <w:pPr>
        <w:pStyle w:val="ListParagraph"/>
        <w:ind w:left="792"/>
        <w:rPr>
          <w:rFonts w:cstheme="minorHAnsi"/>
        </w:rPr>
      </w:pPr>
    </w:p>
    <w:p w14:paraId="7BDD3D48" w14:textId="3E11CCCB" w:rsidR="005248B3" w:rsidRDefault="000F07F0" w:rsidP="003971EC">
      <w:pPr>
        <w:pStyle w:val="ListParagraph"/>
        <w:numPr>
          <w:ilvl w:val="1"/>
          <w:numId w:val="40"/>
        </w:numPr>
        <w:rPr>
          <w:rFonts w:cstheme="minorHAnsi"/>
          <w:rtl/>
        </w:rPr>
      </w:pPr>
      <w:r>
        <w:rPr>
          <w:rFonts w:cstheme="minorHAnsi"/>
        </w:rPr>
        <w:t xml:space="preserve">The </w:t>
      </w:r>
      <w:r w:rsidR="003971EC">
        <w:rPr>
          <w:rFonts w:cstheme="minorHAnsi"/>
        </w:rPr>
        <w:t>caller chat</w:t>
      </w:r>
      <w:r>
        <w:rPr>
          <w:rFonts w:cstheme="minorHAnsi"/>
        </w:rPr>
        <w:t xml:space="preserve"> will see this</w:t>
      </w:r>
      <w:r w:rsidR="003A424B">
        <w:rPr>
          <w:rFonts w:cstheme="minorHAnsi"/>
        </w:rPr>
        <w:t xml:space="preserve"> example (or </w:t>
      </w:r>
      <w:proofErr w:type="spellStart"/>
      <w:r w:rsidR="00FE07E1">
        <w:rPr>
          <w:rFonts w:cstheme="minorHAnsi"/>
        </w:rPr>
        <w:t>TinyURL</w:t>
      </w:r>
      <w:proofErr w:type="spellEnd"/>
      <w:r w:rsidR="003A424B">
        <w:rPr>
          <w:rFonts w:cstheme="minorHAnsi"/>
        </w:rPr>
        <w:t xml:space="preserve"> equivalent)</w:t>
      </w:r>
    </w:p>
    <w:p w14:paraId="7184E98A" w14:textId="77777777" w:rsidR="005248B3" w:rsidRDefault="005248B3" w:rsidP="005248B3">
      <w:pPr>
        <w:rPr>
          <w:rFonts w:cstheme="minorHAnsi"/>
        </w:rPr>
      </w:pPr>
      <w:r>
        <w:rPr>
          <w:noProof/>
          <w:lang w:bidi="he-IL"/>
        </w:rPr>
        <w:lastRenderedPageBreak/>
        <w:drawing>
          <wp:inline distT="0" distB="0" distL="0" distR="0" wp14:anchorId="1F9D3D09" wp14:editId="6E3B40AF">
            <wp:extent cx="2825750" cy="376766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30266" cy="3773688"/>
                    </a:xfrm>
                    <a:prstGeom prst="rect">
                      <a:avLst/>
                    </a:prstGeom>
                  </pic:spPr>
                </pic:pic>
              </a:graphicData>
            </a:graphic>
          </wp:inline>
        </w:drawing>
      </w:r>
    </w:p>
    <w:p w14:paraId="52CE6B46" w14:textId="77777777" w:rsidR="003971EC" w:rsidRPr="003971EC" w:rsidRDefault="003971EC" w:rsidP="003971EC">
      <w:pPr>
        <w:ind w:left="360"/>
        <w:rPr>
          <w:rFonts w:cstheme="minorHAnsi"/>
        </w:rPr>
      </w:pPr>
    </w:p>
    <w:p w14:paraId="2B0F2793" w14:textId="77777777" w:rsidR="003971EC" w:rsidRPr="003971EC" w:rsidRDefault="003971EC" w:rsidP="003971EC">
      <w:pPr>
        <w:ind w:left="360"/>
        <w:rPr>
          <w:rFonts w:cstheme="minorHAnsi"/>
        </w:rPr>
      </w:pPr>
    </w:p>
    <w:p w14:paraId="59F0491D" w14:textId="77777777" w:rsidR="003971EC" w:rsidRPr="003971EC" w:rsidRDefault="003971EC" w:rsidP="003971EC">
      <w:pPr>
        <w:ind w:left="360"/>
        <w:rPr>
          <w:rFonts w:cstheme="minorHAnsi"/>
        </w:rPr>
      </w:pPr>
    </w:p>
    <w:p w14:paraId="1300530A" w14:textId="4DA51810" w:rsidR="005248B3" w:rsidRDefault="000F07F0" w:rsidP="000F07F0">
      <w:pPr>
        <w:pStyle w:val="ListParagraph"/>
        <w:numPr>
          <w:ilvl w:val="1"/>
          <w:numId w:val="40"/>
        </w:numPr>
        <w:rPr>
          <w:rFonts w:cstheme="minorHAnsi"/>
        </w:rPr>
      </w:pPr>
      <w:r>
        <w:rPr>
          <w:rFonts w:cstheme="minorHAnsi"/>
        </w:rPr>
        <w:t>Both parties should now see active real-time video taking place</w:t>
      </w:r>
    </w:p>
    <w:p w14:paraId="519904C3" w14:textId="528142A4" w:rsidR="000F07F0" w:rsidRDefault="000F07F0" w:rsidP="000F07F0">
      <w:pPr>
        <w:rPr>
          <w:rFonts w:cstheme="minorHAnsi"/>
        </w:rPr>
      </w:pPr>
    </w:p>
    <w:p w14:paraId="69EDA898" w14:textId="77777777" w:rsidR="000F07F0" w:rsidRPr="000F07F0" w:rsidRDefault="000F07F0" w:rsidP="000F07F0">
      <w:pPr>
        <w:rPr>
          <w:rFonts w:cstheme="minorHAnsi"/>
          <w:sz w:val="14"/>
        </w:rPr>
      </w:pPr>
      <w:r w:rsidRPr="000F07F0">
        <w:rPr>
          <w:rFonts w:cstheme="minorHAnsi"/>
          <w:sz w:val="14"/>
        </w:rPr>
        <w:t>Example Screen Shot</w:t>
      </w:r>
    </w:p>
    <w:p w14:paraId="0E7E5C82" w14:textId="77777777" w:rsidR="005248B3" w:rsidRDefault="005248B3" w:rsidP="005248B3">
      <w:pPr>
        <w:rPr>
          <w:rFonts w:cstheme="minorHAnsi"/>
        </w:rPr>
      </w:pPr>
      <w:r w:rsidRPr="00C72884">
        <w:rPr>
          <w:rFonts w:cstheme="minorHAnsi"/>
          <w:noProof/>
          <w:lang w:bidi="he-IL"/>
        </w:rPr>
        <w:drawing>
          <wp:inline distT="0" distB="0" distL="0" distR="0" wp14:anchorId="722D5F2D" wp14:editId="6E244FD4">
            <wp:extent cx="1062472" cy="1553029"/>
            <wp:effectExtent l="0" t="0" r="444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70932" cy="1565395"/>
                    </a:xfrm>
                    <a:prstGeom prst="rect">
                      <a:avLst/>
                    </a:prstGeom>
                  </pic:spPr>
                </pic:pic>
              </a:graphicData>
            </a:graphic>
          </wp:inline>
        </w:drawing>
      </w:r>
    </w:p>
    <w:p w14:paraId="4A7021BE" w14:textId="77777777" w:rsidR="000F07F0" w:rsidRDefault="000F07F0" w:rsidP="000F07F0">
      <w:pPr>
        <w:rPr>
          <w:rFonts w:cstheme="minorHAnsi"/>
          <w:sz w:val="14"/>
        </w:rPr>
      </w:pPr>
    </w:p>
    <w:p w14:paraId="799890FC" w14:textId="2F9A3857" w:rsidR="000F07F0" w:rsidRPr="000F07F0" w:rsidRDefault="000F07F0" w:rsidP="000F07F0">
      <w:pPr>
        <w:rPr>
          <w:rFonts w:cstheme="minorHAnsi"/>
          <w:sz w:val="14"/>
        </w:rPr>
      </w:pPr>
      <w:r w:rsidRPr="000F07F0">
        <w:rPr>
          <w:rFonts w:cstheme="minorHAnsi"/>
          <w:sz w:val="14"/>
        </w:rPr>
        <w:t>Example Screen Shot</w:t>
      </w:r>
    </w:p>
    <w:p w14:paraId="20AFB1B5" w14:textId="0447899D" w:rsidR="005248B3" w:rsidRPr="003971EC" w:rsidRDefault="005248B3" w:rsidP="000F07F0">
      <w:pPr>
        <w:pStyle w:val="ListParagraph"/>
        <w:ind w:left="792"/>
        <w:rPr>
          <w:rFonts w:cstheme="minorHAnsi"/>
        </w:rPr>
      </w:pPr>
    </w:p>
    <w:p w14:paraId="4AE09473" w14:textId="304DEEE3" w:rsidR="005248B3" w:rsidRPr="003971EC" w:rsidRDefault="005248B3" w:rsidP="003971EC">
      <w:pPr>
        <w:rPr>
          <w:rFonts w:cstheme="minorHAnsi"/>
        </w:rPr>
      </w:pPr>
      <w:r w:rsidRPr="00284F8A">
        <w:rPr>
          <w:rFonts w:cstheme="minorHAnsi"/>
          <w:noProof/>
          <w:lang w:bidi="he-IL"/>
        </w:rPr>
        <w:drawing>
          <wp:inline distT="0" distB="0" distL="0" distR="0" wp14:anchorId="61453E02" wp14:editId="3EDCDDA8">
            <wp:extent cx="2409371" cy="8632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34488" cy="872265"/>
                    </a:xfrm>
                    <a:prstGeom prst="rect">
                      <a:avLst/>
                    </a:prstGeom>
                  </pic:spPr>
                </pic:pic>
              </a:graphicData>
            </a:graphic>
          </wp:inline>
        </w:drawing>
      </w:r>
    </w:p>
    <w:p w14:paraId="1724C1DB" w14:textId="66A9ACB8" w:rsidR="005248B3" w:rsidRDefault="005248B3" w:rsidP="005248B3">
      <w:pPr>
        <w:pStyle w:val="ListParagraph"/>
        <w:spacing w:after="160" w:line="259" w:lineRule="auto"/>
        <w:rPr>
          <w:rFonts w:cstheme="minorHAnsi"/>
          <w:b/>
          <w:bCs/>
          <w:u w:val="single"/>
        </w:rPr>
      </w:pPr>
    </w:p>
    <w:p w14:paraId="1E4B38DC" w14:textId="77777777" w:rsidR="005248B3" w:rsidRDefault="005248B3" w:rsidP="005248B3">
      <w:pPr>
        <w:pStyle w:val="ListParagraph"/>
        <w:spacing w:after="160" w:line="259" w:lineRule="auto"/>
        <w:rPr>
          <w:rFonts w:cstheme="minorHAnsi"/>
          <w:b/>
          <w:bCs/>
          <w:u w:val="single"/>
        </w:rPr>
      </w:pPr>
    </w:p>
    <w:p w14:paraId="11580F5E" w14:textId="3DFDD865" w:rsidR="005248B3" w:rsidRPr="00883E66" w:rsidRDefault="000F07F0" w:rsidP="005248B3">
      <w:pPr>
        <w:pStyle w:val="ListParagraph"/>
        <w:numPr>
          <w:ilvl w:val="0"/>
          <w:numId w:val="40"/>
        </w:numPr>
        <w:spacing w:after="160" w:line="259" w:lineRule="auto"/>
        <w:rPr>
          <w:rFonts w:cstheme="minorHAnsi"/>
          <w:b/>
          <w:bCs/>
          <w:u w:val="single"/>
        </w:rPr>
      </w:pPr>
      <w:r>
        <w:rPr>
          <w:rFonts w:cstheme="minorHAnsi"/>
          <w:b/>
          <w:bCs/>
          <w:u w:val="single"/>
        </w:rPr>
        <w:t>Mute/Unmute S</w:t>
      </w:r>
      <w:r w:rsidR="005248B3" w:rsidRPr="00883E66">
        <w:rPr>
          <w:rFonts w:cstheme="minorHAnsi"/>
          <w:b/>
          <w:bCs/>
          <w:u w:val="single"/>
        </w:rPr>
        <w:t>cenario:</w:t>
      </w:r>
    </w:p>
    <w:p w14:paraId="428499EC" w14:textId="480836BF" w:rsidR="005248B3" w:rsidRDefault="000F07F0" w:rsidP="005248B3">
      <w:pPr>
        <w:rPr>
          <w:rFonts w:cstheme="minorHAnsi"/>
        </w:rPr>
      </w:pPr>
      <w:r>
        <w:rPr>
          <w:rFonts w:cstheme="minorHAnsi"/>
        </w:rPr>
        <w:t>In this test, Mute and Unmute the Camera and M</w:t>
      </w:r>
      <w:r w:rsidR="005248B3">
        <w:rPr>
          <w:rFonts w:cstheme="minorHAnsi"/>
        </w:rPr>
        <w:t xml:space="preserve">icrophone </w:t>
      </w:r>
      <w:r>
        <w:rPr>
          <w:rFonts w:cstheme="minorHAnsi"/>
        </w:rPr>
        <w:t xml:space="preserve">by clicking on the </w:t>
      </w:r>
      <w:r w:rsidR="005248B3">
        <w:rPr>
          <w:rFonts w:cstheme="minorHAnsi"/>
        </w:rPr>
        <w:t>buttons</w:t>
      </w:r>
      <w:r>
        <w:rPr>
          <w:rFonts w:cstheme="minorHAnsi"/>
        </w:rPr>
        <w:t xml:space="preserve"> provided</w:t>
      </w:r>
      <w:r w:rsidR="005248B3">
        <w:rPr>
          <w:rFonts w:cstheme="minorHAnsi"/>
        </w:rPr>
        <w:t>:</w:t>
      </w:r>
    </w:p>
    <w:p w14:paraId="0B773339" w14:textId="42349179" w:rsidR="000F07F0" w:rsidRDefault="000F07F0" w:rsidP="005248B3">
      <w:pPr>
        <w:rPr>
          <w:rFonts w:cstheme="minorHAnsi"/>
        </w:rPr>
      </w:pPr>
    </w:p>
    <w:p w14:paraId="75BD9F81" w14:textId="1639A881" w:rsidR="000F07F0" w:rsidRPr="000F07F0" w:rsidRDefault="000F07F0" w:rsidP="005248B3">
      <w:pPr>
        <w:rPr>
          <w:rFonts w:cstheme="minorHAnsi"/>
          <w:b/>
        </w:rPr>
      </w:pPr>
      <w:r w:rsidRPr="000F07F0">
        <w:rPr>
          <w:rFonts w:cstheme="minorHAnsi"/>
          <w:b/>
        </w:rPr>
        <w:t>Customer Side</w:t>
      </w:r>
    </w:p>
    <w:p w14:paraId="23FADF88" w14:textId="3D0217E8" w:rsidR="000F07F0" w:rsidRPr="000F07F0" w:rsidRDefault="003A424B" w:rsidP="005248B3">
      <w:pPr>
        <w:rPr>
          <w:rFonts w:cstheme="minorHAnsi"/>
          <w:b/>
        </w:rPr>
      </w:pPr>
      <w:r w:rsidRPr="000F07F0">
        <w:rPr>
          <w:rFonts w:cstheme="minorHAnsi"/>
          <w:b/>
          <w:noProof/>
          <w:lang w:bidi="he-IL"/>
        </w:rPr>
        <w:lastRenderedPageBreak/>
        <w:drawing>
          <wp:anchor distT="0" distB="0" distL="114300" distR="114300" simplePos="0" relativeHeight="251659264" behindDoc="0" locked="0" layoutInCell="1" allowOverlap="1" wp14:anchorId="250F8D10" wp14:editId="579D2964">
            <wp:simplePos x="0" y="0"/>
            <wp:positionH relativeFrom="margin">
              <wp:posOffset>0</wp:posOffset>
            </wp:positionH>
            <wp:positionV relativeFrom="paragraph">
              <wp:posOffset>33020</wp:posOffset>
            </wp:positionV>
            <wp:extent cx="1280160" cy="356235"/>
            <wp:effectExtent l="0" t="0" r="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280160" cy="356235"/>
                    </a:xfrm>
                    <a:prstGeom prst="rect">
                      <a:avLst/>
                    </a:prstGeom>
                  </pic:spPr>
                </pic:pic>
              </a:graphicData>
            </a:graphic>
            <wp14:sizeRelH relativeFrom="margin">
              <wp14:pctWidth>0</wp14:pctWidth>
            </wp14:sizeRelH>
            <wp14:sizeRelV relativeFrom="margin">
              <wp14:pctHeight>0</wp14:pctHeight>
            </wp14:sizeRelV>
          </wp:anchor>
        </w:drawing>
      </w:r>
    </w:p>
    <w:p w14:paraId="01CC664F" w14:textId="2C3396D8" w:rsidR="000F07F0" w:rsidRPr="000F07F0" w:rsidRDefault="000F07F0" w:rsidP="005248B3">
      <w:pPr>
        <w:rPr>
          <w:rFonts w:cstheme="minorHAnsi"/>
          <w:b/>
        </w:rPr>
      </w:pPr>
    </w:p>
    <w:p w14:paraId="6A7FCAEE" w14:textId="2D0A98FE" w:rsidR="000F07F0" w:rsidRPr="000F07F0" w:rsidRDefault="000F07F0" w:rsidP="005248B3">
      <w:pPr>
        <w:rPr>
          <w:rFonts w:cstheme="minorHAnsi"/>
          <w:b/>
        </w:rPr>
      </w:pPr>
    </w:p>
    <w:p w14:paraId="49553AA3" w14:textId="77777777" w:rsidR="000F07F0" w:rsidRDefault="000F07F0" w:rsidP="005248B3">
      <w:pPr>
        <w:rPr>
          <w:rFonts w:cstheme="minorHAnsi"/>
        </w:rPr>
      </w:pPr>
    </w:p>
    <w:p w14:paraId="12902241" w14:textId="60A45D44" w:rsidR="000F07F0" w:rsidRPr="000F07F0" w:rsidRDefault="000F07F0" w:rsidP="005248B3">
      <w:pPr>
        <w:rPr>
          <w:rFonts w:cstheme="minorHAnsi"/>
          <w:b/>
        </w:rPr>
      </w:pPr>
      <w:r w:rsidRPr="000F07F0">
        <w:rPr>
          <w:rFonts w:cstheme="minorHAnsi"/>
          <w:b/>
        </w:rPr>
        <w:t>Agent side</w:t>
      </w:r>
    </w:p>
    <w:p w14:paraId="1C9ADE56" w14:textId="461BCC01" w:rsidR="000F07F0" w:rsidRDefault="003A424B" w:rsidP="005248B3">
      <w:pPr>
        <w:rPr>
          <w:rFonts w:cstheme="minorHAnsi"/>
        </w:rPr>
      </w:pPr>
      <w:r w:rsidRPr="004F260F">
        <w:rPr>
          <w:rFonts w:cstheme="minorHAnsi"/>
          <w:noProof/>
          <w:lang w:bidi="he-IL"/>
        </w:rPr>
        <w:drawing>
          <wp:anchor distT="0" distB="0" distL="114300" distR="114300" simplePos="0" relativeHeight="251660288" behindDoc="0" locked="0" layoutInCell="1" allowOverlap="1" wp14:anchorId="20FEE7DC" wp14:editId="3F945684">
            <wp:simplePos x="0" y="0"/>
            <wp:positionH relativeFrom="column">
              <wp:posOffset>31750</wp:posOffset>
            </wp:positionH>
            <wp:positionV relativeFrom="paragraph">
              <wp:posOffset>71755</wp:posOffset>
            </wp:positionV>
            <wp:extent cx="755650" cy="339090"/>
            <wp:effectExtent l="0" t="0" r="635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55650" cy="339090"/>
                    </a:xfrm>
                    <a:prstGeom prst="rect">
                      <a:avLst/>
                    </a:prstGeom>
                  </pic:spPr>
                </pic:pic>
              </a:graphicData>
            </a:graphic>
          </wp:anchor>
        </w:drawing>
      </w:r>
    </w:p>
    <w:p w14:paraId="7411D350" w14:textId="5FEA99D1" w:rsidR="005248B3" w:rsidRDefault="005248B3" w:rsidP="005248B3">
      <w:pPr>
        <w:rPr>
          <w:rFonts w:cstheme="minorHAnsi"/>
        </w:rPr>
      </w:pPr>
    </w:p>
    <w:p w14:paraId="73DACF7B" w14:textId="38ED8F9A" w:rsidR="000F07F0" w:rsidRDefault="000F07F0" w:rsidP="005248B3">
      <w:pPr>
        <w:rPr>
          <w:rFonts w:cstheme="minorHAnsi"/>
        </w:rPr>
      </w:pPr>
    </w:p>
    <w:p w14:paraId="0A7FC773" w14:textId="77777777" w:rsidR="005248B3" w:rsidRDefault="005248B3" w:rsidP="005248B3">
      <w:pPr>
        <w:pStyle w:val="ListParagraph"/>
        <w:spacing w:after="160" w:line="259" w:lineRule="auto"/>
        <w:ind w:left="360"/>
        <w:rPr>
          <w:rFonts w:cstheme="minorHAnsi"/>
          <w:b/>
          <w:bCs/>
          <w:u w:val="single"/>
        </w:rPr>
      </w:pPr>
    </w:p>
    <w:p w14:paraId="76322364" w14:textId="574A3F41" w:rsidR="005248B3" w:rsidRPr="00883E66" w:rsidRDefault="000F07F0" w:rsidP="005248B3">
      <w:pPr>
        <w:pStyle w:val="ListParagraph"/>
        <w:numPr>
          <w:ilvl w:val="0"/>
          <w:numId w:val="40"/>
        </w:numPr>
        <w:spacing w:after="160" w:line="259" w:lineRule="auto"/>
        <w:rPr>
          <w:rFonts w:cstheme="minorHAnsi"/>
          <w:b/>
          <w:bCs/>
          <w:u w:val="single"/>
        </w:rPr>
      </w:pPr>
      <w:r>
        <w:rPr>
          <w:rFonts w:cstheme="minorHAnsi"/>
          <w:b/>
          <w:bCs/>
          <w:u w:val="single"/>
        </w:rPr>
        <w:t>Call screen share s</w:t>
      </w:r>
      <w:r w:rsidR="005248B3" w:rsidRPr="00883E66">
        <w:rPr>
          <w:rFonts w:cstheme="minorHAnsi"/>
          <w:b/>
          <w:bCs/>
          <w:u w:val="single"/>
        </w:rPr>
        <w:t>cenario:</w:t>
      </w:r>
    </w:p>
    <w:p w14:paraId="7C84B39A" w14:textId="2E5001C4" w:rsidR="005248B3" w:rsidRPr="0061537B" w:rsidRDefault="005248B3" w:rsidP="005248B3">
      <w:pPr>
        <w:rPr>
          <w:rFonts w:cstheme="minorHAnsi"/>
        </w:rPr>
      </w:pPr>
      <w:r w:rsidRPr="0061537B">
        <w:rPr>
          <w:rFonts w:cstheme="minorHAnsi"/>
        </w:rPr>
        <w:t xml:space="preserve">Start </w:t>
      </w:r>
      <w:r w:rsidR="000F07F0">
        <w:rPr>
          <w:rFonts w:cstheme="minorHAnsi"/>
        </w:rPr>
        <w:t xml:space="preserve">the </w:t>
      </w:r>
      <w:r w:rsidRPr="0061537B">
        <w:rPr>
          <w:rFonts w:cstheme="minorHAnsi"/>
        </w:rPr>
        <w:t>v</w:t>
      </w:r>
      <w:r>
        <w:rPr>
          <w:rFonts w:cstheme="minorHAnsi"/>
        </w:rPr>
        <w:t xml:space="preserve">ideo call, then click on </w:t>
      </w:r>
      <w:r w:rsidR="000F07F0">
        <w:rPr>
          <w:rFonts w:cstheme="minorHAnsi"/>
        </w:rPr>
        <w:t>the Share S</w:t>
      </w:r>
      <w:r>
        <w:rPr>
          <w:rFonts w:cstheme="minorHAnsi"/>
        </w:rPr>
        <w:t>creen icon</w:t>
      </w:r>
      <w:r w:rsidRPr="0061537B">
        <w:rPr>
          <w:rFonts w:cstheme="minorHAnsi"/>
        </w:rPr>
        <w:t>.</w:t>
      </w:r>
    </w:p>
    <w:p w14:paraId="1B4F54A0" w14:textId="0DC4DB1A" w:rsidR="005248B3" w:rsidRDefault="005248B3" w:rsidP="005248B3">
      <w:pPr>
        <w:rPr>
          <w:rFonts w:cstheme="minorHAnsi"/>
        </w:rPr>
      </w:pPr>
      <w:r w:rsidRPr="0061537B">
        <w:rPr>
          <w:rFonts w:cstheme="minorHAnsi"/>
          <w:u w:val="single"/>
        </w:rPr>
        <w:t>Expected result:</w:t>
      </w:r>
      <w:r w:rsidRPr="0061537B">
        <w:rPr>
          <w:rFonts w:cstheme="minorHAnsi"/>
        </w:rPr>
        <w:t xml:space="preserve"> </w:t>
      </w:r>
      <w:r w:rsidR="000F07F0">
        <w:rPr>
          <w:rFonts w:cstheme="minorHAnsi"/>
        </w:rPr>
        <w:t xml:space="preserve"> </w:t>
      </w:r>
      <w:r>
        <w:rPr>
          <w:rFonts w:cstheme="minorHAnsi"/>
        </w:rPr>
        <w:t>Screen share will start.</w:t>
      </w:r>
    </w:p>
    <w:p w14:paraId="5EFBAC09" w14:textId="3856B65F" w:rsidR="005248B3" w:rsidRDefault="005248B3" w:rsidP="005248B3">
      <w:pPr>
        <w:rPr>
          <w:rFonts w:cstheme="minorHAnsi"/>
        </w:rPr>
      </w:pPr>
    </w:p>
    <w:p w14:paraId="4D6E2D54" w14:textId="12F74076" w:rsidR="005248B3" w:rsidRPr="00883E66" w:rsidRDefault="005248B3" w:rsidP="005248B3">
      <w:pPr>
        <w:pStyle w:val="ListParagraph"/>
        <w:numPr>
          <w:ilvl w:val="0"/>
          <w:numId w:val="40"/>
        </w:numPr>
        <w:spacing w:after="160" w:line="259" w:lineRule="auto"/>
        <w:rPr>
          <w:rFonts w:cstheme="minorHAnsi"/>
          <w:b/>
          <w:bCs/>
          <w:u w:val="single"/>
        </w:rPr>
      </w:pPr>
      <w:r w:rsidRPr="00883E66">
        <w:rPr>
          <w:rFonts w:cstheme="minorHAnsi"/>
          <w:b/>
          <w:bCs/>
          <w:u w:val="single"/>
        </w:rPr>
        <w:t xml:space="preserve">Disconnect </w:t>
      </w:r>
      <w:r w:rsidR="003A424B">
        <w:rPr>
          <w:rFonts w:cstheme="minorHAnsi"/>
          <w:b/>
          <w:bCs/>
          <w:u w:val="single"/>
        </w:rPr>
        <w:t>V</w:t>
      </w:r>
      <w:r>
        <w:rPr>
          <w:rFonts w:cstheme="minorHAnsi"/>
          <w:b/>
          <w:bCs/>
          <w:u w:val="single"/>
        </w:rPr>
        <w:t>ide</w:t>
      </w:r>
      <w:r w:rsidRPr="00883E66">
        <w:rPr>
          <w:rFonts w:cstheme="minorHAnsi"/>
          <w:b/>
          <w:bCs/>
          <w:u w:val="single"/>
        </w:rPr>
        <w:t xml:space="preserve">o </w:t>
      </w:r>
      <w:r w:rsidR="003A424B">
        <w:rPr>
          <w:rFonts w:cstheme="minorHAnsi"/>
          <w:b/>
          <w:bCs/>
          <w:u w:val="single"/>
        </w:rPr>
        <w:t xml:space="preserve">session </w:t>
      </w:r>
      <w:r w:rsidRPr="00883E66">
        <w:rPr>
          <w:rFonts w:cstheme="minorHAnsi"/>
          <w:b/>
          <w:bCs/>
          <w:u w:val="single"/>
        </w:rPr>
        <w:t>scenario:</w:t>
      </w:r>
    </w:p>
    <w:p w14:paraId="16CDD9FE" w14:textId="261FB918" w:rsidR="005248B3" w:rsidRPr="0061537B" w:rsidRDefault="003A424B" w:rsidP="005248B3">
      <w:pPr>
        <w:rPr>
          <w:rFonts w:cstheme="minorHAnsi"/>
        </w:rPr>
      </w:pPr>
      <w:r>
        <w:rPr>
          <w:rFonts w:cstheme="minorHAnsi"/>
        </w:rPr>
        <w:t>D</w:t>
      </w:r>
      <w:r w:rsidR="005248B3">
        <w:rPr>
          <w:rFonts w:cstheme="minorHAnsi"/>
        </w:rPr>
        <w:t xml:space="preserve">isconnect </w:t>
      </w:r>
      <w:r>
        <w:rPr>
          <w:rFonts w:cstheme="minorHAnsi"/>
        </w:rPr>
        <w:t xml:space="preserve">the </w:t>
      </w:r>
      <w:r w:rsidR="00FE07E1">
        <w:rPr>
          <w:rFonts w:cstheme="minorHAnsi"/>
        </w:rPr>
        <w:t>vide</w:t>
      </w:r>
      <w:r w:rsidR="005248B3">
        <w:rPr>
          <w:rFonts w:cstheme="minorHAnsi"/>
        </w:rPr>
        <w:t>o</w:t>
      </w:r>
      <w:r>
        <w:rPr>
          <w:rFonts w:cstheme="minorHAnsi"/>
        </w:rPr>
        <w:t xml:space="preserve"> call</w:t>
      </w:r>
      <w:r w:rsidR="005248B3">
        <w:rPr>
          <w:rFonts w:cstheme="minorHAnsi"/>
        </w:rPr>
        <w:t xml:space="preserve"> at </w:t>
      </w:r>
      <w:r>
        <w:rPr>
          <w:rFonts w:cstheme="minorHAnsi"/>
        </w:rPr>
        <w:t xml:space="preserve">the </w:t>
      </w:r>
      <w:r w:rsidR="005248B3">
        <w:rPr>
          <w:rFonts w:cstheme="minorHAnsi"/>
        </w:rPr>
        <w:t xml:space="preserve">agent side or </w:t>
      </w:r>
      <w:r>
        <w:rPr>
          <w:rFonts w:cstheme="minorHAnsi"/>
        </w:rPr>
        <w:t xml:space="preserve">using the </w:t>
      </w:r>
      <w:r w:rsidR="005248B3">
        <w:rPr>
          <w:rFonts w:cstheme="minorHAnsi"/>
        </w:rPr>
        <w:t>(X) button at</w:t>
      </w:r>
      <w:r>
        <w:rPr>
          <w:rFonts w:cstheme="minorHAnsi"/>
        </w:rPr>
        <w:t xml:space="preserve"> the</w:t>
      </w:r>
      <w:r w:rsidR="005248B3">
        <w:rPr>
          <w:rFonts w:cstheme="minorHAnsi"/>
        </w:rPr>
        <w:t xml:space="preserve"> customer side. Or </w:t>
      </w:r>
      <w:r>
        <w:rPr>
          <w:rFonts w:cstheme="minorHAnsi"/>
        </w:rPr>
        <w:t xml:space="preserve">select ‘end chat on the </w:t>
      </w:r>
      <w:r w:rsidR="005248B3">
        <w:rPr>
          <w:rFonts w:cstheme="minorHAnsi"/>
        </w:rPr>
        <w:t>customer side</w:t>
      </w:r>
    </w:p>
    <w:p w14:paraId="4E04A80D" w14:textId="16558159" w:rsidR="005248B3" w:rsidRDefault="003A424B" w:rsidP="003971EC">
      <w:pPr>
        <w:rPr>
          <w:rFonts w:cstheme="minorHAnsi"/>
        </w:rPr>
      </w:pPr>
      <w:r>
        <w:rPr>
          <w:rFonts w:cstheme="minorHAnsi"/>
          <w:u w:val="single"/>
        </w:rPr>
        <w:t xml:space="preserve">Expected result - </w:t>
      </w:r>
      <w:r w:rsidR="005248B3" w:rsidRPr="0061537B">
        <w:rPr>
          <w:rFonts w:cstheme="minorHAnsi"/>
        </w:rPr>
        <w:t xml:space="preserve">The video session </w:t>
      </w:r>
      <w:r>
        <w:rPr>
          <w:rFonts w:cstheme="minorHAnsi"/>
        </w:rPr>
        <w:t>is closed</w:t>
      </w:r>
    </w:p>
    <w:p w14:paraId="694FFB56" w14:textId="14B8BDB7" w:rsidR="003A424B" w:rsidRDefault="003A424B" w:rsidP="003971EC">
      <w:pPr>
        <w:rPr>
          <w:rFonts w:cstheme="minorHAnsi"/>
        </w:rPr>
      </w:pPr>
    </w:p>
    <w:p w14:paraId="4D3DD4CA" w14:textId="53A65C45" w:rsidR="003A424B" w:rsidRDefault="003A424B" w:rsidP="003971EC">
      <w:pPr>
        <w:rPr>
          <w:rFonts w:cstheme="minorHAnsi"/>
          <w:b/>
        </w:rPr>
      </w:pPr>
      <w:r w:rsidRPr="003A424B">
        <w:rPr>
          <w:rFonts w:cstheme="minorHAnsi"/>
          <w:b/>
        </w:rPr>
        <w:t xml:space="preserve">This concludes basic operational </w:t>
      </w:r>
      <w:r>
        <w:rPr>
          <w:rFonts w:cstheme="minorHAnsi"/>
          <w:b/>
        </w:rPr>
        <w:t xml:space="preserve">test </w:t>
      </w:r>
      <w:r w:rsidRPr="003A424B">
        <w:rPr>
          <w:rFonts w:cstheme="minorHAnsi"/>
          <w:b/>
        </w:rPr>
        <w:t>scenarios</w:t>
      </w:r>
      <w:r>
        <w:rPr>
          <w:rFonts w:cstheme="minorHAnsi"/>
          <w:b/>
        </w:rPr>
        <w:t xml:space="preserve"> </w:t>
      </w:r>
    </w:p>
    <w:p w14:paraId="302EA30D" w14:textId="3B84A95D" w:rsidR="003A424B" w:rsidRDefault="003A424B" w:rsidP="003971EC">
      <w:pPr>
        <w:rPr>
          <w:rFonts w:cstheme="minorHAnsi"/>
          <w:b/>
        </w:rPr>
      </w:pPr>
    </w:p>
    <w:p w14:paraId="6B621FA3" w14:textId="74530457" w:rsidR="003A424B" w:rsidRDefault="003A424B" w:rsidP="003971EC">
      <w:pPr>
        <w:rPr>
          <w:rFonts w:cstheme="minorHAnsi"/>
          <w:b/>
        </w:rPr>
      </w:pPr>
    </w:p>
    <w:p w14:paraId="2FDA7CFC" w14:textId="4DA87A94" w:rsidR="003A424B" w:rsidRDefault="003A424B" w:rsidP="003971EC">
      <w:pPr>
        <w:rPr>
          <w:rFonts w:cstheme="minorHAnsi"/>
          <w:b/>
        </w:rPr>
      </w:pPr>
    </w:p>
    <w:p w14:paraId="53735E06" w14:textId="586151E6" w:rsidR="003A424B" w:rsidRDefault="002F5615" w:rsidP="008848C3">
      <w:pPr>
        <w:pStyle w:val="Heading1"/>
        <w:numPr>
          <w:ilvl w:val="0"/>
          <w:numId w:val="48"/>
        </w:numPr>
        <w:jc w:val="left"/>
        <w:rPr>
          <w:sz w:val="36"/>
        </w:rPr>
      </w:pPr>
      <w:bookmarkStart w:id="53" w:name="_Toc53338033"/>
      <w:r>
        <w:rPr>
          <w:sz w:val="36"/>
        </w:rPr>
        <w:lastRenderedPageBreak/>
        <w:t>Troubleshooting</w:t>
      </w:r>
      <w:bookmarkEnd w:id="53"/>
      <w:r w:rsidR="00965653">
        <w:rPr>
          <w:sz w:val="36"/>
        </w:rPr>
        <w:t xml:space="preserve"> &amp; FAQ</w:t>
      </w:r>
    </w:p>
    <w:p w14:paraId="72132156" w14:textId="7EDE160C" w:rsidR="00965653" w:rsidRPr="00965653" w:rsidRDefault="00965653" w:rsidP="00965653">
      <w:pPr>
        <w:pStyle w:val="EnghouseBodyText"/>
        <w:rPr>
          <w:b/>
          <w:bCs/>
          <w:u w:val="single"/>
        </w:rPr>
      </w:pPr>
      <w:bookmarkStart w:id="54" w:name="_GoBack"/>
      <w:r w:rsidRPr="00965653">
        <w:rPr>
          <w:b/>
          <w:bCs/>
          <w:u w:val="single"/>
        </w:rPr>
        <w:t>FAQ:</w:t>
      </w:r>
    </w:p>
    <w:bookmarkEnd w:id="54"/>
    <w:p w14:paraId="4EA9BAAE" w14:textId="63505E42" w:rsidR="006F6595" w:rsidRPr="00DE5B68" w:rsidRDefault="006F6595" w:rsidP="006F6595">
      <w:pPr>
        <w:pStyle w:val="EnghouseBodyText"/>
        <w:numPr>
          <w:ilvl w:val="0"/>
          <w:numId w:val="50"/>
        </w:numPr>
      </w:pPr>
      <w:r w:rsidRPr="00DE5B68">
        <w:t xml:space="preserve">When I click on "start video" </w:t>
      </w:r>
      <w:r w:rsidR="00965653" w:rsidRPr="00DE5B68">
        <w:t>it's</w:t>
      </w:r>
      <w:r w:rsidRPr="00DE5B68">
        <w:t xml:space="preserve"> not start</w:t>
      </w:r>
    </w:p>
    <w:p w14:paraId="16CAC956" w14:textId="5F4D214B" w:rsidR="006F6595" w:rsidRPr="00DE5B68" w:rsidRDefault="006F6595" w:rsidP="00DE5B68">
      <w:pPr>
        <w:pStyle w:val="ListParagraph"/>
        <w:numPr>
          <w:ilvl w:val="1"/>
          <w:numId w:val="50"/>
        </w:numPr>
        <w:shd w:val="clear" w:color="auto" w:fill="FFFFFF"/>
        <w:spacing w:line="285" w:lineRule="atLeast"/>
        <w:rPr>
          <w:color w:val="000000"/>
          <w:lang w:bidi="he-IL"/>
        </w:rPr>
      </w:pPr>
      <w:r w:rsidRPr="00DE5B68">
        <w:t xml:space="preserve">First, press F12 and see what </w:t>
      </w:r>
      <w:proofErr w:type="gramStart"/>
      <w:r w:rsidRPr="00DE5B68">
        <w:t>is the error</w:t>
      </w:r>
      <w:proofErr w:type="gramEnd"/>
      <w:r w:rsidRPr="00DE5B68">
        <w:t xml:space="preserve">. Possible </w:t>
      </w:r>
      <w:r w:rsidR="00DE5B68" w:rsidRPr="00DE5B68">
        <w:t>reasons</w:t>
      </w:r>
      <w:r w:rsidRPr="00DE5B68">
        <w:t>:</w:t>
      </w:r>
    </w:p>
    <w:p w14:paraId="02CD5DA3" w14:textId="4F5D2C16" w:rsidR="00DE5B68" w:rsidRPr="00144791" w:rsidRDefault="00DE5B68" w:rsidP="006F6595">
      <w:pPr>
        <w:pStyle w:val="ListParagraph"/>
        <w:numPr>
          <w:ilvl w:val="1"/>
          <w:numId w:val="50"/>
        </w:numPr>
        <w:shd w:val="clear" w:color="auto" w:fill="FFFFFF"/>
        <w:spacing w:line="285" w:lineRule="atLeast"/>
        <w:rPr>
          <w:lang w:bidi="he-IL"/>
        </w:rPr>
      </w:pPr>
      <w:r w:rsidRPr="00144791">
        <w:t>Incorrect parameters:</w:t>
      </w:r>
    </w:p>
    <w:p w14:paraId="55C72BD0" w14:textId="65F99B5C" w:rsidR="006F6595" w:rsidRPr="00144791" w:rsidRDefault="006F6595" w:rsidP="00DE5B68">
      <w:pPr>
        <w:pStyle w:val="ListParagraph"/>
        <w:shd w:val="clear" w:color="auto" w:fill="FFFFFF"/>
        <w:spacing w:line="285" w:lineRule="atLeast"/>
        <w:ind w:left="1440"/>
        <w:rPr>
          <w:lang w:bidi="he-IL"/>
        </w:rPr>
      </w:pPr>
      <w:r w:rsidRPr="00144791">
        <w:t xml:space="preserve">Check that the parameters on </w:t>
      </w:r>
      <w:proofErr w:type="spellStart"/>
      <w:proofErr w:type="gramStart"/>
      <w:r w:rsidRPr="00144791">
        <w:t>data.json</w:t>
      </w:r>
      <w:proofErr w:type="spellEnd"/>
      <w:proofErr w:type="gramEnd"/>
      <w:r w:rsidRPr="00144791">
        <w:t xml:space="preserve"> are correct. (</w:t>
      </w:r>
      <w:proofErr w:type="spellStart"/>
      <w:r w:rsidRPr="00144791">
        <w:rPr>
          <w:lang w:bidi="he-IL"/>
        </w:rPr>
        <w:t>vidyoApiUrlPrefix</w:t>
      </w:r>
      <w:proofErr w:type="spellEnd"/>
      <w:r w:rsidRPr="00144791">
        <w:rPr>
          <w:lang w:bidi="he-IL"/>
        </w:rPr>
        <w:t xml:space="preserve">, </w:t>
      </w:r>
      <w:proofErr w:type="spellStart"/>
      <w:r w:rsidRPr="00144791">
        <w:rPr>
          <w:lang w:bidi="he-IL"/>
        </w:rPr>
        <w:t>vidyoPlatformTenant</w:t>
      </w:r>
      <w:proofErr w:type="spellEnd"/>
      <w:r w:rsidRPr="00144791">
        <w:rPr>
          <w:lang w:bidi="he-IL"/>
        </w:rPr>
        <w:t xml:space="preserve">, </w:t>
      </w:r>
      <w:proofErr w:type="spellStart"/>
      <w:r w:rsidRPr="00144791">
        <w:rPr>
          <w:lang w:bidi="he-IL"/>
        </w:rPr>
        <w:t>instanceName</w:t>
      </w:r>
      <w:proofErr w:type="spellEnd"/>
      <w:r w:rsidRPr="00144791">
        <w:rPr>
          <w:lang w:bidi="he-IL"/>
        </w:rPr>
        <w:t xml:space="preserve">, </w:t>
      </w:r>
      <w:proofErr w:type="spellStart"/>
      <w:r w:rsidRPr="00144791">
        <w:rPr>
          <w:lang w:bidi="he-IL"/>
        </w:rPr>
        <w:t>tokenAgentPassword</w:t>
      </w:r>
      <w:proofErr w:type="spellEnd"/>
      <w:r w:rsidRPr="00144791">
        <w:rPr>
          <w:lang w:bidi="he-IL"/>
        </w:rPr>
        <w:t>)</w:t>
      </w:r>
    </w:p>
    <w:p w14:paraId="7E5B63C1" w14:textId="77777777" w:rsidR="00DE5B68" w:rsidRDefault="00DE5B68" w:rsidP="006F6595">
      <w:pPr>
        <w:pStyle w:val="ListParagraph"/>
        <w:numPr>
          <w:ilvl w:val="1"/>
          <w:numId w:val="50"/>
        </w:numPr>
        <w:shd w:val="clear" w:color="auto" w:fill="FFFFFF"/>
        <w:spacing w:line="285" w:lineRule="atLeast"/>
        <w:rPr>
          <w:color w:val="000000"/>
          <w:lang w:bidi="he-IL"/>
        </w:rPr>
      </w:pPr>
      <w:r w:rsidRPr="00DE5B68">
        <w:rPr>
          <w:color w:val="000000"/>
          <w:lang w:bidi="he-IL"/>
        </w:rPr>
        <w:t>API problem</w:t>
      </w:r>
      <w:r>
        <w:rPr>
          <w:color w:val="000000"/>
          <w:lang w:bidi="he-IL"/>
        </w:rPr>
        <w:t>:</w:t>
      </w:r>
    </w:p>
    <w:p w14:paraId="6ED565E5" w14:textId="6DFBEC31" w:rsidR="0038049A" w:rsidRDefault="006F6595" w:rsidP="0038049A">
      <w:pPr>
        <w:pStyle w:val="ListParagraph"/>
        <w:shd w:val="clear" w:color="auto" w:fill="FFFFFF"/>
        <w:spacing w:line="285" w:lineRule="atLeast"/>
        <w:ind w:left="1440"/>
        <w:rPr>
          <w:color w:val="000000"/>
          <w:lang w:bidi="he-IL"/>
        </w:rPr>
      </w:pPr>
      <w:r w:rsidRPr="00DE5B68">
        <w:rPr>
          <w:color w:val="000000"/>
          <w:lang w:bidi="he-IL"/>
        </w:rPr>
        <w:t xml:space="preserve">See if </w:t>
      </w:r>
      <w:r w:rsidR="00DE5B68" w:rsidRPr="00DE5B68">
        <w:rPr>
          <w:color w:val="000000"/>
          <w:lang w:bidi="he-IL"/>
        </w:rPr>
        <w:t>you get related error.</w:t>
      </w:r>
      <w:r w:rsidR="00DE5B68">
        <w:rPr>
          <w:color w:val="000000"/>
          <w:lang w:bidi="he-IL"/>
        </w:rPr>
        <w:t xml:space="preserve"> (e.g. "Service unavailable" or other API error</w:t>
      </w:r>
      <w:r w:rsidR="0038049A">
        <w:rPr>
          <w:color w:val="000000"/>
          <w:lang w:bidi="he-IL"/>
        </w:rPr>
        <w:t>).</w:t>
      </w:r>
    </w:p>
    <w:p w14:paraId="74A100E5" w14:textId="4F9A6499" w:rsidR="0038049A" w:rsidRPr="0038049A" w:rsidRDefault="0038049A" w:rsidP="0038049A">
      <w:pPr>
        <w:pStyle w:val="ListParagraph"/>
        <w:shd w:val="clear" w:color="auto" w:fill="FFFFFF"/>
        <w:spacing w:line="285" w:lineRule="atLeast"/>
        <w:ind w:left="1440"/>
        <w:rPr>
          <w:color w:val="000000"/>
          <w:lang w:bidi="he-IL"/>
        </w:rPr>
      </w:pPr>
      <w:r>
        <w:rPr>
          <w:color w:val="000000"/>
          <w:lang w:bidi="he-IL"/>
        </w:rPr>
        <w:t>Check the license</w:t>
      </w:r>
      <w:r w:rsidR="00027B43">
        <w:rPr>
          <w:color w:val="000000"/>
          <w:lang w:bidi="he-IL"/>
        </w:rPr>
        <w:t xml:space="preserve"> and see if it</w:t>
      </w:r>
      <w:r>
        <w:rPr>
          <w:color w:val="000000"/>
          <w:lang w:bidi="he-IL"/>
        </w:rPr>
        <w:t xml:space="preserve"> is valid.</w:t>
      </w:r>
    </w:p>
    <w:p w14:paraId="7C09144F" w14:textId="77777777" w:rsidR="006F6595" w:rsidRPr="00DE5B68" w:rsidRDefault="006F6595" w:rsidP="00DE5B68">
      <w:pPr>
        <w:pStyle w:val="ListParagraph"/>
        <w:shd w:val="clear" w:color="auto" w:fill="FFFFFF"/>
        <w:spacing w:line="285" w:lineRule="atLeast"/>
        <w:ind w:left="1440"/>
        <w:rPr>
          <w:color w:val="000000"/>
          <w:lang w:bidi="he-IL"/>
        </w:rPr>
      </w:pPr>
    </w:p>
    <w:p w14:paraId="035D2818" w14:textId="0AE6F79A" w:rsidR="006F6595" w:rsidRPr="00DE5B68" w:rsidRDefault="006F6595" w:rsidP="006F6595">
      <w:pPr>
        <w:pStyle w:val="EnghouseBodyText"/>
        <w:numPr>
          <w:ilvl w:val="0"/>
          <w:numId w:val="50"/>
        </w:numPr>
      </w:pPr>
      <w:r w:rsidRPr="00DE5B68">
        <w:t xml:space="preserve">When </w:t>
      </w:r>
      <w:r w:rsidR="00DE5B68">
        <w:t>v</w:t>
      </w:r>
      <w:r w:rsidRPr="00DE5B68">
        <w:t>ideo started black screen</w:t>
      </w:r>
      <w:r w:rsidR="001E502D">
        <w:t xml:space="preserve"> appears</w:t>
      </w:r>
      <w:r w:rsidRPr="00DE5B68">
        <w:t xml:space="preserve"> on camera view.</w:t>
      </w:r>
    </w:p>
    <w:p w14:paraId="27D7CAE8" w14:textId="6981D70C" w:rsidR="006F6595" w:rsidRDefault="006F6595" w:rsidP="006F6595">
      <w:pPr>
        <w:pStyle w:val="ListParagraph"/>
        <w:numPr>
          <w:ilvl w:val="1"/>
          <w:numId w:val="50"/>
        </w:numPr>
        <w:shd w:val="clear" w:color="auto" w:fill="FFFFFF"/>
        <w:spacing w:line="285" w:lineRule="atLeast"/>
        <w:rPr>
          <w:color w:val="000000"/>
          <w:lang w:bidi="he-IL"/>
        </w:rPr>
      </w:pPr>
      <w:r w:rsidRPr="00DE5B68">
        <w:rPr>
          <w:color w:val="000000"/>
          <w:lang w:bidi="he-IL"/>
        </w:rPr>
        <w:t xml:space="preserve">Try to switch camera – if </w:t>
      </w:r>
      <w:r w:rsidR="00DE5B68" w:rsidRPr="00DE5B68">
        <w:rPr>
          <w:color w:val="000000"/>
          <w:lang w:bidi="he-IL"/>
        </w:rPr>
        <w:t>succeeded</w:t>
      </w:r>
      <w:r w:rsidRPr="00DE5B68">
        <w:rPr>
          <w:color w:val="000000"/>
          <w:lang w:bidi="he-IL"/>
        </w:rPr>
        <w:t xml:space="preserve"> – check the camera settings.</w:t>
      </w:r>
    </w:p>
    <w:p w14:paraId="3523E6D0" w14:textId="6B3418A4" w:rsidR="001E502D" w:rsidRDefault="001E502D" w:rsidP="006F6595">
      <w:pPr>
        <w:pStyle w:val="ListParagraph"/>
        <w:numPr>
          <w:ilvl w:val="1"/>
          <w:numId w:val="50"/>
        </w:numPr>
        <w:shd w:val="clear" w:color="auto" w:fill="FFFFFF"/>
        <w:spacing w:line="285" w:lineRule="atLeast"/>
        <w:rPr>
          <w:color w:val="000000"/>
          <w:lang w:bidi="he-IL"/>
        </w:rPr>
      </w:pPr>
      <w:r>
        <w:rPr>
          <w:color w:val="000000"/>
          <w:lang w:bidi="he-IL"/>
        </w:rPr>
        <w:t>Check the permission for devices.</w:t>
      </w:r>
    </w:p>
    <w:p w14:paraId="48A24B68" w14:textId="77777777" w:rsidR="001C0134" w:rsidRPr="00DE5B68" w:rsidRDefault="001C0134" w:rsidP="001C0134">
      <w:pPr>
        <w:pStyle w:val="ListParagraph"/>
        <w:shd w:val="clear" w:color="auto" w:fill="FFFFFF"/>
        <w:spacing w:line="285" w:lineRule="atLeast"/>
        <w:ind w:left="1440"/>
        <w:rPr>
          <w:color w:val="000000"/>
          <w:lang w:bidi="he-IL"/>
        </w:rPr>
      </w:pPr>
    </w:p>
    <w:p w14:paraId="4DC58C80" w14:textId="5614A6C8" w:rsidR="00965653" w:rsidRPr="00DE5B68" w:rsidRDefault="00965653" w:rsidP="00965653">
      <w:pPr>
        <w:pStyle w:val="EnghouseBodyText"/>
        <w:numPr>
          <w:ilvl w:val="0"/>
          <w:numId w:val="50"/>
        </w:numPr>
      </w:pPr>
      <w:r w:rsidRPr="00DE5B68">
        <w:t>When I click on "start video" it's not start</w:t>
      </w:r>
      <w:r>
        <w:t xml:space="preserve"> immediately</w:t>
      </w:r>
      <w:r w:rsidR="001C0134">
        <w:t xml:space="preserve"> (It take a long time)</w:t>
      </w:r>
    </w:p>
    <w:p w14:paraId="08A0F9F5" w14:textId="65645932" w:rsidR="0038049A" w:rsidRPr="0038049A" w:rsidRDefault="001C0134" w:rsidP="0038049A">
      <w:pPr>
        <w:pStyle w:val="ListParagraph"/>
        <w:numPr>
          <w:ilvl w:val="1"/>
          <w:numId w:val="50"/>
        </w:numPr>
        <w:shd w:val="clear" w:color="auto" w:fill="FFFFFF"/>
        <w:spacing w:line="285" w:lineRule="atLeast"/>
        <w:rPr>
          <w:color w:val="000000"/>
          <w:lang w:bidi="he-IL"/>
        </w:rPr>
      </w:pPr>
      <w:r>
        <w:rPr>
          <w:color w:val="000000"/>
          <w:lang w:bidi="he-IL"/>
        </w:rPr>
        <w:t>Check your Internet connection speed.</w:t>
      </w:r>
    </w:p>
    <w:p w14:paraId="1CA7BDCF" w14:textId="77777777" w:rsidR="0038049A" w:rsidRPr="0038049A" w:rsidRDefault="0038049A" w:rsidP="0038049A">
      <w:pPr>
        <w:shd w:val="clear" w:color="auto" w:fill="FFFFFF"/>
        <w:spacing w:line="285" w:lineRule="atLeast"/>
        <w:rPr>
          <w:color w:val="000000"/>
          <w:lang w:bidi="he-IL"/>
        </w:rPr>
      </w:pPr>
    </w:p>
    <w:p w14:paraId="5725C7B0" w14:textId="77777777" w:rsidR="006F6595" w:rsidRPr="00DE5B68" w:rsidRDefault="006F6595" w:rsidP="006F6595">
      <w:pPr>
        <w:shd w:val="clear" w:color="auto" w:fill="FFFFFF"/>
        <w:spacing w:line="285" w:lineRule="atLeast"/>
        <w:rPr>
          <w:rFonts w:ascii="Consolas" w:hAnsi="Consolas"/>
          <w:color w:val="000000"/>
          <w:lang w:bidi="he-IL"/>
        </w:rPr>
      </w:pPr>
    </w:p>
    <w:p w14:paraId="5F6A976F" w14:textId="77777777" w:rsidR="006F6595" w:rsidRPr="00DE5B68" w:rsidRDefault="006F6595" w:rsidP="006F6595">
      <w:pPr>
        <w:shd w:val="clear" w:color="auto" w:fill="FFFFFF"/>
        <w:spacing w:line="285" w:lineRule="atLeast"/>
        <w:rPr>
          <w:rFonts w:ascii="Consolas" w:hAnsi="Consolas"/>
          <w:color w:val="000000"/>
          <w:lang w:bidi="he-IL"/>
        </w:rPr>
      </w:pPr>
    </w:p>
    <w:p w14:paraId="00C29DA7" w14:textId="77777777" w:rsidR="006F6595" w:rsidRPr="00DE5B68" w:rsidRDefault="006F6595" w:rsidP="006F6595">
      <w:pPr>
        <w:pStyle w:val="EnghouseBodyText"/>
        <w:ind w:left="360"/>
      </w:pPr>
    </w:p>
    <w:p w14:paraId="482272D4" w14:textId="77777777" w:rsidR="003A424B" w:rsidRPr="00BE11A2" w:rsidRDefault="003A424B" w:rsidP="00BE11A2">
      <w:pPr>
        <w:pStyle w:val="Heading1"/>
        <w:jc w:val="left"/>
        <w:rPr>
          <w:sz w:val="36"/>
        </w:rPr>
      </w:pPr>
    </w:p>
    <w:p w14:paraId="0A4C3E24" w14:textId="47BD66ED" w:rsidR="005248B3" w:rsidRPr="00097277" w:rsidRDefault="003A424B" w:rsidP="003A424B">
      <w:pPr>
        <w:jc w:val="center"/>
      </w:pPr>
      <w:r>
        <w:rPr>
          <w:rFonts w:cstheme="minorHAnsi"/>
          <w:b/>
        </w:rPr>
        <w:t>END</w:t>
      </w:r>
      <w:bookmarkEnd w:id="32"/>
      <w:bookmarkEnd w:id="33"/>
      <w:bookmarkEnd w:id="34"/>
      <w:bookmarkEnd w:id="35"/>
      <w:bookmarkEnd w:id="36"/>
      <w:r>
        <w:rPr>
          <w:rFonts w:cstheme="minorHAnsi"/>
          <w:b/>
        </w:rPr>
        <w:t xml:space="preserve"> OF DOCUMENT</w:t>
      </w:r>
    </w:p>
    <w:sectPr w:rsidR="005248B3" w:rsidRPr="00097277" w:rsidSect="004E7712">
      <w:headerReference w:type="default" r:id="rId43"/>
      <w:pgSz w:w="12240" w:h="15840" w:code="1"/>
      <w:pgMar w:top="108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1374A7" w14:textId="77777777" w:rsidR="005260B2" w:rsidRDefault="005260B2">
      <w:r>
        <w:separator/>
      </w:r>
    </w:p>
    <w:p w14:paraId="416F27F3" w14:textId="77777777" w:rsidR="005260B2" w:rsidRDefault="005260B2"/>
    <w:p w14:paraId="605C63BA" w14:textId="77777777" w:rsidR="005260B2" w:rsidRDefault="005260B2"/>
  </w:endnote>
  <w:endnote w:type="continuationSeparator" w:id="0">
    <w:p w14:paraId="4004120C" w14:textId="77777777" w:rsidR="005260B2" w:rsidRDefault="005260B2">
      <w:r>
        <w:continuationSeparator/>
      </w:r>
    </w:p>
    <w:p w14:paraId="7735385D" w14:textId="77777777" w:rsidR="005260B2" w:rsidRDefault="005260B2"/>
    <w:p w14:paraId="4FC0381A" w14:textId="77777777" w:rsidR="005260B2" w:rsidRDefault="005260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A618F3" w14:textId="27E411FF" w:rsidR="00731317" w:rsidRDefault="005260B2" w:rsidP="00C234F9">
    <w:pPr>
      <w:pStyle w:val="EnghouseLDDocumentNumber"/>
    </w:pPr>
    <w:sdt>
      <w:sdtPr>
        <w:rPr>
          <w:highlight w:val="yellow"/>
        </w:rPr>
        <w:alias w:val="Category"/>
        <w:id w:val="794026248"/>
        <w:dataBinding w:prefixMappings="xmlns:ns0='http://purl.org/dc/elements/1.1/' xmlns:ns1='http://schemas.openxmlformats.org/package/2006/metadata/core-properties' " w:xpath="/ns1:coreProperties[1]/ns1:category[1]" w:storeItemID="{6C3C8BC8-F283-45AE-878A-BAB7291924A1}"/>
        <w:text/>
      </w:sdtPr>
      <w:sdtEndPr/>
      <w:sdtContent>
        <w:r w:rsidR="00731317">
          <w:rPr>
            <w:highlight w:val="yellow"/>
          </w:rPr>
          <w:t>PS-CHT-1</w:t>
        </w:r>
      </w:sdtContent>
    </w:sdt>
    <w:r w:rsidR="00731317" w:rsidRPr="007A1842">
      <w:rPr>
        <w:highlight w:val="yellow"/>
      </w:rPr>
      <w:t>-</w:t>
    </w:r>
    <w:sdt>
      <w:sdtPr>
        <w:rPr>
          <w:highlight w:val="yellow"/>
        </w:rPr>
        <w:alias w:val="Status"/>
        <w:id w:val="1679387297"/>
        <w:dataBinding w:prefixMappings="xmlns:ns0='http://purl.org/dc/elements/1.1/' xmlns:ns1='http://schemas.openxmlformats.org/package/2006/metadata/core-properties' " w:xpath="/ns1:coreProperties[1]/ns1:contentStatus[1]" w:storeItemID="{6C3C8BC8-F283-45AE-878A-BAB7291924A1}"/>
        <w:text/>
      </w:sdtPr>
      <w:sdtEndPr/>
      <w:sdtContent>
        <w:r w:rsidR="00731317">
          <w:rPr>
            <w:highlight w:val="yellow"/>
          </w:rPr>
          <w:t>01/12</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869B38" w14:textId="6DA54314" w:rsidR="00731317" w:rsidRDefault="005260B2" w:rsidP="00072A32">
    <w:pPr>
      <w:pStyle w:val="EnghouseLDDocumentNumber"/>
    </w:pPr>
    <w:sdt>
      <w:sdtPr>
        <w:alias w:val="Category"/>
        <w:tag w:val=""/>
        <w:id w:val="-322735678"/>
        <w:dataBinding w:prefixMappings="xmlns:ns0='http://purl.org/dc/elements/1.1/' xmlns:ns1='http://schemas.openxmlformats.org/package/2006/metadata/core-properties' " w:xpath="/ns1:coreProperties[1]/ns1:category[1]" w:storeItemID="{6C3C8BC8-F283-45AE-878A-BAB7291924A1}"/>
        <w:text/>
      </w:sdtPr>
      <w:sdtEndPr/>
      <w:sdtContent>
        <w:r w:rsidR="00731317">
          <w:rPr>
            <w:lang w:val="en-GB"/>
          </w:rPr>
          <w:t>PS-CHT-1</w:t>
        </w:r>
      </w:sdtContent>
    </w:sdt>
    <w:r w:rsidR="00731317" w:rsidRPr="008C7D94">
      <w:t>-</w:t>
    </w:r>
    <w:sdt>
      <w:sdtPr>
        <w:alias w:val="Status"/>
        <w:tag w:val=""/>
        <w:id w:val="1918285731"/>
        <w:dataBinding w:prefixMappings="xmlns:ns0='http://purl.org/dc/elements/1.1/' xmlns:ns1='http://schemas.openxmlformats.org/package/2006/metadata/core-properties' " w:xpath="/ns1:coreProperties[1]/ns1:contentStatus[1]" w:storeItemID="{6C3C8BC8-F283-45AE-878A-BAB7291924A1}"/>
        <w:text/>
      </w:sdtPr>
      <w:sdtEndPr/>
      <w:sdtContent>
        <w:r w:rsidR="00731317">
          <w:t>01/12</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B05821" w14:textId="77777777" w:rsidR="00731317" w:rsidRPr="008C00F6" w:rsidRDefault="00731317" w:rsidP="00845D06">
    <w:pPr>
      <w:pStyle w:val="EnghouseLDCoverPageLogo"/>
      <w:tabs>
        <w:tab w:val="center" w:pos="4680"/>
        <w:tab w:val="right" w:pos="9072"/>
      </w:tabs>
    </w:pPr>
    <w:r>
      <w:tab/>
    </w:r>
    <w:r>
      <w:tab/>
    </w:r>
    <w:r>
      <w:rPr>
        <w:lang w:bidi="he-IL"/>
      </w:rPr>
      <w:drawing>
        <wp:inline distT="0" distB="0" distL="0" distR="0" wp14:anchorId="7359FC79" wp14:editId="5E37B341">
          <wp:extent cx="2083435" cy="691515"/>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3435" cy="691515"/>
                  </a:xfrm>
                  <a:prstGeom prst="rect">
                    <a:avLst/>
                  </a:prstGeom>
                  <a:noFill/>
                  <a:ln>
                    <a:noFill/>
                  </a:ln>
                </pic:spPr>
              </pic:pic>
            </a:graphicData>
          </a:graphic>
        </wp:inline>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3F2A8" w14:textId="7073FC77" w:rsidR="00731317" w:rsidRPr="008F722A" w:rsidRDefault="00731317" w:rsidP="008F722A">
    <w:pPr>
      <w:pStyle w:val="EnghouseFooter"/>
    </w:pPr>
    <w:r>
      <w:fldChar w:fldCharType="begin"/>
    </w:r>
    <w:r>
      <w:instrText xml:space="preserve"> PAGE   \* MERGEFORMAT </w:instrText>
    </w:r>
    <w:r>
      <w:fldChar w:fldCharType="separate"/>
    </w:r>
    <w:r>
      <w:rPr>
        <w:noProof/>
      </w:rPr>
      <w:t>2</w:t>
    </w:r>
    <w:r>
      <w:rPr>
        <w:noProof/>
      </w:rPr>
      <w:fldChar w:fldCharType="end"/>
    </w:r>
    <w:r>
      <w:tab/>
    </w:r>
    <w:sdt>
      <w:sdtPr>
        <w:alias w:val="Title"/>
        <w:id w:val="-2036800078"/>
        <w:dataBinding w:prefixMappings="xmlns:ns0='http://purl.org/dc/elements/1.1/' xmlns:ns1='http://schemas.openxmlformats.org/package/2006/metadata/core-properties' " w:xpath="/ns1:coreProperties[1]/ns0:title[1]" w:storeItemID="{6C3C8BC8-F283-45AE-878A-BAB7291924A1}"/>
        <w:text/>
      </w:sdtPr>
      <w:sdtEndPr/>
      <w:sdtContent>
        <w:r>
          <w:rPr>
            <w:lang w:val="en-GB"/>
          </w:rPr>
          <w:t>CCSP</w:t>
        </w:r>
      </w:sdtContent>
    </w:sdt>
    <w:r>
      <w:t xml:space="preserve"> </w:t>
    </w:r>
    <w:sdt>
      <w:sdtPr>
        <w:alias w:val="Subject"/>
        <w:id w:val="1531915859"/>
        <w:dataBinding w:prefixMappings="xmlns:ns0='http://purl.org/dc/elements/1.1/' xmlns:ns1='http://schemas.openxmlformats.org/package/2006/metadata/core-properties' " w:xpath="/ns1:coreProperties[1]/ns0:subject[1]" w:storeItemID="{6C3C8BC8-F283-45AE-878A-BAB7291924A1}"/>
        <w:text/>
      </w:sdtPr>
      <w:sdtEndPr/>
      <w:sdtContent>
        <w:r>
          <w:rPr>
            <w:lang w:val="en-GB"/>
          </w:rPr>
          <w:t>Reference and Deployment Guide</w:t>
        </w:r>
      </w:sdtContent>
    </w:sdt>
    <w:r>
      <w:t xml:space="preserve"> - </w:t>
    </w:r>
    <w:sdt>
      <w:sdtPr>
        <w:alias w:val="Category"/>
        <w:id w:val="2055277261"/>
        <w:dataBinding w:prefixMappings="xmlns:ns0='http://purl.org/dc/elements/1.1/' xmlns:ns1='http://schemas.openxmlformats.org/package/2006/metadata/core-properties' " w:xpath="/ns1:coreProperties[1]/ns1:category[1]" w:storeItemID="{6C3C8BC8-F283-45AE-878A-BAB7291924A1}"/>
        <w:text/>
      </w:sdtPr>
      <w:sdtEndPr/>
      <w:sdtContent>
        <w:r>
          <w:t>PS-CHT-1</w:t>
        </w: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5F55F" w14:textId="54D7B2D5" w:rsidR="00731317" w:rsidRDefault="005260B2" w:rsidP="007871A8">
    <w:pPr>
      <w:pStyle w:val="EnghouseFooter"/>
      <w:tabs>
        <w:tab w:val="clear" w:pos="9360"/>
        <w:tab w:val="right" w:pos="9356"/>
      </w:tabs>
    </w:pPr>
    <w:sdt>
      <w:sdtPr>
        <w:alias w:val="Title"/>
        <w:id w:val="-1672634218"/>
        <w:dataBinding w:prefixMappings="xmlns:ns0='http://purl.org/dc/elements/1.1/' xmlns:ns1='http://schemas.openxmlformats.org/package/2006/metadata/core-properties' " w:xpath="/ns1:coreProperties[1]/ns0:title[1]" w:storeItemID="{6C3C8BC8-F283-45AE-878A-BAB7291924A1}"/>
        <w:text/>
      </w:sdtPr>
      <w:sdtEndPr/>
      <w:sdtContent>
        <w:r w:rsidR="00731317">
          <w:rPr>
            <w:lang w:val="en-GB"/>
          </w:rPr>
          <w:t>CCSP</w:t>
        </w:r>
      </w:sdtContent>
    </w:sdt>
    <w:r w:rsidR="00731317">
      <w:t xml:space="preserve"> </w:t>
    </w:r>
    <w:sdt>
      <w:sdtPr>
        <w:alias w:val="Subject"/>
        <w:id w:val="-39059909"/>
        <w:dataBinding w:prefixMappings="xmlns:ns0='http://purl.org/dc/elements/1.1/' xmlns:ns1='http://schemas.openxmlformats.org/package/2006/metadata/core-properties' " w:xpath="/ns1:coreProperties[1]/ns0:subject[1]" w:storeItemID="{6C3C8BC8-F283-45AE-878A-BAB7291924A1}"/>
        <w:text/>
      </w:sdtPr>
      <w:sdtEndPr/>
      <w:sdtContent>
        <w:r w:rsidR="00731317">
          <w:rPr>
            <w:lang w:val="en-GB"/>
          </w:rPr>
          <w:t>Reference and Deployment Guide</w:t>
        </w:r>
      </w:sdtContent>
    </w:sdt>
    <w:r w:rsidR="00731317">
      <w:t xml:space="preserve"> - </w:t>
    </w:r>
    <w:sdt>
      <w:sdtPr>
        <w:alias w:val="Category"/>
        <w:id w:val="-2004804913"/>
        <w:dataBinding w:prefixMappings="xmlns:ns0='http://purl.org/dc/elements/1.1/' xmlns:ns1='http://schemas.openxmlformats.org/package/2006/metadata/core-properties' " w:xpath="/ns1:coreProperties[1]/ns1:category[1]" w:storeItemID="{6C3C8BC8-F283-45AE-878A-BAB7291924A1}"/>
        <w:text/>
      </w:sdtPr>
      <w:sdtEndPr/>
      <w:sdtContent>
        <w:r w:rsidR="00731317">
          <w:t>PS-CHT-1</w:t>
        </w:r>
      </w:sdtContent>
    </w:sdt>
    <w:r w:rsidR="00731317">
      <w:tab/>
    </w:r>
    <w:r w:rsidR="00731317">
      <w:fldChar w:fldCharType="begin"/>
    </w:r>
    <w:r w:rsidR="00731317">
      <w:instrText xml:space="preserve"> PAGE   \* MERGEFORMAT </w:instrText>
    </w:r>
    <w:r w:rsidR="00731317">
      <w:fldChar w:fldCharType="separate"/>
    </w:r>
    <w:r w:rsidR="000838AB">
      <w:rPr>
        <w:noProof/>
      </w:rPr>
      <w:t>17</w:t>
    </w:r>
    <w:r w:rsidR="00731317">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60448" w14:textId="53066B08" w:rsidR="00731317" w:rsidRPr="008F722A" w:rsidRDefault="005260B2" w:rsidP="00C41BED">
    <w:pPr>
      <w:pStyle w:val="EnghouseFooter"/>
      <w:tabs>
        <w:tab w:val="clear" w:pos="9360"/>
        <w:tab w:val="right" w:pos="9356"/>
      </w:tabs>
    </w:pPr>
    <w:sdt>
      <w:sdtPr>
        <w:alias w:val="Title"/>
        <w:id w:val="-1106113010"/>
        <w:dataBinding w:prefixMappings="xmlns:ns0='http://purl.org/dc/elements/1.1/' xmlns:ns1='http://schemas.openxmlformats.org/package/2006/metadata/core-properties' " w:xpath="/ns1:coreProperties[1]/ns0:title[1]" w:storeItemID="{6C3C8BC8-F283-45AE-878A-BAB7291924A1}"/>
        <w:text/>
      </w:sdtPr>
      <w:sdtEndPr/>
      <w:sdtContent>
        <w:r w:rsidR="00731317">
          <w:rPr>
            <w:lang w:val="en-GB"/>
          </w:rPr>
          <w:t>CCSP</w:t>
        </w:r>
      </w:sdtContent>
    </w:sdt>
    <w:r w:rsidR="00731317">
      <w:t xml:space="preserve"> </w:t>
    </w:r>
    <w:sdt>
      <w:sdtPr>
        <w:alias w:val="Subject"/>
        <w:id w:val="-2041035481"/>
        <w:dataBinding w:prefixMappings="xmlns:ns0='http://purl.org/dc/elements/1.1/' xmlns:ns1='http://schemas.openxmlformats.org/package/2006/metadata/core-properties' " w:xpath="/ns1:coreProperties[1]/ns0:subject[1]" w:storeItemID="{6C3C8BC8-F283-45AE-878A-BAB7291924A1}"/>
        <w:text/>
      </w:sdtPr>
      <w:sdtEndPr/>
      <w:sdtContent>
        <w:r w:rsidR="00731317">
          <w:rPr>
            <w:lang w:val="en-GB"/>
          </w:rPr>
          <w:t>Reference and Deployment Guide</w:t>
        </w:r>
      </w:sdtContent>
    </w:sdt>
    <w:r w:rsidR="00731317">
      <w:t xml:space="preserve"> – </w:t>
    </w:r>
    <w:sdt>
      <w:sdtPr>
        <w:alias w:val="Category"/>
        <w:id w:val="1180546033"/>
        <w:dataBinding w:prefixMappings="xmlns:ns0='http://purl.org/dc/elements/1.1/' xmlns:ns1='http://schemas.openxmlformats.org/package/2006/metadata/core-properties' " w:xpath="/ns1:coreProperties[1]/ns1:category[1]" w:storeItemID="{6C3C8BC8-F283-45AE-878A-BAB7291924A1}"/>
        <w:text/>
      </w:sdtPr>
      <w:sdtEndPr/>
      <w:sdtContent>
        <w:r w:rsidR="00731317">
          <w:t>PS-CHT-1</w:t>
        </w:r>
      </w:sdtContent>
    </w:sdt>
    <w:r w:rsidR="00731317">
      <w:tab/>
    </w:r>
    <w:r w:rsidR="00731317">
      <w:fldChar w:fldCharType="begin"/>
    </w:r>
    <w:r w:rsidR="00731317">
      <w:instrText xml:space="preserve"> PAGE   \* MERGEFORMAT </w:instrText>
    </w:r>
    <w:r w:rsidR="00731317">
      <w:fldChar w:fldCharType="separate"/>
    </w:r>
    <w:r w:rsidR="000838AB">
      <w:rPr>
        <w:noProof/>
      </w:rPr>
      <w:t>5</w:t>
    </w:r>
    <w:r w:rsidR="00731317">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4FF7DC" w14:textId="77777777" w:rsidR="005260B2" w:rsidRDefault="005260B2">
      <w:r>
        <w:separator/>
      </w:r>
    </w:p>
    <w:p w14:paraId="18E4AC75" w14:textId="77777777" w:rsidR="005260B2" w:rsidRDefault="005260B2"/>
    <w:p w14:paraId="17B8CFCF" w14:textId="77777777" w:rsidR="005260B2" w:rsidRDefault="005260B2"/>
  </w:footnote>
  <w:footnote w:type="continuationSeparator" w:id="0">
    <w:p w14:paraId="7C6DD92D" w14:textId="77777777" w:rsidR="005260B2" w:rsidRDefault="005260B2">
      <w:r>
        <w:continuationSeparator/>
      </w:r>
    </w:p>
    <w:p w14:paraId="1D318BFC" w14:textId="77777777" w:rsidR="005260B2" w:rsidRDefault="005260B2"/>
    <w:p w14:paraId="10D4071C" w14:textId="77777777" w:rsidR="005260B2" w:rsidRDefault="005260B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E73F4" w14:textId="77777777" w:rsidR="00731317" w:rsidRDefault="00731317" w:rsidP="00F12306">
    <w:pPr>
      <w:pStyle w:val="EnghouseHeader"/>
    </w:pPr>
    <w:r>
      <w:t>Software User License Agreement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320718" w14:textId="1B0D81B3" w:rsidR="00731317" w:rsidRDefault="00731317" w:rsidP="00F12306">
    <w:pPr>
      <w:pStyle w:val="EnghouseHeader"/>
    </w:pPr>
    <w:r>
      <w:rPr>
        <w:noProof/>
      </w:rPr>
      <w:fldChar w:fldCharType="begin"/>
    </w:r>
    <w:r>
      <w:rPr>
        <w:noProof/>
      </w:rPr>
      <w:instrText xml:space="preserve"> STYLEREF  "TOC Heading" </w:instrText>
    </w:r>
    <w:r>
      <w:rPr>
        <w:noProof/>
      </w:rPr>
      <w:fldChar w:fldCharType="separate"/>
    </w:r>
    <w:r w:rsidR="0013572E">
      <w:rPr>
        <w:noProof/>
      </w:rPr>
      <w:t>Contents</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78E4B" w14:textId="77777777" w:rsidR="00731317" w:rsidRPr="00E50901" w:rsidRDefault="00731317" w:rsidP="00C91F70">
    <w:pPr>
      <w:pStyle w:val="EnghouseHeaderBlank"/>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2D5C7" w14:textId="3FCD9C19" w:rsidR="00731317" w:rsidRPr="00F12306" w:rsidRDefault="00731317" w:rsidP="00DE52A3">
    <w:pPr>
      <w:pStyle w:val="EnghouseHeader"/>
    </w:pPr>
    <w:r>
      <w:rPr>
        <w:noProof/>
      </w:rPr>
      <w:fldChar w:fldCharType="begin"/>
    </w:r>
    <w:r>
      <w:rPr>
        <w:noProof/>
      </w:rPr>
      <w:instrText xml:space="preserve"> STYLEREF  "Heading 1" </w:instrTex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F63AB"/>
    <w:multiLevelType w:val="hybridMultilevel"/>
    <w:tmpl w:val="20969C16"/>
    <w:lvl w:ilvl="0" w:tplc="04090001">
      <w:start w:val="1"/>
      <w:numFmt w:val="bullet"/>
      <w:lvlText w:val=""/>
      <w:lvlJc w:val="left"/>
      <w:pPr>
        <w:ind w:left="720" w:hanging="360"/>
      </w:pPr>
      <w:rPr>
        <w:rFonts w:ascii="Symbol" w:hAnsi="Symbol" w:hint="default"/>
      </w:rPr>
    </w:lvl>
    <w:lvl w:ilvl="1" w:tplc="978EAAFA">
      <w:start w:val="1"/>
      <w:numFmt w:val="bullet"/>
      <w:lvlText w:val="o"/>
      <w:lvlJc w:val="left"/>
      <w:pPr>
        <w:ind w:left="1440" w:hanging="360"/>
      </w:pPr>
      <w:rPr>
        <w:rFonts w:ascii="Courier New" w:hAnsi="Courier New" w:cs="Courier New" w:hint="default"/>
        <w:lang w:bidi="ar-SA"/>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7692A"/>
    <w:multiLevelType w:val="hybridMultilevel"/>
    <w:tmpl w:val="80BE6B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4309F"/>
    <w:multiLevelType w:val="multilevel"/>
    <w:tmpl w:val="9EACD3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442996"/>
    <w:multiLevelType w:val="hybridMultilevel"/>
    <w:tmpl w:val="492468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943626"/>
    <w:multiLevelType w:val="hybridMultilevel"/>
    <w:tmpl w:val="42BEF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B47E91"/>
    <w:multiLevelType w:val="multilevel"/>
    <w:tmpl w:val="9EACD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15690E"/>
    <w:multiLevelType w:val="multilevel"/>
    <w:tmpl w:val="FAA2B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E047E5"/>
    <w:multiLevelType w:val="hybridMultilevel"/>
    <w:tmpl w:val="5A749B00"/>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8" w15:restartNumberingAfterBreak="0">
    <w:nsid w:val="0F710FB2"/>
    <w:multiLevelType w:val="hybridMultilevel"/>
    <w:tmpl w:val="4F501D66"/>
    <w:lvl w:ilvl="0" w:tplc="B57E55C8">
      <w:start w:val="1"/>
      <w:numFmt w:val="bullet"/>
      <w:pStyle w:val="EnghouseBulletListLevel2"/>
      <w:lvlText w:val="o"/>
      <w:lvlJc w:val="left"/>
      <w:pPr>
        <w:ind w:left="1440" w:hanging="360"/>
      </w:pPr>
      <w:rPr>
        <w:rFonts w:ascii="Courier New" w:hAnsi="Courier New" w:cs="Courier New" w:hint="default"/>
        <w:b w:val="0"/>
        <w:i w:val="0"/>
        <w:sz w:val="1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43D2EFA"/>
    <w:multiLevelType w:val="hybridMultilevel"/>
    <w:tmpl w:val="A72250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6E3FA7"/>
    <w:multiLevelType w:val="hybridMultilevel"/>
    <w:tmpl w:val="489018DA"/>
    <w:lvl w:ilvl="0" w:tplc="721E8CE2">
      <w:start w:val="1"/>
      <w:numFmt w:val="decimal"/>
      <w:pStyle w:val="EnghouseNumberListIndent"/>
      <w:lvlText w:val="%1."/>
      <w:lvlJc w:val="left"/>
      <w:pPr>
        <w:ind w:left="1080" w:hanging="360"/>
      </w:pPr>
      <w:rPr>
        <w:rFonts w:ascii="Verdana" w:hAnsi="Verdana" w:cs="Times New Roman" w:hint="default"/>
        <w:b w:val="0"/>
        <w:bCs w:val="0"/>
        <w:i w:val="0"/>
        <w:iCs w:val="0"/>
        <w:caps w:val="0"/>
        <w:strike w:val="0"/>
        <w:dstrike w:val="0"/>
        <w:vanish w:val="0"/>
        <w:color w:val="000000"/>
        <w:spacing w:val="0"/>
        <w:kern w:val="0"/>
        <w:position w:val="0"/>
        <w:sz w:val="1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91156B2"/>
    <w:multiLevelType w:val="hybridMultilevel"/>
    <w:tmpl w:val="59E2996E"/>
    <w:lvl w:ilvl="0" w:tplc="0809000F">
      <w:start w:val="1"/>
      <w:numFmt w:val="decimal"/>
      <w:lvlText w:val="%1."/>
      <w:lvlJc w:val="left"/>
      <w:pPr>
        <w:ind w:left="72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1A7B1A92"/>
    <w:multiLevelType w:val="hybridMultilevel"/>
    <w:tmpl w:val="74788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135F37"/>
    <w:multiLevelType w:val="hybridMultilevel"/>
    <w:tmpl w:val="2500D410"/>
    <w:lvl w:ilvl="0" w:tplc="C14AC80E">
      <w:start w:val="1"/>
      <w:numFmt w:val="bullet"/>
      <w:pStyle w:val="EnghouseTableBulletInden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4" w15:restartNumberingAfterBreak="0">
    <w:nsid w:val="1D8C38EA"/>
    <w:multiLevelType w:val="hybridMultilevel"/>
    <w:tmpl w:val="5A7CCE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8A053C"/>
    <w:multiLevelType w:val="hybridMultilevel"/>
    <w:tmpl w:val="125CA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CA7E95"/>
    <w:multiLevelType w:val="multilevel"/>
    <w:tmpl w:val="6E46088C"/>
    <w:lvl w:ilvl="0">
      <w:start w:val="1"/>
      <w:numFmt w:val="decimal"/>
      <w:lvlText w:val="%1."/>
      <w:lvlJc w:val="left"/>
      <w:pPr>
        <w:ind w:left="360" w:hanging="360"/>
      </w:pPr>
      <w:rPr>
        <w:rFonts w:hint="default"/>
        <w:sz w:val="20"/>
        <w:szCs w:val="18"/>
      </w:rPr>
    </w:lvl>
    <w:lvl w:ilvl="1">
      <w:start w:val="1"/>
      <w:numFmt w:val="decimal"/>
      <w:lvlText w:val="%1.%2."/>
      <w:lvlJc w:val="left"/>
      <w:pPr>
        <w:ind w:left="792" w:hanging="432"/>
      </w:pPr>
      <w:rPr>
        <w:rFonts w:hint="default"/>
        <w:b w:val="0"/>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8D40604"/>
    <w:multiLevelType w:val="hybridMultilevel"/>
    <w:tmpl w:val="50E032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09A2DAB"/>
    <w:multiLevelType w:val="hybridMultilevel"/>
    <w:tmpl w:val="3FFE4C66"/>
    <w:lvl w:ilvl="0" w:tplc="908E1A24">
      <w:start w:val="1"/>
      <w:numFmt w:val="decimal"/>
      <w:pStyle w:val="EnghouseNumberList"/>
      <w:lvlText w:val="%1."/>
      <w:lvlJc w:val="left"/>
      <w:pPr>
        <w:ind w:left="1080" w:hanging="360"/>
      </w:pPr>
    </w:lvl>
    <w:lvl w:ilvl="1" w:tplc="04090019">
      <w:start w:val="1"/>
      <w:numFmt w:val="lowerLetter"/>
      <w:lvlText w:val="%2."/>
      <w:lvlJc w:val="left"/>
      <w:pPr>
        <w:ind w:left="1800" w:hanging="360"/>
      </w:pPr>
    </w:lvl>
    <w:lvl w:ilvl="2" w:tplc="04090001">
      <w:start w:val="1"/>
      <w:numFmt w:val="bullet"/>
      <w:lvlText w:val=""/>
      <w:lvlJc w:val="left"/>
      <w:pPr>
        <w:ind w:left="2024" w:hanging="180"/>
      </w:pPr>
      <w:rPr>
        <w:rFonts w:ascii="Symbol" w:hAnsi="Symbol"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0E165F9"/>
    <w:multiLevelType w:val="hybridMultilevel"/>
    <w:tmpl w:val="BA026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083398"/>
    <w:multiLevelType w:val="hybridMultilevel"/>
    <w:tmpl w:val="4EE04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30597A"/>
    <w:multiLevelType w:val="hybridMultilevel"/>
    <w:tmpl w:val="AC282CD2"/>
    <w:lvl w:ilvl="0" w:tplc="F0A47D34">
      <w:start w:val="1"/>
      <w:numFmt w:val="decimal"/>
      <w:lvlText w:val="%1."/>
      <w:lvlJc w:val="left"/>
      <w:pPr>
        <w:ind w:left="1068"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9105534"/>
    <w:multiLevelType w:val="hybridMultilevel"/>
    <w:tmpl w:val="57FA6DB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 w15:restartNumberingAfterBreak="0">
    <w:nsid w:val="39DA12A0"/>
    <w:multiLevelType w:val="hybridMultilevel"/>
    <w:tmpl w:val="411420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A9F286B"/>
    <w:multiLevelType w:val="hybridMultilevel"/>
    <w:tmpl w:val="60724F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246F86"/>
    <w:multiLevelType w:val="hybridMultilevel"/>
    <w:tmpl w:val="84DA0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A7086B"/>
    <w:multiLevelType w:val="hybridMultilevel"/>
    <w:tmpl w:val="A95CC7BC"/>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412159B0"/>
    <w:multiLevelType w:val="hybridMultilevel"/>
    <w:tmpl w:val="286653B0"/>
    <w:lvl w:ilvl="0" w:tplc="5036AE88">
      <w:start w:val="1"/>
      <w:numFmt w:val="bullet"/>
      <w:pStyle w:val="EnghouseInvisibleTable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D252A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00E7926"/>
    <w:multiLevelType w:val="hybridMultilevel"/>
    <w:tmpl w:val="8C5056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0" w15:restartNumberingAfterBreak="0">
    <w:nsid w:val="51DF2838"/>
    <w:multiLevelType w:val="hybridMultilevel"/>
    <w:tmpl w:val="AA04FEC8"/>
    <w:lvl w:ilvl="0" w:tplc="CEA2A48A">
      <w:start w:val="1"/>
      <w:numFmt w:val="bullet"/>
      <w:pStyle w:val="EnghouseBulletListLevel3"/>
      <w:lvlText w:val=""/>
      <w:lvlJc w:val="left"/>
      <w:pPr>
        <w:ind w:left="1800" w:hanging="360"/>
      </w:pPr>
      <w:rPr>
        <w:rFonts w:ascii="Wingdings" w:hAnsi="Wingdings" w:hint="default"/>
        <w:b w:val="0"/>
        <w:i w:val="0"/>
        <w:sz w:val="1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52C8056D"/>
    <w:multiLevelType w:val="hybridMultilevel"/>
    <w:tmpl w:val="AC282CD2"/>
    <w:lvl w:ilvl="0" w:tplc="F0A47D34">
      <w:start w:val="1"/>
      <w:numFmt w:val="decimal"/>
      <w:lvlText w:val="%1."/>
      <w:lvlJc w:val="left"/>
      <w:pPr>
        <w:ind w:left="1068"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3CB5850"/>
    <w:multiLevelType w:val="hybridMultilevel"/>
    <w:tmpl w:val="A0F211B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E4DC795E">
      <w:numFmt w:val="bullet"/>
      <w:lvlText w:val="-"/>
      <w:lvlJc w:val="left"/>
      <w:pPr>
        <w:ind w:left="2340" w:hanging="360"/>
      </w:pPr>
      <w:rPr>
        <w:rFonts w:ascii="Verdana" w:eastAsia="Times New Roman" w:hAnsi="Verdana" w:cs="Aria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6814CA2"/>
    <w:multiLevelType w:val="hybridMultilevel"/>
    <w:tmpl w:val="D15690C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9525F4F"/>
    <w:multiLevelType w:val="multilevel"/>
    <w:tmpl w:val="9EACD3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C5B68BA"/>
    <w:multiLevelType w:val="hybridMultilevel"/>
    <w:tmpl w:val="BBB46AD8"/>
    <w:lvl w:ilvl="0" w:tplc="578AD180">
      <w:start w:val="1"/>
      <w:numFmt w:val="decimal"/>
      <w:pStyle w:val="EnghouseInvisibleTableNumber"/>
      <w:lvlText w:val="%1."/>
      <w:lvlJc w:val="left"/>
      <w:pPr>
        <w:ind w:left="360" w:hanging="360"/>
      </w:pPr>
      <w:rPr>
        <w:rFonts w:ascii="Verdana" w:hAnsi="Verdana" w:cs="Times New Roman" w:hint="default"/>
        <w:b w:val="0"/>
        <w:bCs w:val="0"/>
        <w:i w:val="0"/>
        <w:iCs w:val="0"/>
        <w:caps w:val="0"/>
        <w:strike w:val="0"/>
        <w:dstrike w:val="0"/>
        <w:vanish w:val="0"/>
        <w:color w:val="000000"/>
        <w:spacing w:val="0"/>
        <w:kern w:val="0"/>
        <w:position w:val="0"/>
        <w:sz w:val="1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D623108"/>
    <w:multiLevelType w:val="hybridMultilevel"/>
    <w:tmpl w:val="8AC89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D60528"/>
    <w:multiLevelType w:val="hybridMultilevel"/>
    <w:tmpl w:val="F984C88A"/>
    <w:lvl w:ilvl="0" w:tplc="63120EE0">
      <w:start w:val="1"/>
      <w:numFmt w:val="lowerLetter"/>
      <w:pStyle w:val="EnghouseNumberListLevel2"/>
      <w:lvlText w:val="%1."/>
      <w:lvlJc w:val="left"/>
      <w:pPr>
        <w:ind w:left="1440" w:hanging="360"/>
      </w:pPr>
      <w:rPr>
        <w:rFonts w:hint="default"/>
        <w:b w:val="0"/>
        <w:bCs w:val="0"/>
        <w:i w:val="0"/>
        <w:iCs w:val="0"/>
        <w:caps w:val="0"/>
        <w:strike w:val="0"/>
        <w:dstrike w:val="0"/>
        <w:vanish w:val="0"/>
        <w:color w:val="000000"/>
        <w:spacing w:val="0"/>
        <w:kern w:val="0"/>
        <w:position w:val="0"/>
        <w:sz w:val="1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5F7A1999"/>
    <w:multiLevelType w:val="multilevel"/>
    <w:tmpl w:val="0FE08B28"/>
    <w:lvl w:ilvl="0">
      <w:start w:val="1"/>
      <w:numFmt w:val="decimal"/>
      <w:lvlText w:val="%1."/>
      <w:lvlJc w:val="left"/>
      <w:pPr>
        <w:tabs>
          <w:tab w:val="num" w:pos="720"/>
        </w:tabs>
        <w:ind w:left="720" w:hanging="360"/>
      </w:pPr>
      <w:rPr>
        <w:rFonts w:ascii="Verdana" w:hAnsi="Verdana" w:hint="default"/>
        <w:sz w:val="36"/>
        <w:szCs w:val="36"/>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6A218C3"/>
    <w:multiLevelType w:val="hybridMultilevel"/>
    <w:tmpl w:val="BF547B06"/>
    <w:lvl w:ilvl="0" w:tplc="1AC2FDB6">
      <w:start w:val="1"/>
      <w:numFmt w:val="bullet"/>
      <w:pStyle w:val="EnghouseBulletListIndent"/>
      <w:lvlText w:val=""/>
      <w:lvlJc w:val="left"/>
      <w:pPr>
        <w:ind w:left="144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66CE29F8"/>
    <w:multiLevelType w:val="hybridMultilevel"/>
    <w:tmpl w:val="6B82E3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67950B19"/>
    <w:multiLevelType w:val="hybridMultilevel"/>
    <w:tmpl w:val="63008A04"/>
    <w:lvl w:ilvl="0" w:tplc="0809000F">
      <w:start w:val="1"/>
      <w:numFmt w:val="decimal"/>
      <w:lvlText w:val="%1."/>
      <w:lvlJc w:val="left"/>
      <w:pPr>
        <w:ind w:left="252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2" w15:restartNumberingAfterBreak="0">
    <w:nsid w:val="6A5C0898"/>
    <w:multiLevelType w:val="hybridMultilevel"/>
    <w:tmpl w:val="B844B63A"/>
    <w:lvl w:ilvl="0" w:tplc="684E09FC">
      <w:start w:val="1"/>
      <w:numFmt w:val="lowerRoman"/>
      <w:pStyle w:val="EnghouseNumberListLevel3"/>
      <w:lvlText w:val="%1."/>
      <w:lvlJc w:val="right"/>
      <w:pPr>
        <w:ind w:left="1800" w:hanging="360"/>
      </w:pPr>
      <w:rPr>
        <w:rFonts w:hint="default"/>
        <w:b w:val="0"/>
        <w:bCs w:val="0"/>
        <w:i w:val="0"/>
        <w:iCs w:val="0"/>
        <w:caps w:val="0"/>
        <w:strike w:val="0"/>
        <w:dstrike w:val="0"/>
        <w:vanish w:val="0"/>
        <w:color w:val="000000"/>
        <w:spacing w:val="0"/>
        <w:kern w:val="0"/>
        <w:position w:val="0"/>
        <w:sz w:val="1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3" w15:restartNumberingAfterBreak="0">
    <w:nsid w:val="6CD87C26"/>
    <w:multiLevelType w:val="hybridMultilevel"/>
    <w:tmpl w:val="31C00346"/>
    <w:lvl w:ilvl="0" w:tplc="90848C5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F206693"/>
    <w:multiLevelType w:val="hybridMultilevel"/>
    <w:tmpl w:val="1A86EC7E"/>
    <w:lvl w:ilvl="0" w:tplc="A6FEF802">
      <w:start w:val="1"/>
      <w:numFmt w:val="decimal"/>
      <w:pStyle w:val="EnghouseTableNumber"/>
      <w:lvlText w:val="%1."/>
      <w:lvlJc w:val="left"/>
      <w:pPr>
        <w:ind w:left="360" w:hanging="360"/>
      </w:pPr>
      <w:rPr>
        <w:rFonts w:ascii="Verdana" w:hAnsi="Verdana" w:cs="Times New Roman" w:hint="default"/>
        <w:b w:val="0"/>
        <w:bCs w:val="0"/>
        <w:i w:val="0"/>
        <w:iCs w:val="0"/>
        <w:caps w:val="0"/>
        <w:strike w:val="0"/>
        <w:dstrike w:val="0"/>
        <w:vanish w:val="0"/>
        <w:color w:val="000000"/>
        <w:spacing w:val="0"/>
        <w:kern w:val="0"/>
        <w:position w:val="0"/>
        <w:sz w:val="1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641A84"/>
    <w:multiLevelType w:val="hybridMultilevel"/>
    <w:tmpl w:val="F6F82CB0"/>
    <w:lvl w:ilvl="0" w:tplc="0868CD50">
      <w:start w:val="1"/>
      <w:numFmt w:val="bullet"/>
      <w:pStyle w:val="EnghouseTable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876BAC"/>
    <w:multiLevelType w:val="hybridMultilevel"/>
    <w:tmpl w:val="8078E79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7836E4"/>
    <w:multiLevelType w:val="hybridMultilevel"/>
    <w:tmpl w:val="2A64B6CA"/>
    <w:lvl w:ilvl="0" w:tplc="F0A47D34">
      <w:start w:val="1"/>
      <w:numFmt w:val="decimal"/>
      <w:lvlText w:val="%1."/>
      <w:lvlJc w:val="left"/>
      <w:pPr>
        <w:ind w:left="2345" w:hanging="360"/>
      </w:pPr>
      <w:rPr>
        <w:rFonts w:hint="default"/>
      </w:rPr>
    </w:lvl>
    <w:lvl w:ilvl="1" w:tplc="04090019">
      <w:start w:val="1"/>
      <w:numFmt w:val="lowerLetter"/>
      <w:lvlText w:val="%2."/>
      <w:lvlJc w:val="left"/>
      <w:pPr>
        <w:ind w:left="1494" w:hanging="360"/>
      </w:pPr>
    </w:lvl>
    <w:lvl w:ilvl="2" w:tplc="04090019">
      <w:start w:val="1"/>
      <w:numFmt w:val="lowerLetter"/>
      <w:lvlText w:val="%3."/>
      <w:lvlJc w:val="left"/>
      <w:pPr>
        <w:ind w:left="2880" w:hanging="180"/>
      </w:pPr>
    </w:lvl>
    <w:lvl w:ilvl="3" w:tplc="0409000F">
      <w:start w:val="1"/>
      <w:numFmt w:val="decimal"/>
      <w:lvlText w:val="%4."/>
      <w:lvlJc w:val="left"/>
      <w:pPr>
        <w:ind w:left="2486"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778F0B6B"/>
    <w:multiLevelType w:val="hybridMultilevel"/>
    <w:tmpl w:val="DF648DF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9" w15:restartNumberingAfterBreak="0">
    <w:nsid w:val="7F4B360D"/>
    <w:multiLevelType w:val="multilevel"/>
    <w:tmpl w:val="9EACD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30"/>
  </w:num>
  <w:num w:numId="3">
    <w:abstractNumId w:val="16"/>
  </w:num>
  <w:num w:numId="4">
    <w:abstractNumId w:val="45"/>
  </w:num>
  <w:num w:numId="5">
    <w:abstractNumId w:val="39"/>
  </w:num>
  <w:num w:numId="6">
    <w:abstractNumId w:val="35"/>
  </w:num>
  <w:num w:numId="7">
    <w:abstractNumId w:val="27"/>
  </w:num>
  <w:num w:numId="8">
    <w:abstractNumId w:val="10"/>
  </w:num>
  <w:num w:numId="9">
    <w:abstractNumId w:val="42"/>
  </w:num>
  <w:num w:numId="10">
    <w:abstractNumId w:val="26"/>
  </w:num>
  <w:num w:numId="11">
    <w:abstractNumId w:val="11"/>
  </w:num>
  <w:num w:numId="12">
    <w:abstractNumId w:val="32"/>
  </w:num>
  <w:num w:numId="13">
    <w:abstractNumId w:val="18"/>
  </w:num>
  <w:num w:numId="14">
    <w:abstractNumId w:val="13"/>
  </w:num>
  <w:num w:numId="15">
    <w:abstractNumId w:val="37"/>
  </w:num>
  <w:num w:numId="16">
    <w:abstractNumId w:val="44"/>
  </w:num>
  <w:num w:numId="17">
    <w:abstractNumId w:val="21"/>
  </w:num>
  <w:num w:numId="18">
    <w:abstractNumId w:val="47"/>
  </w:num>
  <w:num w:numId="19">
    <w:abstractNumId w:val="23"/>
  </w:num>
  <w:num w:numId="20">
    <w:abstractNumId w:val="48"/>
  </w:num>
  <w:num w:numId="21">
    <w:abstractNumId w:val="20"/>
  </w:num>
  <w:num w:numId="22">
    <w:abstractNumId w:val="41"/>
  </w:num>
  <w:num w:numId="23">
    <w:abstractNumId w:val="15"/>
  </w:num>
  <w:num w:numId="24">
    <w:abstractNumId w:val="22"/>
  </w:num>
  <w:num w:numId="25">
    <w:abstractNumId w:val="31"/>
  </w:num>
  <w:num w:numId="2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num>
  <w:num w:numId="28">
    <w:abstractNumId w:val="1"/>
  </w:num>
  <w:num w:numId="29">
    <w:abstractNumId w:val="19"/>
  </w:num>
  <w:num w:numId="30">
    <w:abstractNumId w:val="3"/>
  </w:num>
  <w:num w:numId="31">
    <w:abstractNumId w:val="9"/>
  </w:num>
  <w:num w:numId="32">
    <w:abstractNumId w:val="7"/>
  </w:num>
  <w:num w:numId="33">
    <w:abstractNumId w:val="6"/>
  </w:num>
  <w:num w:numId="34">
    <w:abstractNumId w:val="33"/>
  </w:num>
  <w:num w:numId="35">
    <w:abstractNumId w:val="12"/>
  </w:num>
  <w:num w:numId="36">
    <w:abstractNumId w:val="0"/>
  </w:num>
  <w:num w:numId="37">
    <w:abstractNumId w:val="46"/>
  </w:num>
  <w:num w:numId="38">
    <w:abstractNumId w:val="36"/>
  </w:num>
  <w:num w:numId="39">
    <w:abstractNumId w:val="25"/>
  </w:num>
  <w:num w:numId="40">
    <w:abstractNumId w:val="28"/>
  </w:num>
  <w:num w:numId="41">
    <w:abstractNumId w:val="5"/>
  </w:num>
  <w:num w:numId="42">
    <w:abstractNumId w:val="14"/>
  </w:num>
  <w:num w:numId="43">
    <w:abstractNumId w:val="4"/>
  </w:num>
  <w:num w:numId="44">
    <w:abstractNumId w:val="43"/>
  </w:num>
  <w:num w:numId="45">
    <w:abstractNumId w:val="49"/>
  </w:num>
  <w:num w:numId="46">
    <w:abstractNumId w:val="34"/>
  </w:num>
  <w:num w:numId="47">
    <w:abstractNumId w:val="2"/>
  </w:num>
  <w:num w:numId="48">
    <w:abstractNumId w:val="38"/>
  </w:num>
  <w:num w:numId="49">
    <w:abstractNumId w:val="29"/>
  </w:num>
  <w:num w:numId="50">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mirrorMargins/>
  <w:hideGrammaticalErrors/>
  <w:activeWritingStyle w:appName="MSWord" w:lang="es-US" w:vendorID="64" w:dllVersion="6" w:nlCheck="1" w:checkStyle="0"/>
  <w:activeWritingStyle w:appName="MSWord" w:lang="en-US" w:vendorID="64" w:dllVersion="6" w:nlCheck="1" w:checkStyle="1"/>
  <w:activeWritingStyle w:appName="MSWord" w:lang="en-GB" w:vendorID="64" w:dllVersion="6" w:nlCheck="1" w:checkStyle="1"/>
  <w:activeWritingStyle w:appName="MSWord" w:lang="en-US" w:vendorID="64" w:dllVersion="0" w:nlCheck="1" w:checkStyle="0"/>
  <w:activeWritingStyle w:appName="MSWord" w:lang="en-US" w:vendorID="8" w:dllVersion="513" w:checkStyle="1"/>
  <w:proofState w:spelling="clean" w:grammar="clean"/>
  <w:attachedTemplate r:id="rId1"/>
  <w:linkStyle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ocumentProtection w:edit="readOnly" w:enforcement="0"/>
  <w:defaultTabStop w:val="720"/>
  <w:drawingGridHorizontalSpacing w:val="9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6BA"/>
    <w:rsid w:val="00002739"/>
    <w:rsid w:val="00002A62"/>
    <w:rsid w:val="00003E8C"/>
    <w:rsid w:val="00004973"/>
    <w:rsid w:val="000049FE"/>
    <w:rsid w:val="00004C44"/>
    <w:rsid w:val="000059F6"/>
    <w:rsid w:val="00005ED7"/>
    <w:rsid w:val="00005F7A"/>
    <w:rsid w:val="00006280"/>
    <w:rsid w:val="00007E79"/>
    <w:rsid w:val="000105C8"/>
    <w:rsid w:val="00010B3C"/>
    <w:rsid w:val="00010CC0"/>
    <w:rsid w:val="0001182E"/>
    <w:rsid w:val="00011AC2"/>
    <w:rsid w:val="00011D86"/>
    <w:rsid w:val="000124EA"/>
    <w:rsid w:val="00012B91"/>
    <w:rsid w:val="00013016"/>
    <w:rsid w:val="000214E7"/>
    <w:rsid w:val="00021F3A"/>
    <w:rsid w:val="0002466E"/>
    <w:rsid w:val="00024E61"/>
    <w:rsid w:val="00025607"/>
    <w:rsid w:val="00025CF8"/>
    <w:rsid w:val="000270CF"/>
    <w:rsid w:val="00027B43"/>
    <w:rsid w:val="00030225"/>
    <w:rsid w:val="00031321"/>
    <w:rsid w:val="000315A7"/>
    <w:rsid w:val="00031D6D"/>
    <w:rsid w:val="000332E3"/>
    <w:rsid w:val="00033C0E"/>
    <w:rsid w:val="00033E22"/>
    <w:rsid w:val="0003411C"/>
    <w:rsid w:val="00034CA6"/>
    <w:rsid w:val="00035905"/>
    <w:rsid w:val="00035F28"/>
    <w:rsid w:val="00036AC4"/>
    <w:rsid w:val="00036E5A"/>
    <w:rsid w:val="00037BE6"/>
    <w:rsid w:val="0004085D"/>
    <w:rsid w:val="0004235F"/>
    <w:rsid w:val="000424BA"/>
    <w:rsid w:val="00042A48"/>
    <w:rsid w:val="00042DC1"/>
    <w:rsid w:val="000441E5"/>
    <w:rsid w:val="0004443F"/>
    <w:rsid w:val="000444B4"/>
    <w:rsid w:val="00044750"/>
    <w:rsid w:val="000450E8"/>
    <w:rsid w:val="000479AA"/>
    <w:rsid w:val="00047D62"/>
    <w:rsid w:val="0005059A"/>
    <w:rsid w:val="00050D6F"/>
    <w:rsid w:val="00051997"/>
    <w:rsid w:val="00051E94"/>
    <w:rsid w:val="000524F2"/>
    <w:rsid w:val="00052F7B"/>
    <w:rsid w:val="00052F7D"/>
    <w:rsid w:val="00053C10"/>
    <w:rsid w:val="000573E7"/>
    <w:rsid w:val="00057B20"/>
    <w:rsid w:val="00057DC2"/>
    <w:rsid w:val="0006199C"/>
    <w:rsid w:val="00063026"/>
    <w:rsid w:val="00063878"/>
    <w:rsid w:val="00063A4B"/>
    <w:rsid w:val="00063B04"/>
    <w:rsid w:val="00064287"/>
    <w:rsid w:val="000652A2"/>
    <w:rsid w:val="00066A09"/>
    <w:rsid w:val="0006738A"/>
    <w:rsid w:val="00067684"/>
    <w:rsid w:val="00067DC1"/>
    <w:rsid w:val="00071B95"/>
    <w:rsid w:val="00072107"/>
    <w:rsid w:val="00072A32"/>
    <w:rsid w:val="000801AC"/>
    <w:rsid w:val="00081272"/>
    <w:rsid w:val="0008275E"/>
    <w:rsid w:val="00083825"/>
    <w:rsid w:val="000838AB"/>
    <w:rsid w:val="000844C9"/>
    <w:rsid w:val="00086AE6"/>
    <w:rsid w:val="00086EF6"/>
    <w:rsid w:val="00086FF1"/>
    <w:rsid w:val="00090D91"/>
    <w:rsid w:val="0009351E"/>
    <w:rsid w:val="00095EE8"/>
    <w:rsid w:val="0009644B"/>
    <w:rsid w:val="00096B88"/>
    <w:rsid w:val="00097277"/>
    <w:rsid w:val="000972D1"/>
    <w:rsid w:val="00097B5C"/>
    <w:rsid w:val="000A0984"/>
    <w:rsid w:val="000A0F9A"/>
    <w:rsid w:val="000A3249"/>
    <w:rsid w:val="000A32BC"/>
    <w:rsid w:val="000A4525"/>
    <w:rsid w:val="000A63EA"/>
    <w:rsid w:val="000A6415"/>
    <w:rsid w:val="000B03D4"/>
    <w:rsid w:val="000B0FD4"/>
    <w:rsid w:val="000B1798"/>
    <w:rsid w:val="000B195D"/>
    <w:rsid w:val="000B2ECF"/>
    <w:rsid w:val="000B5405"/>
    <w:rsid w:val="000B5D11"/>
    <w:rsid w:val="000B64DA"/>
    <w:rsid w:val="000B733E"/>
    <w:rsid w:val="000B7531"/>
    <w:rsid w:val="000B7B7A"/>
    <w:rsid w:val="000C0336"/>
    <w:rsid w:val="000C0EB8"/>
    <w:rsid w:val="000C147C"/>
    <w:rsid w:val="000C2785"/>
    <w:rsid w:val="000C45BD"/>
    <w:rsid w:val="000C4B5D"/>
    <w:rsid w:val="000C5A29"/>
    <w:rsid w:val="000C68AE"/>
    <w:rsid w:val="000C7CCC"/>
    <w:rsid w:val="000D1203"/>
    <w:rsid w:val="000D17FC"/>
    <w:rsid w:val="000D1D79"/>
    <w:rsid w:val="000D1E31"/>
    <w:rsid w:val="000D27E5"/>
    <w:rsid w:val="000D2D1A"/>
    <w:rsid w:val="000D5BF1"/>
    <w:rsid w:val="000D6DDB"/>
    <w:rsid w:val="000D79BF"/>
    <w:rsid w:val="000E00F2"/>
    <w:rsid w:val="000E18B7"/>
    <w:rsid w:val="000E494D"/>
    <w:rsid w:val="000E50C1"/>
    <w:rsid w:val="000E54FF"/>
    <w:rsid w:val="000E5865"/>
    <w:rsid w:val="000E6021"/>
    <w:rsid w:val="000E7211"/>
    <w:rsid w:val="000E7AC2"/>
    <w:rsid w:val="000F07F0"/>
    <w:rsid w:val="000F1C83"/>
    <w:rsid w:val="000F21EE"/>
    <w:rsid w:val="000F2237"/>
    <w:rsid w:val="000F4F53"/>
    <w:rsid w:val="000F5354"/>
    <w:rsid w:val="000F55A2"/>
    <w:rsid w:val="000F5C39"/>
    <w:rsid w:val="000F62E5"/>
    <w:rsid w:val="000F666D"/>
    <w:rsid w:val="001003BB"/>
    <w:rsid w:val="00100C85"/>
    <w:rsid w:val="0010161F"/>
    <w:rsid w:val="001018AB"/>
    <w:rsid w:val="00104DAE"/>
    <w:rsid w:val="001055C1"/>
    <w:rsid w:val="00106063"/>
    <w:rsid w:val="00106F58"/>
    <w:rsid w:val="00110844"/>
    <w:rsid w:val="0011117B"/>
    <w:rsid w:val="00111826"/>
    <w:rsid w:val="00111A53"/>
    <w:rsid w:val="00111C37"/>
    <w:rsid w:val="00111E8B"/>
    <w:rsid w:val="001139F7"/>
    <w:rsid w:val="00113C8E"/>
    <w:rsid w:val="001140C5"/>
    <w:rsid w:val="00116785"/>
    <w:rsid w:val="00117957"/>
    <w:rsid w:val="0012005A"/>
    <w:rsid w:val="00121576"/>
    <w:rsid w:val="00121D4C"/>
    <w:rsid w:val="00121F14"/>
    <w:rsid w:val="001241F7"/>
    <w:rsid w:val="001266DC"/>
    <w:rsid w:val="0012689C"/>
    <w:rsid w:val="00127ECB"/>
    <w:rsid w:val="00130BFC"/>
    <w:rsid w:val="00132C57"/>
    <w:rsid w:val="00133B02"/>
    <w:rsid w:val="00134098"/>
    <w:rsid w:val="00134291"/>
    <w:rsid w:val="00134636"/>
    <w:rsid w:val="0013465A"/>
    <w:rsid w:val="001353FF"/>
    <w:rsid w:val="00135708"/>
    <w:rsid w:val="0013572E"/>
    <w:rsid w:val="00135DDC"/>
    <w:rsid w:val="001360AA"/>
    <w:rsid w:val="0013610B"/>
    <w:rsid w:val="001373FF"/>
    <w:rsid w:val="001400A9"/>
    <w:rsid w:val="00140A22"/>
    <w:rsid w:val="001428AF"/>
    <w:rsid w:val="00144791"/>
    <w:rsid w:val="00145C7C"/>
    <w:rsid w:val="00146A6B"/>
    <w:rsid w:val="00147602"/>
    <w:rsid w:val="001476D6"/>
    <w:rsid w:val="00150A37"/>
    <w:rsid w:val="001516CD"/>
    <w:rsid w:val="00151CC8"/>
    <w:rsid w:val="00151E0F"/>
    <w:rsid w:val="00152C8D"/>
    <w:rsid w:val="001540DA"/>
    <w:rsid w:val="001542CE"/>
    <w:rsid w:val="001557A0"/>
    <w:rsid w:val="001567C2"/>
    <w:rsid w:val="00157EBF"/>
    <w:rsid w:val="00160069"/>
    <w:rsid w:val="0016470D"/>
    <w:rsid w:val="00164FB1"/>
    <w:rsid w:val="00165238"/>
    <w:rsid w:val="00166834"/>
    <w:rsid w:val="00166AC7"/>
    <w:rsid w:val="00167A1B"/>
    <w:rsid w:val="00167D7F"/>
    <w:rsid w:val="0017056A"/>
    <w:rsid w:val="0017208D"/>
    <w:rsid w:val="00174344"/>
    <w:rsid w:val="001747FE"/>
    <w:rsid w:val="00180CCB"/>
    <w:rsid w:val="00182392"/>
    <w:rsid w:val="00182880"/>
    <w:rsid w:val="00182899"/>
    <w:rsid w:val="00182C49"/>
    <w:rsid w:val="00182DA0"/>
    <w:rsid w:val="001835B5"/>
    <w:rsid w:val="0018413A"/>
    <w:rsid w:val="00184DC2"/>
    <w:rsid w:val="00190B6B"/>
    <w:rsid w:val="00193D2A"/>
    <w:rsid w:val="00194304"/>
    <w:rsid w:val="00194335"/>
    <w:rsid w:val="00195974"/>
    <w:rsid w:val="00196DE0"/>
    <w:rsid w:val="00197F9A"/>
    <w:rsid w:val="001A1965"/>
    <w:rsid w:val="001A3BB0"/>
    <w:rsid w:val="001A3D19"/>
    <w:rsid w:val="001A421B"/>
    <w:rsid w:val="001A428C"/>
    <w:rsid w:val="001A61E6"/>
    <w:rsid w:val="001A647F"/>
    <w:rsid w:val="001A6BF4"/>
    <w:rsid w:val="001A72EB"/>
    <w:rsid w:val="001A79EA"/>
    <w:rsid w:val="001B12D8"/>
    <w:rsid w:val="001B1F5E"/>
    <w:rsid w:val="001B2D07"/>
    <w:rsid w:val="001B5AE2"/>
    <w:rsid w:val="001B686E"/>
    <w:rsid w:val="001B7C34"/>
    <w:rsid w:val="001C0134"/>
    <w:rsid w:val="001C0385"/>
    <w:rsid w:val="001C1512"/>
    <w:rsid w:val="001C2E54"/>
    <w:rsid w:val="001C33CD"/>
    <w:rsid w:val="001C3CE8"/>
    <w:rsid w:val="001C62A4"/>
    <w:rsid w:val="001C6579"/>
    <w:rsid w:val="001C6DAD"/>
    <w:rsid w:val="001D0AFD"/>
    <w:rsid w:val="001D0D7F"/>
    <w:rsid w:val="001D12CB"/>
    <w:rsid w:val="001D25FF"/>
    <w:rsid w:val="001D2EDC"/>
    <w:rsid w:val="001D315E"/>
    <w:rsid w:val="001D44FD"/>
    <w:rsid w:val="001D48B1"/>
    <w:rsid w:val="001D5075"/>
    <w:rsid w:val="001D560B"/>
    <w:rsid w:val="001D7232"/>
    <w:rsid w:val="001E23CC"/>
    <w:rsid w:val="001E314F"/>
    <w:rsid w:val="001E31EF"/>
    <w:rsid w:val="001E3443"/>
    <w:rsid w:val="001E492B"/>
    <w:rsid w:val="001E4C5D"/>
    <w:rsid w:val="001E502D"/>
    <w:rsid w:val="001E52C1"/>
    <w:rsid w:val="001E6DF2"/>
    <w:rsid w:val="001E79AA"/>
    <w:rsid w:val="001F0F71"/>
    <w:rsid w:val="001F1760"/>
    <w:rsid w:val="001F1DE8"/>
    <w:rsid w:val="001F2D1C"/>
    <w:rsid w:val="001F4A61"/>
    <w:rsid w:val="001F590D"/>
    <w:rsid w:val="001F5BD9"/>
    <w:rsid w:val="001F600A"/>
    <w:rsid w:val="001F6101"/>
    <w:rsid w:val="001F6372"/>
    <w:rsid w:val="001F6642"/>
    <w:rsid w:val="001F783F"/>
    <w:rsid w:val="0020018C"/>
    <w:rsid w:val="002006A7"/>
    <w:rsid w:val="002034E9"/>
    <w:rsid w:val="00203A5F"/>
    <w:rsid w:val="00203EDA"/>
    <w:rsid w:val="00203F31"/>
    <w:rsid w:val="00204BA6"/>
    <w:rsid w:val="00207F9C"/>
    <w:rsid w:val="0021056D"/>
    <w:rsid w:val="0021141B"/>
    <w:rsid w:val="00211662"/>
    <w:rsid w:val="00211D78"/>
    <w:rsid w:val="002120C6"/>
    <w:rsid w:val="00214024"/>
    <w:rsid w:val="002147F9"/>
    <w:rsid w:val="00215AC0"/>
    <w:rsid w:val="00215E99"/>
    <w:rsid w:val="00216035"/>
    <w:rsid w:val="0021629B"/>
    <w:rsid w:val="00216691"/>
    <w:rsid w:val="00220F80"/>
    <w:rsid w:val="002226BE"/>
    <w:rsid w:val="002239DF"/>
    <w:rsid w:val="00224332"/>
    <w:rsid w:val="0022439D"/>
    <w:rsid w:val="002245DB"/>
    <w:rsid w:val="0022495F"/>
    <w:rsid w:val="00224B9B"/>
    <w:rsid w:val="00224D2F"/>
    <w:rsid w:val="0022517E"/>
    <w:rsid w:val="002255B8"/>
    <w:rsid w:val="00227E55"/>
    <w:rsid w:val="00230349"/>
    <w:rsid w:val="00231072"/>
    <w:rsid w:val="00232DF7"/>
    <w:rsid w:val="0023328F"/>
    <w:rsid w:val="00233380"/>
    <w:rsid w:val="0023472E"/>
    <w:rsid w:val="00235584"/>
    <w:rsid w:val="002367F5"/>
    <w:rsid w:val="0024047C"/>
    <w:rsid w:val="00240B21"/>
    <w:rsid w:val="0024163D"/>
    <w:rsid w:val="0024290F"/>
    <w:rsid w:val="00243BEA"/>
    <w:rsid w:val="00243FA4"/>
    <w:rsid w:val="00243FBD"/>
    <w:rsid w:val="00244160"/>
    <w:rsid w:val="00244AA9"/>
    <w:rsid w:val="00247574"/>
    <w:rsid w:val="00250349"/>
    <w:rsid w:val="00250604"/>
    <w:rsid w:val="00250643"/>
    <w:rsid w:val="00251795"/>
    <w:rsid w:val="00251EF9"/>
    <w:rsid w:val="002523F5"/>
    <w:rsid w:val="00253865"/>
    <w:rsid w:val="00254B1E"/>
    <w:rsid w:val="00254D67"/>
    <w:rsid w:val="00254ED1"/>
    <w:rsid w:val="00254F5F"/>
    <w:rsid w:val="002553FD"/>
    <w:rsid w:val="00256BE2"/>
    <w:rsid w:val="00256F97"/>
    <w:rsid w:val="00257CEA"/>
    <w:rsid w:val="002602DC"/>
    <w:rsid w:val="00261245"/>
    <w:rsid w:val="002612F2"/>
    <w:rsid w:val="00265148"/>
    <w:rsid w:val="00266E9B"/>
    <w:rsid w:val="00270481"/>
    <w:rsid w:val="002718A6"/>
    <w:rsid w:val="002720EC"/>
    <w:rsid w:val="002730C1"/>
    <w:rsid w:val="00273166"/>
    <w:rsid w:val="0027344B"/>
    <w:rsid w:val="00273761"/>
    <w:rsid w:val="002746E6"/>
    <w:rsid w:val="00274CBE"/>
    <w:rsid w:val="00274F5D"/>
    <w:rsid w:val="00275D45"/>
    <w:rsid w:val="00275F1D"/>
    <w:rsid w:val="00276418"/>
    <w:rsid w:val="00277C3F"/>
    <w:rsid w:val="0028028C"/>
    <w:rsid w:val="00280B6E"/>
    <w:rsid w:val="002815E3"/>
    <w:rsid w:val="00281C8D"/>
    <w:rsid w:val="00282493"/>
    <w:rsid w:val="00282B39"/>
    <w:rsid w:val="00284018"/>
    <w:rsid w:val="00284198"/>
    <w:rsid w:val="002846D2"/>
    <w:rsid w:val="00284998"/>
    <w:rsid w:val="00284C91"/>
    <w:rsid w:val="002906F1"/>
    <w:rsid w:val="0029192D"/>
    <w:rsid w:val="002933C4"/>
    <w:rsid w:val="002945A8"/>
    <w:rsid w:val="00294733"/>
    <w:rsid w:val="00296E7F"/>
    <w:rsid w:val="00297D41"/>
    <w:rsid w:val="002A0570"/>
    <w:rsid w:val="002A1450"/>
    <w:rsid w:val="002A1590"/>
    <w:rsid w:val="002A1903"/>
    <w:rsid w:val="002A35A6"/>
    <w:rsid w:val="002A372A"/>
    <w:rsid w:val="002A41B5"/>
    <w:rsid w:val="002A4C80"/>
    <w:rsid w:val="002A5794"/>
    <w:rsid w:val="002A6B2B"/>
    <w:rsid w:val="002A6C76"/>
    <w:rsid w:val="002A73B2"/>
    <w:rsid w:val="002B05EC"/>
    <w:rsid w:val="002B0E77"/>
    <w:rsid w:val="002B1316"/>
    <w:rsid w:val="002B18F5"/>
    <w:rsid w:val="002B1BB8"/>
    <w:rsid w:val="002B2F7C"/>
    <w:rsid w:val="002B3282"/>
    <w:rsid w:val="002B3E80"/>
    <w:rsid w:val="002B4D27"/>
    <w:rsid w:val="002B67B4"/>
    <w:rsid w:val="002B70E4"/>
    <w:rsid w:val="002B782F"/>
    <w:rsid w:val="002B7C0B"/>
    <w:rsid w:val="002C007B"/>
    <w:rsid w:val="002C0A50"/>
    <w:rsid w:val="002C0A62"/>
    <w:rsid w:val="002C2BD7"/>
    <w:rsid w:val="002C3723"/>
    <w:rsid w:val="002C48EB"/>
    <w:rsid w:val="002C5576"/>
    <w:rsid w:val="002C5844"/>
    <w:rsid w:val="002C5E35"/>
    <w:rsid w:val="002C73C6"/>
    <w:rsid w:val="002C7468"/>
    <w:rsid w:val="002C7B51"/>
    <w:rsid w:val="002D01F1"/>
    <w:rsid w:val="002D030E"/>
    <w:rsid w:val="002D193F"/>
    <w:rsid w:val="002D1FB3"/>
    <w:rsid w:val="002D212C"/>
    <w:rsid w:val="002D25DC"/>
    <w:rsid w:val="002D2CC0"/>
    <w:rsid w:val="002D3558"/>
    <w:rsid w:val="002D53DD"/>
    <w:rsid w:val="002D5B5F"/>
    <w:rsid w:val="002D5D1C"/>
    <w:rsid w:val="002D5E96"/>
    <w:rsid w:val="002D6310"/>
    <w:rsid w:val="002D7242"/>
    <w:rsid w:val="002D740B"/>
    <w:rsid w:val="002D7CE0"/>
    <w:rsid w:val="002E1035"/>
    <w:rsid w:val="002E284A"/>
    <w:rsid w:val="002E2BAE"/>
    <w:rsid w:val="002E48BD"/>
    <w:rsid w:val="002E7192"/>
    <w:rsid w:val="002E7817"/>
    <w:rsid w:val="002F0654"/>
    <w:rsid w:val="002F0801"/>
    <w:rsid w:val="002F3A56"/>
    <w:rsid w:val="002F3B9C"/>
    <w:rsid w:val="002F46A2"/>
    <w:rsid w:val="002F4AFD"/>
    <w:rsid w:val="002F4D47"/>
    <w:rsid w:val="002F5615"/>
    <w:rsid w:val="002F5944"/>
    <w:rsid w:val="002F5E89"/>
    <w:rsid w:val="002F6FEC"/>
    <w:rsid w:val="00301EFE"/>
    <w:rsid w:val="00302225"/>
    <w:rsid w:val="00302CC0"/>
    <w:rsid w:val="0030324F"/>
    <w:rsid w:val="0030349A"/>
    <w:rsid w:val="00304A75"/>
    <w:rsid w:val="00304AB5"/>
    <w:rsid w:val="003053B3"/>
    <w:rsid w:val="003057D9"/>
    <w:rsid w:val="0030605F"/>
    <w:rsid w:val="00306B51"/>
    <w:rsid w:val="003115D6"/>
    <w:rsid w:val="003124C1"/>
    <w:rsid w:val="00312AA2"/>
    <w:rsid w:val="00313836"/>
    <w:rsid w:val="00313CF9"/>
    <w:rsid w:val="003142DA"/>
    <w:rsid w:val="00314C3A"/>
    <w:rsid w:val="003157CE"/>
    <w:rsid w:val="00320355"/>
    <w:rsid w:val="0032048F"/>
    <w:rsid w:val="00320717"/>
    <w:rsid w:val="00320960"/>
    <w:rsid w:val="00321106"/>
    <w:rsid w:val="0032196E"/>
    <w:rsid w:val="00321E53"/>
    <w:rsid w:val="00322514"/>
    <w:rsid w:val="00322A07"/>
    <w:rsid w:val="00322DEC"/>
    <w:rsid w:val="00324A9E"/>
    <w:rsid w:val="00326A1C"/>
    <w:rsid w:val="00327A57"/>
    <w:rsid w:val="00330397"/>
    <w:rsid w:val="00330DF3"/>
    <w:rsid w:val="00331150"/>
    <w:rsid w:val="00331ACA"/>
    <w:rsid w:val="00331F28"/>
    <w:rsid w:val="003322FF"/>
    <w:rsid w:val="00332344"/>
    <w:rsid w:val="00333703"/>
    <w:rsid w:val="00333819"/>
    <w:rsid w:val="00334390"/>
    <w:rsid w:val="003370DF"/>
    <w:rsid w:val="00340923"/>
    <w:rsid w:val="00340D88"/>
    <w:rsid w:val="00341563"/>
    <w:rsid w:val="00342408"/>
    <w:rsid w:val="0034318D"/>
    <w:rsid w:val="0034395B"/>
    <w:rsid w:val="00343BF4"/>
    <w:rsid w:val="00343DEC"/>
    <w:rsid w:val="00343F1B"/>
    <w:rsid w:val="00344F15"/>
    <w:rsid w:val="00345231"/>
    <w:rsid w:val="003460C5"/>
    <w:rsid w:val="00346364"/>
    <w:rsid w:val="00347C51"/>
    <w:rsid w:val="00350164"/>
    <w:rsid w:val="00350252"/>
    <w:rsid w:val="00351EAA"/>
    <w:rsid w:val="0035220E"/>
    <w:rsid w:val="00353CD5"/>
    <w:rsid w:val="003564A3"/>
    <w:rsid w:val="00356B39"/>
    <w:rsid w:val="00356DB0"/>
    <w:rsid w:val="00357DA8"/>
    <w:rsid w:val="00361C90"/>
    <w:rsid w:val="0036280E"/>
    <w:rsid w:val="0036367C"/>
    <w:rsid w:val="003651C6"/>
    <w:rsid w:val="003652AC"/>
    <w:rsid w:val="00366FA1"/>
    <w:rsid w:val="00370AD0"/>
    <w:rsid w:val="00371551"/>
    <w:rsid w:val="00371C5C"/>
    <w:rsid w:val="00372273"/>
    <w:rsid w:val="00373316"/>
    <w:rsid w:val="00373845"/>
    <w:rsid w:val="00375159"/>
    <w:rsid w:val="00375E6C"/>
    <w:rsid w:val="00376A31"/>
    <w:rsid w:val="003775A7"/>
    <w:rsid w:val="0038049A"/>
    <w:rsid w:val="0038072C"/>
    <w:rsid w:val="003816EE"/>
    <w:rsid w:val="0038292D"/>
    <w:rsid w:val="00382958"/>
    <w:rsid w:val="003831F0"/>
    <w:rsid w:val="003846E3"/>
    <w:rsid w:val="003871A4"/>
    <w:rsid w:val="00387BA8"/>
    <w:rsid w:val="00387DF9"/>
    <w:rsid w:val="00391902"/>
    <w:rsid w:val="00392021"/>
    <w:rsid w:val="00392EE2"/>
    <w:rsid w:val="00393104"/>
    <w:rsid w:val="003947A0"/>
    <w:rsid w:val="0039649F"/>
    <w:rsid w:val="003967BF"/>
    <w:rsid w:val="00396E31"/>
    <w:rsid w:val="00396E9A"/>
    <w:rsid w:val="003971EC"/>
    <w:rsid w:val="00397662"/>
    <w:rsid w:val="003A075C"/>
    <w:rsid w:val="003A3A2D"/>
    <w:rsid w:val="003A424B"/>
    <w:rsid w:val="003A4A03"/>
    <w:rsid w:val="003A6957"/>
    <w:rsid w:val="003A69E8"/>
    <w:rsid w:val="003B16CE"/>
    <w:rsid w:val="003B1864"/>
    <w:rsid w:val="003B1FD0"/>
    <w:rsid w:val="003B24BA"/>
    <w:rsid w:val="003B2EE0"/>
    <w:rsid w:val="003B665B"/>
    <w:rsid w:val="003B6C06"/>
    <w:rsid w:val="003B6CF8"/>
    <w:rsid w:val="003C03EC"/>
    <w:rsid w:val="003C059F"/>
    <w:rsid w:val="003C07BA"/>
    <w:rsid w:val="003C1A13"/>
    <w:rsid w:val="003C4616"/>
    <w:rsid w:val="003C65EF"/>
    <w:rsid w:val="003C6C4B"/>
    <w:rsid w:val="003C6F3E"/>
    <w:rsid w:val="003C7ED5"/>
    <w:rsid w:val="003D0D33"/>
    <w:rsid w:val="003D27E8"/>
    <w:rsid w:val="003D30FD"/>
    <w:rsid w:val="003D5257"/>
    <w:rsid w:val="003D5833"/>
    <w:rsid w:val="003D79C7"/>
    <w:rsid w:val="003D7B22"/>
    <w:rsid w:val="003D7C96"/>
    <w:rsid w:val="003E0F5B"/>
    <w:rsid w:val="003E19E9"/>
    <w:rsid w:val="003E2821"/>
    <w:rsid w:val="003E2F36"/>
    <w:rsid w:val="003E392E"/>
    <w:rsid w:val="003E3AA4"/>
    <w:rsid w:val="003E3D6D"/>
    <w:rsid w:val="003E441D"/>
    <w:rsid w:val="003E48B3"/>
    <w:rsid w:val="003E52BD"/>
    <w:rsid w:val="003E594F"/>
    <w:rsid w:val="003F2782"/>
    <w:rsid w:val="003F2C23"/>
    <w:rsid w:val="003F36A6"/>
    <w:rsid w:val="003F3A74"/>
    <w:rsid w:val="003F46F5"/>
    <w:rsid w:val="003F4CD1"/>
    <w:rsid w:val="003F575A"/>
    <w:rsid w:val="003F5E16"/>
    <w:rsid w:val="003F63B7"/>
    <w:rsid w:val="003F67FA"/>
    <w:rsid w:val="003F736D"/>
    <w:rsid w:val="0040302E"/>
    <w:rsid w:val="00403B0D"/>
    <w:rsid w:val="00405256"/>
    <w:rsid w:val="004060C6"/>
    <w:rsid w:val="00406944"/>
    <w:rsid w:val="004111E9"/>
    <w:rsid w:val="00411358"/>
    <w:rsid w:val="00411938"/>
    <w:rsid w:val="0041392E"/>
    <w:rsid w:val="0041414D"/>
    <w:rsid w:val="004142DD"/>
    <w:rsid w:val="00414456"/>
    <w:rsid w:val="0041467A"/>
    <w:rsid w:val="004148AB"/>
    <w:rsid w:val="00414C9C"/>
    <w:rsid w:val="00414F6B"/>
    <w:rsid w:val="00415F45"/>
    <w:rsid w:val="0041607E"/>
    <w:rsid w:val="00416A0D"/>
    <w:rsid w:val="00416B77"/>
    <w:rsid w:val="00416FC9"/>
    <w:rsid w:val="004177E6"/>
    <w:rsid w:val="004214DB"/>
    <w:rsid w:val="00423F6E"/>
    <w:rsid w:val="00424008"/>
    <w:rsid w:val="00424035"/>
    <w:rsid w:val="0042637D"/>
    <w:rsid w:val="00426A5D"/>
    <w:rsid w:val="00426C5B"/>
    <w:rsid w:val="00427FB1"/>
    <w:rsid w:val="0043001E"/>
    <w:rsid w:val="004300CC"/>
    <w:rsid w:val="00430BFE"/>
    <w:rsid w:val="00431295"/>
    <w:rsid w:val="004315DC"/>
    <w:rsid w:val="004325AB"/>
    <w:rsid w:val="00433B64"/>
    <w:rsid w:val="00433C22"/>
    <w:rsid w:val="00433DB1"/>
    <w:rsid w:val="0043469C"/>
    <w:rsid w:val="004357B4"/>
    <w:rsid w:val="00435E3B"/>
    <w:rsid w:val="0044038F"/>
    <w:rsid w:val="00440970"/>
    <w:rsid w:val="00440E04"/>
    <w:rsid w:val="0044337E"/>
    <w:rsid w:val="00446AD3"/>
    <w:rsid w:val="00446E11"/>
    <w:rsid w:val="0044735F"/>
    <w:rsid w:val="00450CC4"/>
    <w:rsid w:val="00451B23"/>
    <w:rsid w:val="004527B7"/>
    <w:rsid w:val="0045343C"/>
    <w:rsid w:val="00453D4A"/>
    <w:rsid w:val="004551C4"/>
    <w:rsid w:val="004566C2"/>
    <w:rsid w:val="00457122"/>
    <w:rsid w:val="004573AE"/>
    <w:rsid w:val="00457A11"/>
    <w:rsid w:val="00460170"/>
    <w:rsid w:val="00460F5E"/>
    <w:rsid w:val="004633C3"/>
    <w:rsid w:val="00465401"/>
    <w:rsid w:val="0046549F"/>
    <w:rsid w:val="004656DE"/>
    <w:rsid w:val="00465D72"/>
    <w:rsid w:val="00467145"/>
    <w:rsid w:val="00467A42"/>
    <w:rsid w:val="00470F4C"/>
    <w:rsid w:val="00471EE2"/>
    <w:rsid w:val="00472A94"/>
    <w:rsid w:val="004742EE"/>
    <w:rsid w:val="00477494"/>
    <w:rsid w:val="00480841"/>
    <w:rsid w:val="0048151B"/>
    <w:rsid w:val="004817BB"/>
    <w:rsid w:val="00482BB5"/>
    <w:rsid w:val="004834E1"/>
    <w:rsid w:val="00484B2C"/>
    <w:rsid w:val="004859E6"/>
    <w:rsid w:val="0048638C"/>
    <w:rsid w:val="00486C62"/>
    <w:rsid w:val="004902BF"/>
    <w:rsid w:val="00491196"/>
    <w:rsid w:val="0049145D"/>
    <w:rsid w:val="004915D0"/>
    <w:rsid w:val="004920C1"/>
    <w:rsid w:val="00493B37"/>
    <w:rsid w:val="00493FB9"/>
    <w:rsid w:val="00494448"/>
    <w:rsid w:val="00497568"/>
    <w:rsid w:val="00497B38"/>
    <w:rsid w:val="00497C38"/>
    <w:rsid w:val="004A0B0B"/>
    <w:rsid w:val="004A215D"/>
    <w:rsid w:val="004A56C4"/>
    <w:rsid w:val="004A5A7F"/>
    <w:rsid w:val="004A5AD8"/>
    <w:rsid w:val="004A5E97"/>
    <w:rsid w:val="004A5EA0"/>
    <w:rsid w:val="004A67E4"/>
    <w:rsid w:val="004A6854"/>
    <w:rsid w:val="004A71AC"/>
    <w:rsid w:val="004A7A33"/>
    <w:rsid w:val="004A7A34"/>
    <w:rsid w:val="004A7B81"/>
    <w:rsid w:val="004B0613"/>
    <w:rsid w:val="004B0FF7"/>
    <w:rsid w:val="004B1551"/>
    <w:rsid w:val="004B1D28"/>
    <w:rsid w:val="004B373B"/>
    <w:rsid w:val="004B4776"/>
    <w:rsid w:val="004B478E"/>
    <w:rsid w:val="004B7150"/>
    <w:rsid w:val="004B7782"/>
    <w:rsid w:val="004C15D5"/>
    <w:rsid w:val="004C2595"/>
    <w:rsid w:val="004C473B"/>
    <w:rsid w:val="004C5F11"/>
    <w:rsid w:val="004C7DD6"/>
    <w:rsid w:val="004D0C79"/>
    <w:rsid w:val="004D1E07"/>
    <w:rsid w:val="004D2178"/>
    <w:rsid w:val="004D40C3"/>
    <w:rsid w:val="004D5EEB"/>
    <w:rsid w:val="004D6CF8"/>
    <w:rsid w:val="004D7B6F"/>
    <w:rsid w:val="004D7D98"/>
    <w:rsid w:val="004D7FCF"/>
    <w:rsid w:val="004E0066"/>
    <w:rsid w:val="004E034A"/>
    <w:rsid w:val="004E1A24"/>
    <w:rsid w:val="004E379C"/>
    <w:rsid w:val="004E4358"/>
    <w:rsid w:val="004E442C"/>
    <w:rsid w:val="004E5539"/>
    <w:rsid w:val="004E7712"/>
    <w:rsid w:val="004F0E33"/>
    <w:rsid w:val="004F22F5"/>
    <w:rsid w:val="004F3F9B"/>
    <w:rsid w:val="004F409E"/>
    <w:rsid w:val="004F5EC4"/>
    <w:rsid w:val="004F64DD"/>
    <w:rsid w:val="004F6B51"/>
    <w:rsid w:val="004F6C49"/>
    <w:rsid w:val="004F6DB8"/>
    <w:rsid w:val="004F70A9"/>
    <w:rsid w:val="004F730D"/>
    <w:rsid w:val="005011A5"/>
    <w:rsid w:val="00501413"/>
    <w:rsid w:val="00505BA9"/>
    <w:rsid w:val="005077AE"/>
    <w:rsid w:val="005077BA"/>
    <w:rsid w:val="00507F80"/>
    <w:rsid w:val="0051213D"/>
    <w:rsid w:val="00513E76"/>
    <w:rsid w:val="005157D9"/>
    <w:rsid w:val="0051596F"/>
    <w:rsid w:val="005163D8"/>
    <w:rsid w:val="0051747C"/>
    <w:rsid w:val="00521C17"/>
    <w:rsid w:val="00521C2F"/>
    <w:rsid w:val="00521F3F"/>
    <w:rsid w:val="0052287D"/>
    <w:rsid w:val="00524543"/>
    <w:rsid w:val="0052472C"/>
    <w:rsid w:val="005248B3"/>
    <w:rsid w:val="00525843"/>
    <w:rsid w:val="005260B2"/>
    <w:rsid w:val="0052667A"/>
    <w:rsid w:val="005266FB"/>
    <w:rsid w:val="00527321"/>
    <w:rsid w:val="00527FD9"/>
    <w:rsid w:val="005308E3"/>
    <w:rsid w:val="00532391"/>
    <w:rsid w:val="005345DB"/>
    <w:rsid w:val="00534C78"/>
    <w:rsid w:val="00534FEB"/>
    <w:rsid w:val="005358A1"/>
    <w:rsid w:val="00535E86"/>
    <w:rsid w:val="0053705D"/>
    <w:rsid w:val="0053781D"/>
    <w:rsid w:val="00537D1E"/>
    <w:rsid w:val="00537DA6"/>
    <w:rsid w:val="00537E58"/>
    <w:rsid w:val="005400A9"/>
    <w:rsid w:val="00540C86"/>
    <w:rsid w:val="00541C4D"/>
    <w:rsid w:val="00542777"/>
    <w:rsid w:val="00543433"/>
    <w:rsid w:val="00544514"/>
    <w:rsid w:val="0054463B"/>
    <w:rsid w:val="00547214"/>
    <w:rsid w:val="0054732D"/>
    <w:rsid w:val="005516FC"/>
    <w:rsid w:val="0055275C"/>
    <w:rsid w:val="0055348F"/>
    <w:rsid w:val="00554041"/>
    <w:rsid w:val="00555507"/>
    <w:rsid w:val="00555E45"/>
    <w:rsid w:val="00556477"/>
    <w:rsid w:val="005615E7"/>
    <w:rsid w:val="00562347"/>
    <w:rsid w:val="0056385B"/>
    <w:rsid w:val="00564404"/>
    <w:rsid w:val="0056468E"/>
    <w:rsid w:val="00566906"/>
    <w:rsid w:val="00567B2C"/>
    <w:rsid w:val="00570542"/>
    <w:rsid w:val="00571771"/>
    <w:rsid w:val="0057200F"/>
    <w:rsid w:val="005737B6"/>
    <w:rsid w:val="00576BFA"/>
    <w:rsid w:val="00583A06"/>
    <w:rsid w:val="005861A9"/>
    <w:rsid w:val="005879B9"/>
    <w:rsid w:val="005905CE"/>
    <w:rsid w:val="005906C1"/>
    <w:rsid w:val="00591B30"/>
    <w:rsid w:val="00593A95"/>
    <w:rsid w:val="00593AA3"/>
    <w:rsid w:val="005942E6"/>
    <w:rsid w:val="00594574"/>
    <w:rsid w:val="00596D97"/>
    <w:rsid w:val="00597C7F"/>
    <w:rsid w:val="005A10FB"/>
    <w:rsid w:val="005A15C7"/>
    <w:rsid w:val="005A1C74"/>
    <w:rsid w:val="005A1C80"/>
    <w:rsid w:val="005A2C50"/>
    <w:rsid w:val="005A3A5E"/>
    <w:rsid w:val="005A4C16"/>
    <w:rsid w:val="005A7039"/>
    <w:rsid w:val="005A7973"/>
    <w:rsid w:val="005B16F6"/>
    <w:rsid w:val="005B1891"/>
    <w:rsid w:val="005B1EDD"/>
    <w:rsid w:val="005B1F94"/>
    <w:rsid w:val="005B210F"/>
    <w:rsid w:val="005B2D07"/>
    <w:rsid w:val="005B306F"/>
    <w:rsid w:val="005B3531"/>
    <w:rsid w:val="005B3BA9"/>
    <w:rsid w:val="005B3E09"/>
    <w:rsid w:val="005B451C"/>
    <w:rsid w:val="005B488A"/>
    <w:rsid w:val="005B4FBB"/>
    <w:rsid w:val="005B5E31"/>
    <w:rsid w:val="005B6AD1"/>
    <w:rsid w:val="005B70E2"/>
    <w:rsid w:val="005B79ED"/>
    <w:rsid w:val="005C069A"/>
    <w:rsid w:val="005C199A"/>
    <w:rsid w:val="005C24E7"/>
    <w:rsid w:val="005C25C1"/>
    <w:rsid w:val="005C2D0F"/>
    <w:rsid w:val="005C3A46"/>
    <w:rsid w:val="005C5C82"/>
    <w:rsid w:val="005C6E1A"/>
    <w:rsid w:val="005D0CA8"/>
    <w:rsid w:val="005D17F1"/>
    <w:rsid w:val="005D185E"/>
    <w:rsid w:val="005D219E"/>
    <w:rsid w:val="005D24F8"/>
    <w:rsid w:val="005D2D05"/>
    <w:rsid w:val="005D3439"/>
    <w:rsid w:val="005D3812"/>
    <w:rsid w:val="005D3D72"/>
    <w:rsid w:val="005D4151"/>
    <w:rsid w:val="005D44E8"/>
    <w:rsid w:val="005D4CA9"/>
    <w:rsid w:val="005D6667"/>
    <w:rsid w:val="005D6F8E"/>
    <w:rsid w:val="005D7E26"/>
    <w:rsid w:val="005D7F9F"/>
    <w:rsid w:val="005E1495"/>
    <w:rsid w:val="005E1F7F"/>
    <w:rsid w:val="005E3E98"/>
    <w:rsid w:val="005E56D6"/>
    <w:rsid w:val="005E6C99"/>
    <w:rsid w:val="005F02A8"/>
    <w:rsid w:val="005F10C8"/>
    <w:rsid w:val="005F1956"/>
    <w:rsid w:val="005F2B3D"/>
    <w:rsid w:val="005F445F"/>
    <w:rsid w:val="005F4D72"/>
    <w:rsid w:val="005F58EC"/>
    <w:rsid w:val="005F6BBC"/>
    <w:rsid w:val="005F767F"/>
    <w:rsid w:val="0060018E"/>
    <w:rsid w:val="006005F4"/>
    <w:rsid w:val="00600D5A"/>
    <w:rsid w:val="00600D99"/>
    <w:rsid w:val="00602266"/>
    <w:rsid w:val="00602793"/>
    <w:rsid w:val="00602829"/>
    <w:rsid w:val="00602B5B"/>
    <w:rsid w:val="00603233"/>
    <w:rsid w:val="00604219"/>
    <w:rsid w:val="0060442A"/>
    <w:rsid w:val="00604831"/>
    <w:rsid w:val="00605180"/>
    <w:rsid w:val="006055A2"/>
    <w:rsid w:val="00606710"/>
    <w:rsid w:val="006069EC"/>
    <w:rsid w:val="00606F51"/>
    <w:rsid w:val="006100C8"/>
    <w:rsid w:val="00610383"/>
    <w:rsid w:val="0061099B"/>
    <w:rsid w:val="00611462"/>
    <w:rsid w:val="00612390"/>
    <w:rsid w:val="006126EE"/>
    <w:rsid w:val="0061297E"/>
    <w:rsid w:val="00613324"/>
    <w:rsid w:val="006138FB"/>
    <w:rsid w:val="006141AC"/>
    <w:rsid w:val="00614AC5"/>
    <w:rsid w:val="00615F85"/>
    <w:rsid w:val="00616436"/>
    <w:rsid w:val="00616587"/>
    <w:rsid w:val="00617F09"/>
    <w:rsid w:val="006200D1"/>
    <w:rsid w:val="00620883"/>
    <w:rsid w:val="00620BAA"/>
    <w:rsid w:val="0062160F"/>
    <w:rsid w:val="00623D47"/>
    <w:rsid w:val="00624AEC"/>
    <w:rsid w:val="00624F9B"/>
    <w:rsid w:val="0062506A"/>
    <w:rsid w:val="00625237"/>
    <w:rsid w:val="00625D41"/>
    <w:rsid w:val="00627647"/>
    <w:rsid w:val="00630F6C"/>
    <w:rsid w:val="0063173D"/>
    <w:rsid w:val="00632869"/>
    <w:rsid w:val="006334BA"/>
    <w:rsid w:val="006336A7"/>
    <w:rsid w:val="00633B3D"/>
    <w:rsid w:val="00634245"/>
    <w:rsid w:val="006343EC"/>
    <w:rsid w:val="00634809"/>
    <w:rsid w:val="00636772"/>
    <w:rsid w:val="00637EB9"/>
    <w:rsid w:val="00640125"/>
    <w:rsid w:val="00640D43"/>
    <w:rsid w:val="006411E9"/>
    <w:rsid w:val="00641D09"/>
    <w:rsid w:val="006428D6"/>
    <w:rsid w:val="006442D1"/>
    <w:rsid w:val="00644A4D"/>
    <w:rsid w:val="006450D4"/>
    <w:rsid w:val="0064626D"/>
    <w:rsid w:val="00647A67"/>
    <w:rsid w:val="00650640"/>
    <w:rsid w:val="00651192"/>
    <w:rsid w:val="00651588"/>
    <w:rsid w:val="00651745"/>
    <w:rsid w:val="0065176C"/>
    <w:rsid w:val="00652BCE"/>
    <w:rsid w:val="00654213"/>
    <w:rsid w:val="0065426F"/>
    <w:rsid w:val="00654528"/>
    <w:rsid w:val="00654826"/>
    <w:rsid w:val="00654B5D"/>
    <w:rsid w:val="00654FC5"/>
    <w:rsid w:val="00656023"/>
    <w:rsid w:val="006568B0"/>
    <w:rsid w:val="00657485"/>
    <w:rsid w:val="00657FAA"/>
    <w:rsid w:val="00660483"/>
    <w:rsid w:val="006633C2"/>
    <w:rsid w:val="00665C75"/>
    <w:rsid w:val="0066641E"/>
    <w:rsid w:val="006665F2"/>
    <w:rsid w:val="00666B0B"/>
    <w:rsid w:val="00667294"/>
    <w:rsid w:val="0067281B"/>
    <w:rsid w:val="00675E8B"/>
    <w:rsid w:val="00677571"/>
    <w:rsid w:val="006777BF"/>
    <w:rsid w:val="00680435"/>
    <w:rsid w:val="00680E68"/>
    <w:rsid w:val="006818AF"/>
    <w:rsid w:val="0068239B"/>
    <w:rsid w:val="00683E28"/>
    <w:rsid w:val="00684220"/>
    <w:rsid w:val="006851C0"/>
    <w:rsid w:val="006852BB"/>
    <w:rsid w:val="00686A88"/>
    <w:rsid w:val="00686B2E"/>
    <w:rsid w:val="00687063"/>
    <w:rsid w:val="00687F04"/>
    <w:rsid w:val="00690CB0"/>
    <w:rsid w:val="00690D06"/>
    <w:rsid w:val="00691655"/>
    <w:rsid w:val="00691DB0"/>
    <w:rsid w:val="00692822"/>
    <w:rsid w:val="00694F08"/>
    <w:rsid w:val="00696DB8"/>
    <w:rsid w:val="00697482"/>
    <w:rsid w:val="006A28BE"/>
    <w:rsid w:val="006A3BF9"/>
    <w:rsid w:val="006A6076"/>
    <w:rsid w:val="006A62EE"/>
    <w:rsid w:val="006A6A09"/>
    <w:rsid w:val="006A7164"/>
    <w:rsid w:val="006B088E"/>
    <w:rsid w:val="006B0C7E"/>
    <w:rsid w:val="006B0EF0"/>
    <w:rsid w:val="006B1092"/>
    <w:rsid w:val="006B111C"/>
    <w:rsid w:val="006B355D"/>
    <w:rsid w:val="006B38E4"/>
    <w:rsid w:val="006B4D10"/>
    <w:rsid w:val="006B4D9C"/>
    <w:rsid w:val="006B4DDE"/>
    <w:rsid w:val="006B5329"/>
    <w:rsid w:val="006B6553"/>
    <w:rsid w:val="006C0498"/>
    <w:rsid w:val="006C0A5F"/>
    <w:rsid w:val="006C0CDC"/>
    <w:rsid w:val="006C0F40"/>
    <w:rsid w:val="006C11FE"/>
    <w:rsid w:val="006C1309"/>
    <w:rsid w:val="006C1858"/>
    <w:rsid w:val="006C19A9"/>
    <w:rsid w:val="006C262C"/>
    <w:rsid w:val="006C2FAC"/>
    <w:rsid w:val="006C5127"/>
    <w:rsid w:val="006C5EC3"/>
    <w:rsid w:val="006C5F8A"/>
    <w:rsid w:val="006C61FB"/>
    <w:rsid w:val="006C63C2"/>
    <w:rsid w:val="006C6CAC"/>
    <w:rsid w:val="006C75E1"/>
    <w:rsid w:val="006D174C"/>
    <w:rsid w:val="006D1776"/>
    <w:rsid w:val="006D22CF"/>
    <w:rsid w:val="006D5634"/>
    <w:rsid w:val="006D5904"/>
    <w:rsid w:val="006D70FC"/>
    <w:rsid w:val="006D7664"/>
    <w:rsid w:val="006E0045"/>
    <w:rsid w:val="006E0B68"/>
    <w:rsid w:val="006E11A2"/>
    <w:rsid w:val="006E2A3F"/>
    <w:rsid w:val="006E336F"/>
    <w:rsid w:val="006E49FC"/>
    <w:rsid w:val="006E546E"/>
    <w:rsid w:val="006E67EB"/>
    <w:rsid w:val="006E6C6D"/>
    <w:rsid w:val="006F1372"/>
    <w:rsid w:val="006F1505"/>
    <w:rsid w:val="006F396A"/>
    <w:rsid w:val="006F45FA"/>
    <w:rsid w:val="006F4995"/>
    <w:rsid w:val="006F4BF0"/>
    <w:rsid w:val="006F5B2B"/>
    <w:rsid w:val="006F6595"/>
    <w:rsid w:val="006F65F4"/>
    <w:rsid w:val="006F6B0F"/>
    <w:rsid w:val="006F6B9B"/>
    <w:rsid w:val="006F6BB4"/>
    <w:rsid w:val="007003F0"/>
    <w:rsid w:val="007024E0"/>
    <w:rsid w:val="00706AD0"/>
    <w:rsid w:val="00707F34"/>
    <w:rsid w:val="00710F51"/>
    <w:rsid w:val="0071289A"/>
    <w:rsid w:val="00713270"/>
    <w:rsid w:val="0071344D"/>
    <w:rsid w:val="00713F8C"/>
    <w:rsid w:val="0071698F"/>
    <w:rsid w:val="007177AB"/>
    <w:rsid w:val="00717C69"/>
    <w:rsid w:val="0072188C"/>
    <w:rsid w:val="00721DF8"/>
    <w:rsid w:val="007221CE"/>
    <w:rsid w:val="007231BB"/>
    <w:rsid w:val="00724582"/>
    <w:rsid w:val="007249F0"/>
    <w:rsid w:val="00725977"/>
    <w:rsid w:val="00725A0E"/>
    <w:rsid w:val="00726234"/>
    <w:rsid w:val="007270A8"/>
    <w:rsid w:val="00727979"/>
    <w:rsid w:val="007303E2"/>
    <w:rsid w:val="007311D5"/>
    <w:rsid w:val="00731317"/>
    <w:rsid w:val="00731471"/>
    <w:rsid w:val="0073182A"/>
    <w:rsid w:val="007324FE"/>
    <w:rsid w:val="0073291A"/>
    <w:rsid w:val="007331AC"/>
    <w:rsid w:val="00733C1D"/>
    <w:rsid w:val="0073449B"/>
    <w:rsid w:val="00735316"/>
    <w:rsid w:val="00735427"/>
    <w:rsid w:val="00736745"/>
    <w:rsid w:val="00736D64"/>
    <w:rsid w:val="00740D7E"/>
    <w:rsid w:val="00741074"/>
    <w:rsid w:val="00742239"/>
    <w:rsid w:val="00742F00"/>
    <w:rsid w:val="0074449D"/>
    <w:rsid w:val="00744728"/>
    <w:rsid w:val="00744E4E"/>
    <w:rsid w:val="0074638C"/>
    <w:rsid w:val="00746A57"/>
    <w:rsid w:val="007503D0"/>
    <w:rsid w:val="00751804"/>
    <w:rsid w:val="00751DAE"/>
    <w:rsid w:val="00751DF0"/>
    <w:rsid w:val="00752E36"/>
    <w:rsid w:val="0075421D"/>
    <w:rsid w:val="0075556E"/>
    <w:rsid w:val="00755915"/>
    <w:rsid w:val="00756224"/>
    <w:rsid w:val="00756900"/>
    <w:rsid w:val="007575C2"/>
    <w:rsid w:val="00757647"/>
    <w:rsid w:val="0076017C"/>
    <w:rsid w:val="00760541"/>
    <w:rsid w:val="00761698"/>
    <w:rsid w:val="00762811"/>
    <w:rsid w:val="0076283E"/>
    <w:rsid w:val="0076302A"/>
    <w:rsid w:val="00763F94"/>
    <w:rsid w:val="00770009"/>
    <w:rsid w:val="007701E6"/>
    <w:rsid w:val="00770666"/>
    <w:rsid w:val="00771E81"/>
    <w:rsid w:val="007721C4"/>
    <w:rsid w:val="007723AB"/>
    <w:rsid w:val="00774FC6"/>
    <w:rsid w:val="00776F92"/>
    <w:rsid w:val="0077751C"/>
    <w:rsid w:val="00777B7B"/>
    <w:rsid w:val="007807B7"/>
    <w:rsid w:val="007812C6"/>
    <w:rsid w:val="0078162F"/>
    <w:rsid w:val="00782AE2"/>
    <w:rsid w:val="007830BB"/>
    <w:rsid w:val="00785D08"/>
    <w:rsid w:val="00785EB6"/>
    <w:rsid w:val="007871A8"/>
    <w:rsid w:val="007913C6"/>
    <w:rsid w:val="0079246D"/>
    <w:rsid w:val="007944DB"/>
    <w:rsid w:val="00794DA3"/>
    <w:rsid w:val="00795789"/>
    <w:rsid w:val="00796006"/>
    <w:rsid w:val="00796A90"/>
    <w:rsid w:val="00796D70"/>
    <w:rsid w:val="007972A1"/>
    <w:rsid w:val="00797E55"/>
    <w:rsid w:val="007A04B6"/>
    <w:rsid w:val="007A0613"/>
    <w:rsid w:val="007A0C63"/>
    <w:rsid w:val="007A1082"/>
    <w:rsid w:val="007A1842"/>
    <w:rsid w:val="007A249D"/>
    <w:rsid w:val="007A2F13"/>
    <w:rsid w:val="007A38DB"/>
    <w:rsid w:val="007A4A0F"/>
    <w:rsid w:val="007A5BE0"/>
    <w:rsid w:val="007A5DD9"/>
    <w:rsid w:val="007A6489"/>
    <w:rsid w:val="007A6A51"/>
    <w:rsid w:val="007A6BC2"/>
    <w:rsid w:val="007A770E"/>
    <w:rsid w:val="007B1D7F"/>
    <w:rsid w:val="007B1F12"/>
    <w:rsid w:val="007B24F6"/>
    <w:rsid w:val="007B3E61"/>
    <w:rsid w:val="007B4441"/>
    <w:rsid w:val="007B4FA2"/>
    <w:rsid w:val="007B64D4"/>
    <w:rsid w:val="007B6575"/>
    <w:rsid w:val="007B7197"/>
    <w:rsid w:val="007B7388"/>
    <w:rsid w:val="007C0353"/>
    <w:rsid w:val="007C07C4"/>
    <w:rsid w:val="007C2204"/>
    <w:rsid w:val="007C28E7"/>
    <w:rsid w:val="007C3092"/>
    <w:rsid w:val="007C31B0"/>
    <w:rsid w:val="007C392E"/>
    <w:rsid w:val="007C4B5E"/>
    <w:rsid w:val="007C5E6A"/>
    <w:rsid w:val="007C6DA9"/>
    <w:rsid w:val="007C72DE"/>
    <w:rsid w:val="007C7983"/>
    <w:rsid w:val="007C7DFA"/>
    <w:rsid w:val="007D07DC"/>
    <w:rsid w:val="007D363E"/>
    <w:rsid w:val="007D373E"/>
    <w:rsid w:val="007D3B17"/>
    <w:rsid w:val="007D40F2"/>
    <w:rsid w:val="007D5007"/>
    <w:rsid w:val="007D68F5"/>
    <w:rsid w:val="007D6963"/>
    <w:rsid w:val="007D6CB3"/>
    <w:rsid w:val="007D6CF9"/>
    <w:rsid w:val="007E10F0"/>
    <w:rsid w:val="007E127F"/>
    <w:rsid w:val="007E13FC"/>
    <w:rsid w:val="007E17DF"/>
    <w:rsid w:val="007E4850"/>
    <w:rsid w:val="007E4CA8"/>
    <w:rsid w:val="007E54B2"/>
    <w:rsid w:val="007E63F3"/>
    <w:rsid w:val="007E674F"/>
    <w:rsid w:val="007F1596"/>
    <w:rsid w:val="007F2544"/>
    <w:rsid w:val="007F399B"/>
    <w:rsid w:val="007F56B9"/>
    <w:rsid w:val="007F63B3"/>
    <w:rsid w:val="007F71D5"/>
    <w:rsid w:val="007F7D2A"/>
    <w:rsid w:val="0080079E"/>
    <w:rsid w:val="008021D3"/>
    <w:rsid w:val="008027B7"/>
    <w:rsid w:val="00803AC9"/>
    <w:rsid w:val="008050E4"/>
    <w:rsid w:val="00805853"/>
    <w:rsid w:val="008076BA"/>
    <w:rsid w:val="008077AA"/>
    <w:rsid w:val="00807FBC"/>
    <w:rsid w:val="0081087D"/>
    <w:rsid w:val="008112B3"/>
    <w:rsid w:val="008123B5"/>
    <w:rsid w:val="00812D0D"/>
    <w:rsid w:val="00812FC0"/>
    <w:rsid w:val="0081372D"/>
    <w:rsid w:val="00813D01"/>
    <w:rsid w:val="008143EE"/>
    <w:rsid w:val="00814999"/>
    <w:rsid w:val="00814B0E"/>
    <w:rsid w:val="00817830"/>
    <w:rsid w:val="00817CB3"/>
    <w:rsid w:val="008208BD"/>
    <w:rsid w:val="008213DD"/>
    <w:rsid w:val="00821820"/>
    <w:rsid w:val="008218AB"/>
    <w:rsid w:val="00823CD3"/>
    <w:rsid w:val="0082521E"/>
    <w:rsid w:val="00826D55"/>
    <w:rsid w:val="0083000C"/>
    <w:rsid w:val="00830299"/>
    <w:rsid w:val="00830969"/>
    <w:rsid w:val="00830C6B"/>
    <w:rsid w:val="00830FFC"/>
    <w:rsid w:val="008313C8"/>
    <w:rsid w:val="008316FE"/>
    <w:rsid w:val="0083170E"/>
    <w:rsid w:val="00831BA9"/>
    <w:rsid w:val="00833CD4"/>
    <w:rsid w:val="00833D08"/>
    <w:rsid w:val="00833EB3"/>
    <w:rsid w:val="00840D46"/>
    <w:rsid w:val="00841171"/>
    <w:rsid w:val="00843778"/>
    <w:rsid w:val="00843805"/>
    <w:rsid w:val="00844EBF"/>
    <w:rsid w:val="008454B7"/>
    <w:rsid w:val="00845AA0"/>
    <w:rsid w:val="00845D06"/>
    <w:rsid w:val="00845DBF"/>
    <w:rsid w:val="00845E72"/>
    <w:rsid w:val="00846FF6"/>
    <w:rsid w:val="00847D30"/>
    <w:rsid w:val="00850063"/>
    <w:rsid w:val="00850461"/>
    <w:rsid w:val="00851DD2"/>
    <w:rsid w:val="00851F2B"/>
    <w:rsid w:val="00852539"/>
    <w:rsid w:val="00852D5F"/>
    <w:rsid w:val="00853745"/>
    <w:rsid w:val="008542C3"/>
    <w:rsid w:val="00856A36"/>
    <w:rsid w:val="0085771E"/>
    <w:rsid w:val="008600FB"/>
    <w:rsid w:val="00861560"/>
    <w:rsid w:val="00864442"/>
    <w:rsid w:val="00864E25"/>
    <w:rsid w:val="00865279"/>
    <w:rsid w:val="0086625E"/>
    <w:rsid w:val="008668A5"/>
    <w:rsid w:val="00867D9A"/>
    <w:rsid w:val="008708F1"/>
    <w:rsid w:val="00870B48"/>
    <w:rsid w:val="00870C7A"/>
    <w:rsid w:val="008717E1"/>
    <w:rsid w:val="00871988"/>
    <w:rsid w:val="00871ADF"/>
    <w:rsid w:val="00871E6A"/>
    <w:rsid w:val="008720BF"/>
    <w:rsid w:val="00872B8E"/>
    <w:rsid w:val="00873059"/>
    <w:rsid w:val="00873962"/>
    <w:rsid w:val="00874447"/>
    <w:rsid w:val="00875DCD"/>
    <w:rsid w:val="00876A12"/>
    <w:rsid w:val="00877604"/>
    <w:rsid w:val="00880B06"/>
    <w:rsid w:val="0088235A"/>
    <w:rsid w:val="0088273A"/>
    <w:rsid w:val="008829B0"/>
    <w:rsid w:val="00882B55"/>
    <w:rsid w:val="00882BF2"/>
    <w:rsid w:val="008838A5"/>
    <w:rsid w:val="00883D09"/>
    <w:rsid w:val="00883DC1"/>
    <w:rsid w:val="008848C3"/>
    <w:rsid w:val="0088681B"/>
    <w:rsid w:val="00887DCB"/>
    <w:rsid w:val="008925BD"/>
    <w:rsid w:val="00893139"/>
    <w:rsid w:val="00893509"/>
    <w:rsid w:val="008956EF"/>
    <w:rsid w:val="008959E7"/>
    <w:rsid w:val="0089634F"/>
    <w:rsid w:val="0089687E"/>
    <w:rsid w:val="008A0337"/>
    <w:rsid w:val="008A0474"/>
    <w:rsid w:val="008A3D53"/>
    <w:rsid w:val="008A4253"/>
    <w:rsid w:val="008A589F"/>
    <w:rsid w:val="008A62FA"/>
    <w:rsid w:val="008A66B3"/>
    <w:rsid w:val="008A76F5"/>
    <w:rsid w:val="008A7D43"/>
    <w:rsid w:val="008B0666"/>
    <w:rsid w:val="008B0937"/>
    <w:rsid w:val="008B0D39"/>
    <w:rsid w:val="008B276A"/>
    <w:rsid w:val="008B3446"/>
    <w:rsid w:val="008B4F46"/>
    <w:rsid w:val="008B5531"/>
    <w:rsid w:val="008B6034"/>
    <w:rsid w:val="008B6263"/>
    <w:rsid w:val="008B79AE"/>
    <w:rsid w:val="008B7B76"/>
    <w:rsid w:val="008C00F6"/>
    <w:rsid w:val="008C03D6"/>
    <w:rsid w:val="008C4B7F"/>
    <w:rsid w:val="008C56E7"/>
    <w:rsid w:val="008C76A8"/>
    <w:rsid w:val="008C7D94"/>
    <w:rsid w:val="008D17B7"/>
    <w:rsid w:val="008D2163"/>
    <w:rsid w:val="008D25EB"/>
    <w:rsid w:val="008D46A2"/>
    <w:rsid w:val="008D4E7A"/>
    <w:rsid w:val="008D5383"/>
    <w:rsid w:val="008D57EA"/>
    <w:rsid w:val="008D6BC2"/>
    <w:rsid w:val="008D72B7"/>
    <w:rsid w:val="008D7348"/>
    <w:rsid w:val="008E0DCC"/>
    <w:rsid w:val="008E0F2F"/>
    <w:rsid w:val="008E2AF0"/>
    <w:rsid w:val="008E2BC1"/>
    <w:rsid w:val="008E30EC"/>
    <w:rsid w:val="008E389B"/>
    <w:rsid w:val="008E4CE2"/>
    <w:rsid w:val="008E5F8E"/>
    <w:rsid w:val="008E643D"/>
    <w:rsid w:val="008E7C0F"/>
    <w:rsid w:val="008F0873"/>
    <w:rsid w:val="008F0F91"/>
    <w:rsid w:val="008F1EF5"/>
    <w:rsid w:val="008F276C"/>
    <w:rsid w:val="008F2DEC"/>
    <w:rsid w:val="008F3429"/>
    <w:rsid w:val="008F4F45"/>
    <w:rsid w:val="008F6F48"/>
    <w:rsid w:val="008F7204"/>
    <w:rsid w:val="008F722A"/>
    <w:rsid w:val="00900770"/>
    <w:rsid w:val="009007D3"/>
    <w:rsid w:val="009008AE"/>
    <w:rsid w:val="00900DC9"/>
    <w:rsid w:val="00901E99"/>
    <w:rsid w:val="009042D4"/>
    <w:rsid w:val="009047CD"/>
    <w:rsid w:val="00905315"/>
    <w:rsid w:val="00907701"/>
    <w:rsid w:val="00910170"/>
    <w:rsid w:val="009102AB"/>
    <w:rsid w:val="0091118F"/>
    <w:rsid w:val="00914037"/>
    <w:rsid w:val="009162A4"/>
    <w:rsid w:val="00916DA0"/>
    <w:rsid w:val="00917680"/>
    <w:rsid w:val="00921096"/>
    <w:rsid w:val="009210DF"/>
    <w:rsid w:val="00921EA4"/>
    <w:rsid w:val="009222DA"/>
    <w:rsid w:val="009232A3"/>
    <w:rsid w:val="009253E1"/>
    <w:rsid w:val="00925E9E"/>
    <w:rsid w:val="00926010"/>
    <w:rsid w:val="00930084"/>
    <w:rsid w:val="00930588"/>
    <w:rsid w:val="00931AC7"/>
    <w:rsid w:val="0093230C"/>
    <w:rsid w:val="009329EF"/>
    <w:rsid w:val="00933607"/>
    <w:rsid w:val="009355F9"/>
    <w:rsid w:val="00935D2D"/>
    <w:rsid w:val="00936535"/>
    <w:rsid w:val="00941446"/>
    <w:rsid w:val="00942A10"/>
    <w:rsid w:val="00943D74"/>
    <w:rsid w:val="00944000"/>
    <w:rsid w:val="009441CD"/>
    <w:rsid w:val="00944799"/>
    <w:rsid w:val="00944A78"/>
    <w:rsid w:val="009463DC"/>
    <w:rsid w:val="00946F92"/>
    <w:rsid w:val="009476A4"/>
    <w:rsid w:val="0095080F"/>
    <w:rsid w:val="00950DE4"/>
    <w:rsid w:val="00950E35"/>
    <w:rsid w:val="00952986"/>
    <w:rsid w:val="009546DA"/>
    <w:rsid w:val="009546F5"/>
    <w:rsid w:val="009556A0"/>
    <w:rsid w:val="00957341"/>
    <w:rsid w:val="00961355"/>
    <w:rsid w:val="009613E2"/>
    <w:rsid w:val="0096216D"/>
    <w:rsid w:val="009633E9"/>
    <w:rsid w:val="00965374"/>
    <w:rsid w:val="00965653"/>
    <w:rsid w:val="0096589C"/>
    <w:rsid w:val="009659EA"/>
    <w:rsid w:val="00966376"/>
    <w:rsid w:val="009667E2"/>
    <w:rsid w:val="0097007A"/>
    <w:rsid w:val="00970A32"/>
    <w:rsid w:val="00970F3B"/>
    <w:rsid w:val="00972C7A"/>
    <w:rsid w:val="00972D5E"/>
    <w:rsid w:val="00973905"/>
    <w:rsid w:val="00973DDD"/>
    <w:rsid w:val="00974FE6"/>
    <w:rsid w:val="00975DFD"/>
    <w:rsid w:val="00977492"/>
    <w:rsid w:val="00977DE2"/>
    <w:rsid w:val="00980052"/>
    <w:rsid w:val="009808B7"/>
    <w:rsid w:val="00981C7D"/>
    <w:rsid w:val="00982134"/>
    <w:rsid w:val="009823AD"/>
    <w:rsid w:val="009827F4"/>
    <w:rsid w:val="00983AE5"/>
    <w:rsid w:val="00984F64"/>
    <w:rsid w:val="009856EF"/>
    <w:rsid w:val="009865D6"/>
    <w:rsid w:val="0098666B"/>
    <w:rsid w:val="00986729"/>
    <w:rsid w:val="009872A3"/>
    <w:rsid w:val="0099105E"/>
    <w:rsid w:val="0099175A"/>
    <w:rsid w:val="00992F77"/>
    <w:rsid w:val="00993112"/>
    <w:rsid w:val="00993298"/>
    <w:rsid w:val="00993CEE"/>
    <w:rsid w:val="00994B04"/>
    <w:rsid w:val="00994CEC"/>
    <w:rsid w:val="00994D60"/>
    <w:rsid w:val="009955F7"/>
    <w:rsid w:val="00995816"/>
    <w:rsid w:val="00996582"/>
    <w:rsid w:val="00997299"/>
    <w:rsid w:val="009A08DF"/>
    <w:rsid w:val="009A0A66"/>
    <w:rsid w:val="009A247A"/>
    <w:rsid w:val="009A3994"/>
    <w:rsid w:val="009A50CC"/>
    <w:rsid w:val="009A569C"/>
    <w:rsid w:val="009A5B92"/>
    <w:rsid w:val="009B1116"/>
    <w:rsid w:val="009B177D"/>
    <w:rsid w:val="009B2465"/>
    <w:rsid w:val="009B3BCE"/>
    <w:rsid w:val="009B3F8D"/>
    <w:rsid w:val="009B5BD3"/>
    <w:rsid w:val="009B5EBB"/>
    <w:rsid w:val="009B68F1"/>
    <w:rsid w:val="009B6BFC"/>
    <w:rsid w:val="009B7260"/>
    <w:rsid w:val="009C0D7F"/>
    <w:rsid w:val="009C1743"/>
    <w:rsid w:val="009C174D"/>
    <w:rsid w:val="009C1BC6"/>
    <w:rsid w:val="009C32EE"/>
    <w:rsid w:val="009C45AE"/>
    <w:rsid w:val="009C4663"/>
    <w:rsid w:val="009C5020"/>
    <w:rsid w:val="009C5311"/>
    <w:rsid w:val="009C5DED"/>
    <w:rsid w:val="009C7D4D"/>
    <w:rsid w:val="009D2487"/>
    <w:rsid w:val="009D2735"/>
    <w:rsid w:val="009D3537"/>
    <w:rsid w:val="009D37B5"/>
    <w:rsid w:val="009D3825"/>
    <w:rsid w:val="009D49FE"/>
    <w:rsid w:val="009D4AE4"/>
    <w:rsid w:val="009D4F17"/>
    <w:rsid w:val="009D7334"/>
    <w:rsid w:val="009E0138"/>
    <w:rsid w:val="009E1A9E"/>
    <w:rsid w:val="009E1EF5"/>
    <w:rsid w:val="009E2B04"/>
    <w:rsid w:val="009E3107"/>
    <w:rsid w:val="009E3E6E"/>
    <w:rsid w:val="009E3F0C"/>
    <w:rsid w:val="009E4283"/>
    <w:rsid w:val="009E4856"/>
    <w:rsid w:val="009E7042"/>
    <w:rsid w:val="009F0474"/>
    <w:rsid w:val="009F20C6"/>
    <w:rsid w:val="009F2DC3"/>
    <w:rsid w:val="009F4AFC"/>
    <w:rsid w:val="009F4D49"/>
    <w:rsid w:val="009F646B"/>
    <w:rsid w:val="009F714E"/>
    <w:rsid w:val="009F7593"/>
    <w:rsid w:val="00A0028A"/>
    <w:rsid w:val="00A01218"/>
    <w:rsid w:val="00A01801"/>
    <w:rsid w:val="00A02B02"/>
    <w:rsid w:val="00A04F56"/>
    <w:rsid w:val="00A0571F"/>
    <w:rsid w:val="00A06263"/>
    <w:rsid w:val="00A069F5"/>
    <w:rsid w:val="00A11B5E"/>
    <w:rsid w:val="00A11EC0"/>
    <w:rsid w:val="00A140AB"/>
    <w:rsid w:val="00A14AAB"/>
    <w:rsid w:val="00A14ADF"/>
    <w:rsid w:val="00A154AC"/>
    <w:rsid w:val="00A154E7"/>
    <w:rsid w:val="00A15803"/>
    <w:rsid w:val="00A15F44"/>
    <w:rsid w:val="00A170BD"/>
    <w:rsid w:val="00A217A5"/>
    <w:rsid w:val="00A21EB4"/>
    <w:rsid w:val="00A21FBE"/>
    <w:rsid w:val="00A222EE"/>
    <w:rsid w:val="00A237D8"/>
    <w:rsid w:val="00A241D4"/>
    <w:rsid w:val="00A245A4"/>
    <w:rsid w:val="00A24876"/>
    <w:rsid w:val="00A248F1"/>
    <w:rsid w:val="00A251C1"/>
    <w:rsid w:val="00A2719B"/>
    <w:rsid w:val="00A273BA"/>
    <w:rsid w:val="00A2748B"/>
    <w:rsid w:val="00A27F9F"/>
    <w:rsid w:val="00A30DF7"/>
    <w:rsid w:val="00A31E9C"/>
    <w:rsid w:val="00A32948"/>
    <w:rsid w:val="00A35104"/>
    <w:rsid w:val="00A41644"/>
    <w:rsid w:val="00A42B03"/>
    <w:rsid w:val="00A42FCB"/>
    <w:rsid w:val="00A43D88"/>
    <w:rsid w:val="00A44B56"/>
    <w:rsid w:val="00A45DDF"/>
    <w:rsid w:val="00A50A1F"/>
    <w:rsid w:val="00A52BBE"/>
    <w:rsid w:val="00A539A6"/>
    <w:rsid w:val="00A54CCC"/>
    <w:rsid w:val="00A54F7C"/>
    <w:rsid w:val="00A5594A"/>
    <w:rsid w:val="00A563DF"/>
    <w:rsid w:val="00A57CD1"/>
    <w:rsid w:val="00A6103B"/>
    <w:rsid w:val="00A615BE"/>
    <w:rsid w:val="00A6461C"/>
    <w:rsid w:val="00A659B3"/>
    <w:rsid w:val="00A66DDE"/>
    <w:rsid w:val="00A67EDE"/>
    <w:rsid w:val="00A70D4B"/>
    <w:rsid w:val="00A71A44"/>
    <w:rsid w:val="00A7214F"/>
    <w:rsid w:val="00A72FD0"/>
    <w:rsid w:val="00A73E5C"/>
    <w:rsid w:val="00A75268"/>
    <w:rsid w:val="00A7618A"/>
    <w:rsid w:val="00A77541"/>
    <w:rsid w:val="00A77C08"/>
    <w:rsid w:val="00A77C5F"/>
    <w:rsid w:val="00A81573"/>
    <w:rsid w:val="00A81718"/>
    <w:rsid w:val="00A825BF"/>
    <w:rsid w:val="00A83154"/>
    <w:rsid w:val="00A8351D"/>
    <w:rsid w:val="00A9006D"/>
    <w:rsid w:val="00A91EBC"/>
    <w:rsid w:val="00A93B18"/>
    <w:rsid w:val="00A94750"/>
    <w:rsid w:val="00A94CF0"/>
    <w:rsid w:val="00A95E45"/>
    <w:rsid w:val="00A95EF8"/>
    <w:rsid w:val="00A97408"/>
    <w:rsid w:val="00A97E0B"/>
    <w:rsid w:val="00AA0234"/>
    <w:rsid w:val="00AA044C"/>
    <w:rsid w:val="00AA10BB"/>
    <w:rsid w:val="00AA171F"/>
    <w:rsid w:val="00AA31BA"/>
    <w:rsid w:val="00AA3589"/>
    <w:rsid w:val="00AA3BB1"/>
    <w:rsid w:val="00AA42F3"/>
    <w:rsid w:val="00AA433F"/>
    <w:rsid w:val="00AA5116"/>
    <w:rsid w:val="00AA665A"/>
    <w:rsid w:val="00AB11AA"/>
    <w:rsid w:val="00AB1AF2"/>
    <w:rsid w:val="00AB2CC2"/>
    <w:rsid w:val="00AB2D57"/>
    <w:rsid w:val="00AB2E71"/>
    <w:rsid w:val="00AB36ED"/>
    <w:rsid w:val="00AB3A8F"/>
    <w:rsid w:val="00AB500C"/>
    <w:rsid w:val="00AB52CD"/>
    <w:rsid w:val="00AC0777"/>
    <w:rsid w:val="00AC1BCA"/>
    <w:rsid w:val="00AC2AFF"/>
    <w:rsid w:val="00AC3446"/>
    <w:rsid w:val="00AC3FF5"/>
    <w:rsid w:val="00AC45B1"/>
    <w:rsid w:val="00AC4851"/>
    <w:rsid w:val="00AC4C03"/>
    <w:rsid w:val="00AC50AF"/>
    <w:rsid w:val="00AC5A68"/>
    <w:rsid w:val="00AC6566"/>
    <w:rsid w:val="00AC6A70"/>
    <w:rsid w:val="00AD1E24"/>
    <w:rsid w:val="00AD3248"/>
    <w:rsid w:val="00AD4325"/>
    <w:rsid w:val="00AD446F"/>
    <w:rsid w:val="00AD5556"/>
    <w:rsid w:val="00AD6E96"/>
    <w:rsid w:val="00AE062A"/>
    <w:rsid w:val="00AE284D"/>
    <w:rsid w:val="00AE2CF5"/>
    <w:rsid w:val="00AE5182"/>
    <w:rsid w:val="00AE552E"/>
    <w:rsid w:val="00AE750F"/>
    <w:rsid w:val="00AF0E9C"/>
    <w:rsid w:val="00AF0FCB"/>
    <w:rsid w:val="00AF1C6B"/>
    <w:rsid w:val="00AF31F5"/>
    <w:rsid w:val="00AF38EA"/>
    <w:rsid w:val="00AF680B"/>
    <w:rsid w:val="00B0002F"/>
    <w:rsid w:val="00B001B0"/>
    <w:rsid w:val="00B00349"/>
    <w:rsid w:val="00B018CC"/>
    <w:rsid w:val="00B030F0"/>
    <w:rsid w:val="00B0382E"/>
    <w:rsid w:val="00B04136"/>
    <w:rsid w:val="00B0568E"/>
    <w:rsid w:val="00B0704E"/>
    <w:rsid w:val="00B07D52"/>
    <w:rsid w:val="00B10F73"/>
    <w:rsid w:val="00B117C9"/>
    <w:rsid w:val="00B11ED8"/>
    <w:rsid w:val="00B13487"/>
    <w:rsid w:val="00B14418"/>
    <w:rsid w:val="00B15C85"/>
    <w:rsid w:val="00B178BA"/>
    <w:rsid w:val="00B17C27"/>
    <w:rsid w:val="00B209A9"/>
    <w:rsid w:val="00B20CE7"/>
    <w:rsid w:val="00B20D2E"/>
    <w:rsid w:val="00B236DC"/>
    <w:rsid w:val="00B23A4A"/>
    <w:rsid w:val="00B26389"/>
    <w:rsid w:val="00B267ED"/>
    <w:rsid w:val="00B26EB1"/>
    <w:rsid w:val="00B307A8"/>
    <w:rsid w:val="00B3111D"/>
    <w:rsid w:val="00B31D40"/>
    <w:rsid w:val="00B329EE"/>
    <w:rsid w:val="00B3332E"/>
    <w:rsid w:val="00B35B2A"/>
    <w:rsid w:val="00B37371"/>
    <w:rsid w:val="00B37646"/>
    <w:rsid w:val="00B37F97"/>
    <w:rsid w:val="00B41B44"/>
    <w:rsid w:val="00B42DA8"/>
    <w:rsid w:val="00B44285"/>
    <w:rsid w:val="00B444EC"/>
    <w:rsid w:val="00B45936"/>
    <w:rsid w:val="00B45EEB"/>
    <w:rsid w:val="00B464BB"/>
    <w:rsid w:val="00B47C32"/>
    <w:rsid w:val="00B5109C"/>
    <w:rsid w:val="00B512B5"/>
    <w:rsid w:val="00B522E9"/>
    <w:rsid w:val="00B53D5D"/>
    <w:rsid w:val="00B54B41"/>
    <w:rsid w:val="00B54E9B"/>
    <w:rsid w:val="00B5520A"/>
    <w:rsid w:val="00B570A7"/>
    <w:rsid w:val="00B57C44"/>
    <w:rsid w:val="00B57C94"/>
    <w:rsid w:val="00B57D24"/>
    <w:rsid w:val="00B57D61"/>
    <w:rsid w:val="00B602A5"/>
    <w:rsid w:val="00B6036B"/>
    <w:rsid w:val="00B622A5"/>
    <w:rsid w:val="00B62486"/>
    <w:rsid w:val="00B632DE"/>
    <w:rsid w:val="00B64D65"/>
    <w:rsid w:val="00B650B6"/>
    <w:rsid w:val="00B65BAD"/>
    <w:rsid w:val="00B6607A"/>
    <w:rsid w:val="00B66E41"/>
    <w:rsid w:val="00B66EAB"/>
    <w:rsid w:val="00B671A3"/>
    <w:rsid w:val="00B67FF5"/>
    <w:rsid w:val="00B716DF"/>
    <w:rsid w:val="00B72686"/>
    <w:rsid w:val="00B74E2D"/>
    <w:rsid w:val="00B753C1"/>
    <w:rsid w:val="00B75BA6"/>
    <w:rsid w:val="00B76F90"/>
    <w:rsid w:val="00B7714F"/>
    <w:rsid w:val="00B81315"/>
    <w:rsid w:val="00B834CC"/>
    <w:rsid w:val="00B84840"/>
    <w:rsid w:val="00B85CA3"/>
    <w:rsid w:val="00B86994"/>
    <w:rsid w:val="00B90215"/>
    <w:rsid w:val="00B9245C"/>
    <w:rsid w:val="00B93154"/>
    <w:rsid w:val="00B93581"/>
    <w:rsid w:val="00B9360D"/>
    <w:rsid w:val="00B93716"/>
    <w:rsid w:val="00B94360"/>
    <w:rsid w:val="00B953AA"/>
    <w:rsid w:val="00B9729F"/>
    <w:rsid w:val="00BA0D98"/>
    <w:rsid w:val="00BA39FB"/>
    <w:rsid w:val="00BA3BE9"/>
    <w:rsid w:val="00BA3F9F"/>
    <w:rsid w:val="00BA40FB"/>
    <w:rsid w:val="00BA4206"/>
    <w:rsid w:val="00BA4885"/>
    <w:rsid w:val="00BA4B00"/>
    <w:rsid w:val="00BA4EC5"/>
    <w:rsid w:val="00BA56BF"/>
    <w:rsid w:val="00BA6818"/>
    <w:rsid w:val="00BA718E"/>
    <w:rsid w:val="00BA7391"/>
    <w:rsid w:val="00BB001D"/>
    <w:rsid w:val="00BB05BF"/>
    <w:rsid w:val="00BB079A"/>
    <w:rsid w:val="00BB0A8A"/>
    <w:rsid w:val="00BB2C4F"/>
    <w:rsid w:val="00BB5560"/>
    <w:rsid w:val="00BB7614"/>
    <w:rsid w:val="00BB7CFC"/>
    <w:rsid w:val="00BC1A1A"/>
    <w:rsid w:val="00BC3E6A"/>
    <w:rsid w:val="00BC4398"/>
    <w:rsid w:val="00BC605A"/>
    <w:rsid w:val="00BC706C"/>
    <w:rsid w:val="00BD071E"/>
    <w:rsid w:val="00BD1203"/>
    <w:rsid w:val="00BD1719"/>
    <w:rsid w:val="00BD21AF"/>
    <w:rsid w:val="00BD3E3D"/>
    <w:rsid w:val="00BD4AF9"/>
    <w:rsid w:val="00BD4E50"/>
    <w:rsid w:val="00BD62F4"/>
    <w:rsid w:val="00BD7CD1"/>
    <w:rsid w:val="00BE04A0"/>
    <w:rsid w:val="00BE0AC8"/>
    <w:rsid w:val="00BE11A2"/>
    <w:rsid w:val="00BE33A3"/>
    <w:rsid w:val="00BE3719"/>
    <w:rsid w:val="00BE5A50"/>
    <w:rsid w:val="00BE5C26"/>
    <w:rsid w:val="00BE69E7"/>
    <w:rsid w:val="00BF09BF"/>
    <w:rsid w:val="00BF199F"/>
    <w:rsid w:val="00BF2241"/>
    <w:rsid w:val="00BF280C"/>
    <w:rsid w:val="00BF2BB3"/>
    <w:rsid w:val="00BF3201"/>
    <w:rsid w:val="00BF4B80"/>
    <w:rsid w:val="00BF4CB2"/>
    <w:rsid w:val="00BF6CC7"/>
    <w:rsid w:val="00BF700F"/>
    <w:rsid w:val="00C001EC"/>
    <w:rsid w:val="00C02863"/>
    <w:rsid w:val="00C02A6C"/>
    <w:rsid w:val="00C0350B"/>
    <w:rsid w:val="00C03BA4"/>
    <w:rsid w:val="00C03FE4"/>
    <w:rsid w:val="00C0504F"/>
    <w:rsid w:val="00C050F1"/>
    <w:rsid w:val="00C05AD9"/>
    <w:rsid w:val="00C06373"/>
    <w:rsid w:val="00C0675C"/>
    <w:rsid w:val="00C06D5B"/>
    <w:rsid w:val="00C06F90"/>
    <w:rsid w:val="00C075CA"/>
    <w:rsid w:val="00C106EB"/>
    <w:rsid w:val="00C111DD"/>
    <w:rsid w:val="00C13C85"/>
    <w:rsid w:val="00C14283"/>
    <w:rsid w:val="00C15BC0"/>
    <w:rsid w:val="00C17ADA"/>
    <w:rsid w:val="00C20B7E"/>
    <w:rsid w:val="00C2156A"/>
    <w:rsid w:val="00C233E9"/>
    <w:rsid w:val="00C234F9"/>
    <w:rsid w:val="00C25A65"/>
    <w:rsid w:val="00C262CD"/>
    <w:rsid w:val="00C2707E"/>
    <w:rsid w:val="00C303E7"/>
    <w:rsid w:val="00C30AD3"/>
    <w:rsid w:val="00C31D6F"/>
    <w:rsid w:val="00C32315"/>
    <w:rsid w:val="00C32437"/>
    <w:rsid w:val="00C341AA"/>
    <w:rsid w:val="00C34467"/>
    <w:rsid w:val="00C34696"/>
    <w:rsid w:val="00C354C2"/>
    <w:rsid w:val="00C36D04"/>
    <w:rsid w:val="00C407F3"/>
    <w:rsid w:val="00C40A56"/>
    <w:rsid w:val="00C40D3E"/>
    <w:rsid w:val="00C41521"/>
    <w:rsid w:val="00C41AF3"/>
    <w:rsid w:val="00C41BED"/>
    <w:rsid w:val="00C424D3"/>
    <w:rsid w:val="00C42831"/>
    <w:rsid w:val="00C46412"/>
    <w:rsid w:val="00C464BA"/>
    <w:rsid w:val="00C5009E"/>
    <w:rsid w:val="00C52159"/>
    <w:rsid w:val="00C52519"/>
    <w:rsid w:val="00C56DFC"/>
    <w:rsid w:val="00C57398"/>
    <w:rsid w:val="00C57645"/>
    <w:rsid w:val="00C5790F"/>
    <w:rsid w:val="00C609BF"/>
    <w:rsid w:val="00C60CCB"/>
    <w:rsid w:val="00C60F0F"/>
    <w:rsid w:val="00C61250"/>
    <w:rsid w:val="00C61833"/>
    <w:rsid w:val="00C61F43"/>
    <w:rsid w:val="00C62DEE"/>
    <w:rsid w:val="00C63EFD"/>
    <w:rsid w:val="00C6525E"/>
    <w:rsid w:val="00C66CC2"/>
    <w:rsid w:val="00C6791F"/>
    <w:rsid w:val="00C67DE7"/>
    <w:rsid w:val="00C7025C"/>
    <w:rsid w:val="00C706C2"/>
    <w:rsid w:val="00C70F88"/>
    <w:rsid w:val="00C727F9"/>
    <w:rsid w:val="00C75952"/>
    <w:rsid w:val="00C8213B"/>
    <w:rsid w:val="00C82366"/>
    <w:rsid w:val="00C8242A"/>
    <w:rsid w:val="00C8257B"/>
    <w:rsid w:val="00C8290C"/>
    <w:rsid w:val="00C82B6F"/>
    <w:rsid w:val="00C83198"/>
    <w:rsid w:val="00C83CD1"/>
    <w:rsid w:val="00C83FAE"/>
    <w:rsid w:val="00C8455E"/>
    <w:rsid w:val="00C91F70"/>
    <w:rsid w:val="00C93073"/>
    <w:rsid w:val="00C94E5C"/>
    <w:rsid w:val="00C951AF"/>
    <w:rsid w:val="00C95AF7"/>
    <w:rsid w:val="00C966CF"/>
    <w:rsid w:val="00CA1296"/>
    <w:rsid w:val="00CA1B39"/>
    <w:rsid w:val="00CA226E"/>
    <w:rsid w:val="00CA2CD1"/>
    <w:rsid w:val="00CA2D91"/>
    <w:rsid w:val="00CA4DD0"/>
    <w:rsid w:val="00CA5187"/>
    <w:rsid w:val="00CA617C"/>
    <w:rsid w:val="00CA71F7"/>
    <w:rsid w:val="00CA7574"/>
    <w:rsid w:val="00CB0443"/>
    <w:rsid w:val="00CB0C71"/>
    <w:rsid w:val="00CB15AD"/>
    <w:rsid w:val="00CB3207"/>
    <w:rsid w:val="00CB42EE"/>
    <w:rsid w:val="00CB5A44"/>
    <w:rsid w:val="00CB5B6B"/>
    <w:rsid w:val="00CB6829"/>
    <w:rsid w:val="00CB690F"/>
    <w:rsid w:val="00CB6980"/>
    <w:rsid w:val="00CC0001"/>
    <w:rsid w:val="00CC08D5"/>
    <w:rsid w:val="00CC11DA"/>
    <w:rsid w:val="00CC2478"/>
    <w:rsid w:val="00CC281A"/>
    <w:rsid w:val="00CC3F73"/>
    <w:rsid w:val="00CC443A"/>
    <w:rsid w:val="00CC4A81"/>
    <w:rsid w:val="00CC677B"/>
    <w:rsid w:val="00CC6B96"/>
    <w:rsid w:val="00CD025E"/>
    <w:rsid w:val="00CD0A49"/>
    <w:rsid w:val="00CD0DD5"/>
    <w:rsid w:val="00CD12DB"/>
    <w:rsid w:val="00CD149C"/>
    <w:rsid w:val="00CD2708"/>
    <w:rsid w:val="00CD2AD4"/>
    <w:rsid w:val="00CD3464"/>
    <w:rsid w:val="00CD3B96"/>
    <w:rsid w:val="00CD3F8E"/>
    <w:rsid w:val="00CD429E"/>
    <w:rsid w:val="00CD4937"/>
    <w:rsid w:val="00CD53C6"/>
    <w:rsid w:val="00CD6407"/>
    <w:rsid w:val="00CD643F"/>
    <w:rsid w:val="00CD695C"/>
    <w:rsid w:val="00CD7295"/>
    <w:rsid w:val="00CE0858"/>
    <w:rsid w:val="00CE16C4"/>
    <w:rsid w:val="00CE1C94"/>
    <w:rsid w:val="00CE2257"/>
    <w:rsid w:val="00CE2D34"/>
    <w:rsid w:val="00CE3220"/>
    <w:rsid w:val="00CE567A"/>
    <w:rsid w:val="00CE59D6"/>
    <w:rsid w:val="00CF0156"/>
    <w:rsid w:val="00CF28CB"/>
    <w:rsid w:val="00CF54CC"/>
    <w:rsid w:val="00CF5F13"/>
    <w:rsid w:val="00CF6A4D"/>
    <w:rsid w:val="00D00E29"/>
    <w:rsid w:val="00D01BA1"/>
    <w:rsid w:val="00D025D0"/>
    <w:rsid w:val="00D02AC9"/>
    <w:rsid w:val="00D031A7"/>
    <w:rsid w:val="00D03C07"/>
    <w:rsid w:val="00D04262"/>
    <w:rsid w:val="00D04F96"/>
    <w:rsid w:val="00D05935"/>
    <w:rsid w:val="00D07D97"/>
    <w:rsid w:val="00D1022F"/>
    <w:rsid w:val="00D107FA"/>
    <w:rsid w:val="00D13151"/>
    <w:rsid w:val="00D14141"/>
    <w:rsid w:val="00D15E41"/>
    <w:rsid w:val="00D15FAC"/>
    <w:rsid w:val="00D1680B"/>
    <w:rsid w:val="00D21930"/>
    <w:rsid w:val="00D21955"/>
    <w:rsid w:val="00D2249C"/>
    <w:rsid w:val="00D23636"/>
    <w:rsid w:val="00D23727"/>
    <w:rsid w:val="00D23F94"/>
    <w:rsid w:val="00D25427"/>
    <w:rsid w:val="00D27E54"/>
    <w:rsid w:val="00D3042B"/>
    <w:rsid w:val="00D3071C"/>
    <w:rsid w:val="00D30735"/>
    <w:rsid w:val="00D32D88"/>
    <w:rsid w:val="00D33B50"/>
    <w:rsid w:val="00D34E2D"/>
    <w:rsid w:val="00D356D8"/>
    <w:rsid w:val="00D3610C"/>
    <w:rsid w:val="00D368FF"/>
    <w:rsid w:val="00D3760C"/>
    <w:rsid w:val="00D41DB8"/>
    <w:rsid w:val="00D42EEC"/>
    <w:rsid w:val="00D43D94"/>
    <w:rsid w:val="00D44457"/>
    <w:rsid w:val="00D44EAE"/>
    <w:rsid w:val="00D45A6B"/>
    <w:rsid w:val="00D47B69"/>
    <w:rsid w:val="00D51E36"/>
    <w:rsid w:val="00D5340C"/>
    <w:rsid w:val="00D5399B"/>
    <w:rsid w:val="00D53C67"/>
    <w:rsid w:val="00D54696"/>
    <w:rsid w:val="00D560C5"/>
    <w:rsid w:val="00D5678A"/>
    <w:rsid w:val="00D5679E"/>
    <w:rsid w:val="00D57E0C"/>
    <w:rsid w:val="00D62475"/>
    <w:rsid w:val="00D63A3F"/>
    <w:rsid w:val="00D63FB4"/>
    <w:rsid w:val="00D66B59"/>
    <w:rsid w:val="00D66D9C"/>
    <w:rsid w:val="00D67A10"/>
    <w:rsid w:val="00D71823"/>
    <w:rsid w:val="00D7219C"/>
    <w:rsid w:val="00D72C43"/>
    <w:rsid w:val="00D7338A"/>
    <w:rsid w:val="00D739F5"/>
    <w:rsid w:val="00D73BC5"/>
    <w:rsid w:val="00D745A4"/>
    <w:rsid w:val="00D75B78"/>
    <w:rsid w:val="00D76682"/>
    <w:rsid w:val="00D76CF6"/>
    <w:rsid w:val="00D813AE"/>
    <w:rsid w:val="00D82007"/>
    <w:rsid w:val="00D82133"/>
    <w:rsid w:val="00D83736"/>
    <w:rsid w:val="00D841DF"/>
    <w:rsid w:val="00D861C5"/>
    <w:rsid w:val="00D867EA"/>
    <w:rsid w:val="00D91004"/>
    <w:rsid w:val="00D914B0"/>
    <w:rsid w:val="00D91E28"/>
    <w:rsid w:val="00D936BE"/>
    <w:rsid w:val="00D94218"/>
    <w:rsid w:val="00D95355"/>
    <w:rsid w:val="00D95753"/>
    <w:rsid w:val="00D95B87"/>
    <w:rsid w:val="00D971E5"/>
    <w:rsid w:val="00D9797A"/>
    <w:rsid w:val="00DA0000"/>
    <w:rsid w:val="00DA28E6"/>
    <w:rsid w:val="00DA67ED"/>
    <w:rsid w:val="00DA691C"/>
    <w:rsid w:val="00DA717C"/>
    <w:rsid w:val="00DA732D"/>
    <w:rsid w:val="00DA7A26"/>
    <w:rsid w:val="00DB074A"/>
    <w:rsid w:val="00DB0866"/>
    <w:rsid w:val="00DB0953"/>
    <w:rsid w:val="00DB148A"/>
    <w:rsid w:val="00DB3C57"/>
    <w:rsid w:val="00DB6F62"/>
    <w:rsid w:val="00DB7099"/>
    <w:rsid w:val="00DC1B42"/>
    <w:rsid w:val="00DC221C"/>
    <w:rsid w:val="00DC2B14"/>
    <w:rsid w:val="00DC4A45"/>
    <w:rsid w:val="00DC510F"/>
    <w:rsid w:val="00DC5B85"/>
    <w:rsid w:val="00DC5CC8"/>
    <w:rsid w:val="00DC63F2"/>
    <w:rsid w:val="00DC7C1F"/>
    <w:rsid w:val="00DD022B"/>
    <w:rsid w:val="00DD02D0"/>
    <w:rsid w:val="00DD10F2"/>
    <w:rsid w:val="00DD165C"/>
    <w:rsid w:val="00DD197A"/>
    <w:rsid w:val="00DD30D1"/>
    <w:rsid w:val="00DD3311"/>
    <w:rsid w:val="00DD3C4C"/>
    <w:rsid w:val="00DD4034"/>
    <w:rsid w:val="00DD75D8"/>
    <w:rsid w:val="00DE156A"/>
    <w:rsid w:val="00DE217B"/>
    <w:rsid w:val="00DE2CC2"/>
    <w:rsid w:val="00DE52A3"/>
    <w:rsid w:val="00DE5673"/>
    <w:rsid w:val="00DE5B68"/>
    <w:rsid w:val="00DE7990"/>
    <w:rsid w:val="00DE7F1B"/>
    <w:rsid w:val="00DE7F5F"/>
    <w:rsid w:val="00DF12FF"/>
    <w:rsid w:val="00DF3A40"/>
    <w:rsid w:val="00DF461C"/>
    <w:rsid w:val="00DF5A43"/>
    <w:rsid w:val="00DF7027"/>
    <w:rsid w:val="00DF7105"/>
    <w:rsid w:val="00E000BE"/>
    <w:rsid w:val="00E0090F"/>
    <w:rsid w:val="00E01553"/>
    <w:rsid w:val="00E0155E"/>
    <w:rsid w:val="00E01A5C"/>
    <w:rsid w:val="00E01B68"/>
    <w:rsid w:val="00E01CA6"/>
    <w:rsid w:val="00E01D3B"/>
    <w:rsid w:val="00E02180"/>
    <w:rsid w:val="00E03AE1"/>
    <w:rsid w:val="00E04494"/>
    <w:rsid w:val="00E04CD1"/>
    <w:rsid w:val="00E0793E"/>
    <w:rsid w:val="00E07DC1"/>
    <w:rsid w:val="00E104F9"/>
    <w:rsid w:val="00E11BA6"/>
    <w:rsid w:val="00E11D46"/>
    <w:rsid w:val="00E123A7"/>
    <w:rsid w:val="00E126CA"/>
    <w:rsid w:val="00E12A5C"/>
    <w:rsid w:val="00E12B61"/>
    <w:rsid w:val="00E12FF1"/>
    <w:rsid w:val="00E130F3"/>
    <w:rsid w:val="00E1351D"/>
    <w:rsid w:val="00E14231"/>
    <w:rsid w:val="00E16405"/>
    <w:rsid w:val="00E22101"/>
    <w:rsid w:val="00E228FA"/>
    <w:rsid w:val="00E2302B"/>
    <w:rsid w:val="00E23A67"/>
    <w:rsid w:val="00E25D49"/>
    <w:rsid w:val="00E26CDD"/>
    <w:rsid w:val="00E26FCA"/>
    <w:rsid w:val="00E27DF9"/>
    <w:rsid w:val="00E30A22"/>
    <w:rsid w:val="00E324EF"/>
    <w:rsid w:val="00E33559"/>
    <w:rsid w:val="00E33B5F"/>
    <w:rsid w:val="00E33BB4"/>
    <w:rsid w:val="00E33DE3"/>
    <w:rsid w:val="00E35725"/>
    <w:rsid w:val="00E36AB3"/>
    <w:rsid w:val="00E36C7A"/>
    <w:rsid w:val="00E40740"/>
    <w:rsid w:val="00E41DC0"/>
    <w:rsid w:val="00E41FFE"/>
    <w:rsid w:val="00E424DE"/>
    <w:rsid w:val="00E43884"/>
    <w:rsid w:val="00E44480"/>
    <w:rsid w:val="00E50901"/>
    <w:rsid w:val="00E51B56"/>
    <w:rsid w:val="00E529DD"/>
    <w:rsid w:val="00E52E0D"/>
    <w:rsid w:val="00E53A96"/>
    <w:rsid w:val="00E53D8F"/>
    <w:rsid w:val="00E54889"/>
    <w:rsid w:val="00E556AB"/>
    <w:rsid w:val="00E55ED4"/>
    <w:rsid w:val="00E57F30"/>
    <w:rsid w:val="00E602BD"/>
    <w:rsid w:val="00E61BF0"/>
    <w:rsid w:val="00E61C5F"/>
    <w:rsid w:val="00E628E6"/>
    <w:rsid w:val="00E63AF7"/>
    <w:rsid w:val="00E664BD"/>
    <w:rsid w:val="00E6666F"/>
    <w:rsid w:val="00E67F19"/>
    <w:rsid w:val="00E706EA"/>
    <w:rsid w:val="00E7096C"/>
    <w:rsid w:val="00E7197E"/>
    <w:rsid w:val="00E7205D"/>
    <w:rsid w:val="00E7603E"/>
    <w:rsid w:val="00E76A4D"/>
    <w:rsid w:val="00E80AD5"/>
    <w:rsid w:val="00E80FE4"/>
    <w:rsid w:val="00E8110A"/>
    <w:rsid w:val="00E83A1E"/>
    <w:rsid w:val="00E84463"/>
    <w:rsid w:val="00E84DFA"/>
    <w:rsid w:val="00E864D9"/>
    <w:rsid w:val="00E90106"/>
    <w:rsid w:val="00E9143C"/>
    <w:rsid w:val="00E92E60"/>
    <w:rsid w:val="00E93113"/>
    <w:rsid w:val="00E93480"/>
    <w:rsid w:val="00E93496"/>
    <w:rsid w:val="00E93D6B"/>
    <w:rsid w:val="00E93F11"/>
    <w:rsid w:val="00E9525B"/>
    <w:rsid w:val="00E95553"/>
    <w:rsid w:val="00E97131"/>
    <w:rsid w:val="00E97F81"/>
    <w:rsid w:val="00EA0C9F"/>
    <w:rsid w:val="00EA43DE"/>
    <w:rsid w:val="00EA4ED2"/>
    <w:rsid w:val="00EA5BBA"/>
    <w:rsid w:val="00EA5C9A"/>
    <w:rsid w:val="00EA693A"/>
    <w:rsid w:val="00EA7F94"/>
    <w:rsid w:val="00EB00D7"/>
    <w:rsid w:val="00EB02A9"/>
    <w:rsid w:val="00EB35A5"/>
    <w:rsid w:val="00EB407B"/>
    <w:rsid w:val="00EB5D1D"/>
    <w:rsid w:val="00EB66BE"/>
    <w:rsid w:val="00EC603B"/>
    <w:rsid w:val="00ED0430"/>
    <w:rsid w:val="00ED201A"/>
    <w:rsid w:val="00ED215E"/>
    <w:rsid w:val="00ED2399"/>
    <w:rsid w:val="00ED4415"/>
    <w:rsid w:val="00ED6418"/>
    <w:rsid w:val="00ED78D7"/>
    <w:rsid w:val="00EE018A"/>
    <w:rsid w:val="00EE13FD"/>
    <w:rsid w:val="00EE1628"/>
    <w:rsid w:val="00EE4173"/>
    <w:rsid w:val="00EE429A"/>
    <w:rsid w:val="00EE46E2"/>
    <w:rsid w:val="00EE49F7"/>
    <w:rsid w:val="00EE5010"/>
    <w:rsid w:val="00EE50F8"/>
    <w:rsid w:val="00EE55FC"/>
    <w:rsid w:val="00EE6F70"/>
    <w:rsid w:val="00EE7AD1"/>
    <w:rsid w:val="00EF0E18"/>
    <w:rsid w:val="00EF39C3"/>
    <w:rsid w:val="00EF47C5"/>
    <w:rsid w:val="00EF6DC1"/>
    <w:rsid w:val="00EF7136"/>
    <w:rsid w:val="00EF73EC"/>
    <w:rsid w:val="00F006C5"/>
    <w:rsid w:val="00F01299"/>
    <w:rsid w:val="00F02FA1"/>
    <w:rsid w:val="00F0332E"/>
    <w:rsid w:val="00F036B7"/>
    <w:rsid w:val="00F03F53"/>
    <w:rsid w:val="00F0482D"/>
    <w:rsid w:val="00F053C2"/>
    <w:rsid w:val="00F0628E"/>
    <w:rsid w:val="00F066BA"/>
    <w:rsid w:val="00F100A9"/>
    <w:rsid w:val="00F1048E"/>
    <w:rsid w:val="00F10DDF"/>
    <w:rsid w:val="00F11504"/>
    <w:rsid w:val="00F11BBF"/>
    <w:rsid w:val="00F12306"/>
    <w:rsid w:val="00F123C2"/>
    <w:rsid w:val="00F12B7E"/>
    <w:rsid w:val="00F12F3B"/>
    <w:rsid w:val="00F135F2"/>
    <w:rsid w:val="00F142DA"/>
    <w:rsid w:val="00F14911"/>
    <w:rsid w:val="00F149FB"/>
    <w:rsid w:val="00F152EF"/>
    <w:rsid w:val="00F15814"/>
    <w:rsid w:val="00F174DB"/>
    <w:rsid w:val="00F21C05"/>
    <w:rsid w:val="00F22286"/>
    <w:rsid w:val="00F231DC"/>
    <w:rsid w:val="00F23FE5"/>
    <w:rsid w:val="00F241BE"/>
    <w:rsid w:val="00F24913"/>
    <w:rsid w:val="00F254DC"/>
    <w:rsid w:val="00F25CEA"/>
    <w:rsid w:val="00F25E74"/>
    <w:rsid w:val="00F26663"/>
    <w:rsid w:val="00F27DE4"/>
    <w:rsid w:val="00F27F66"/>
    <w:rsid w:val="00F31C7F"/>
    <w:rsid w:val="00F342B8"/>
    <w:rsid w:val="00F34A23"/>
    <w:rsid w:val="00F34E67"/>
    <w:rsid w:val="00F3705D"/>
    <w:rsid w:val="00F3730C"/>
    <w:rsid w:val="00F40180"/>
    <w:rsid w:val="00F40E15"/>
    <w:rsid w:val="00F42ABC"/>
    <w:rsid w:val="00F44721"/>
    <w:rsid w:val="00F44E74"/>
    <w:rsid w:val="00F44EB3"/>
    <w:rsid w:val="00F459A2"/>
    <w:rsid w:val="00F461BF"/>
    <w:rsid w:val="00F50114"/>
    <w:rsid w:val="00F51218"/>
    <w:rsid w:val="00F52E6F"/>
    <w:rsid w:val="00F55AAE"/>
    <w:rsid w:val="00F56D1E"/>
    <w:rsid w:val="00F6077C"/>
    <w:rsid w:val="00F61A9F"/>
    <w:rsid w:val="00F61E6F"/>
    <w:rsid w:val="00F622B1"/>
    <w:rsid w:val="00F6298E"/>
    <w:rsid w:val="00F64455"/>
    <w:rsid w:val="00F70F9F"/>
    <w:rsid w:val="00F74113"/>
    <w:rsid w:val="00F74DFF"/>
    <w:rsid w:val="00F74F8A"/>
    <w:rsid w:val="00F7637F"/>
    <w:rsid w:val="00F821D0"/>
    <w:rsid w:val="00F821D2"/>
    <w:rsid w:val="00F822DE"/>
    <w:rsid w:val="00F82DA6"/>
    <w:rsid w:val="00F830A1"/>
    <w:rsid w:val="00F848B3"/>
    <w:rsid w:val="00F8715E"/>
    <w:rsid w:val="00F9266C"/>
    <w:rsid w:val="00F92B26"/>
    <w:rsid w:val="00F933B4"/>
    <w:rsid w:val="00F9364E"/>
    <w:rsid w:val="00F9429A"/>
    <w:rsid w:val="00F94CBF"/>
    <w:rsid w:val="00F95CBE"/>
    <w:rsid w:val="00F95D89"/>
    <w:rsid w:val="00F95E15"/>
    <w:rsid w:val="00F960E8"/>
    <w:rsid w:val="00F961AE"/>
    <w:rsid w:val="00F9714A"/>
    <w:rsid w:val="00F97BF7"/>
    <w:rsid w:val="00F97C18"/>
    <w:rsid w:val="00F97D14"/>
    <w:rsid w:val="00FA1B93"/>
    <w:rsid w:val="00FA2549"/>
    <w:rsid w:val="00FA2A66"/>
    <w:rsid w:val="00FA384D"/>
    <w:rsid w:val="00FA409E"/>
    <w:rsid w:val="00FA4339"/>
    <w:rsid w:val="00FA4E3F"/>
    <w:rsid w:val="00FA58F5"/>
    <w:rsid w:val="00FA5D22"/>
    <w:rsid w:val="00FA742F"/>
    <w:rsid w:val="00FA7CC9"/>
    <w:rsid w:val="00FB160A"/>
    <w:rsid w:val="00FB16D9"/>
    <w:rsid w:val="00FB238C"/>
    <w:rsid w:val="00FB2E67"/>
    <w:rsid w:val="00FB2FB1"/>
    <w:rsid w:val="00FB3AFA"/>
    <w:rsid w:val="00FB6B84"/>
    <w:rsid w:val="00FC0344"/>
    <w:rsid w:val="00FC159A"/>
    <w:rsid w:val="00FC2285"/>
    <w:rsid w:val="00FC3B13"/>
    <w:rsid w:val="00FC3B8F"/>
    <w:rsid w:val="00FC3EA1"/>
    <w:rsid w:val="00FC4E5D"/>
    <w:rsid w:val="00FC51D7"/>
    <w:rsid w:val="00FC617D"/>
    <w:rsid w:val="00FC6704"/>
    <w:rsid w:val="00FC6FD6"/>
    <w:rsid w:val="00FC709A"/>
    <w:rsid w:val="00FC77FC"/>
    <w:rsid w:val="00FD0B70"/>
    <w:rsid w:val="00FD19BE"/>
    <w:rsid w:val="00FD1C17"/>
    <w:rsid w:val="00FD2D17"/>
    <w:rsid w:val="00FD49EB"/>
    <w:rsid w:val="00FD594B"/>
    <w:rsid w:val="00FD64F0"/>
    <w:rsid w:val="00FD659F"/>
    <w:rsid w:val="00FD6CB8"/>
    <w:rsid w:val="00FD7400"/>
    <w:rsid w:val="00FE07E1"/>
    <w:rsid w:val="00FE0A8E"/>
    <w:rsid w:val="00FE31A2"/>
    <w:rsid w:val="00FE461B"/>
    <w:rsid w:val="00FE4CEB"/>
    <w:rsid w:val="00FE4FE1"/>
    <w:rsid w:val="00FE525A"/>
    <w:rsid w:val="00FE5FB2"/>
    <w:rsid w:val="00FE6777"/>
    <w:rsid w:val="00FE6DB4"/>
    <w:rsid w:val="00FF07B4"/>
    <w:rsid w:val="00FF0CA8"/>
    <w:rsid w:val="00FF33C5"/>
    <w:rsid w:val="00FF530B"/>
    <w:rsid w:val="00FF5C67"/>
    <w:rsid w:val="00FF6496"/>
    <w:rsid w:val="00FF7474"/>
    <w:rsid w:val="00FF778A"/>
    <w:rsid w:val="00FF77E2"/>
    <w:rsid w:val="00FF7838"/>
    <w:rsid w:val="00FF7EC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48B9CE"/>
  <w15:docId w15:val="{5D938ED3-0602-41EB-83CC-D4BA34BBE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Verdana" w:eastAsia="Times New Roman" w:hAnsi="Verdana" w:cs="Times New Roman"/>
        <w:sz w:val="18"/>
        <w:szCs w:val="18"/>
        <w:lang w:val="en-US" w:eastAsia="en-US" w:bidi="ar-SA"/>
      </w:rPr>
    </w:rPrDefault>
    <w:pPrDefault/>
  </w:docDefaults>
  <w:latentStyles w:defLockedState="1" w:defUIPriority="99" w:defSemiHidden="0" w:defUnhideWhenUsed="0" w:defQFormat="0" w:count="376">
    <w:lsdException w:name="Normal" w:locked="0"/>
    <w:lsdException w:name="heading 1" w:locked="0" w:uiPriority="0" w:qFormat="1"/>
    <w:lsdException w:name="heading 2" w:locked="0" w:uiPriority="0" w:qFormat="1"/>
    <w:lsdException w:name="heading 3" w:locked="0" w:uiPriority="0" w:qFormat="1"/>
    <w:lsdException w:name="heading 4" w:locked="0" w:uiPriority="0" w:qFormat="1"/>
    <w:lsdException w:name="heading 5" w:locked="0" w:uiPriority="0" w:qFormat="1"/>
    <w:lsdException w:name="heading 6" w:locked="0" w:uiPriority="0" w:qFormat="1"/>
    <w:lsdException w:name="heading 7" w:semiHidden="1" w:unhideWhenUsed="1"/>
    <w:lsdException w:name="heading 8" w:semiHidden="1" w:unhideWhenUsed="1"/>
    <w:lsdException w:name="heading 9" w:semiHidden="1" w:unhideWhenUsed="1"/>
    <w:lsdException w:name="index 1" w:locked="0" w:semiHidden="1" w:unhideWhenUsed="1"/>
    <w:lsdException w:name="index 2" w:locked="0" w:semiHidden="1" w:unhideWhenUsed="1"/>
    <w:lsdException w:name="index 3" w:locked="0" w:semiHidden="1" w:uiPriority="0" w:unhideWhenUsed="1" w:qFormat="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locked="0" w:semiHidden="1" w:uiPriority="39" w:unhideWhenUsed="1"/>
    <w:lsdException w:name="toc 5" w:locked="0" w:semiHidden="1" w:uiPriority="39" w:unhideWhenUsed="1"/>
    <w:lsdException w:name="toc 6" w:locked="0"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locked="0" w:semiHidden="1" w:unhideWhenUsed="1"/>
    <w:lsdException w:name="caption" w:locked="0"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semiHidden="1" w:uiPriority="22" w:qFormat="1"/>
    <w:lsdException w:name="Emphasis" w:semiHidden="1"/>
    <w:lsdException w:name="Document Map" w:semiHidden="1" w:unhideWhenUsed="1"/>
    <w:lsdException w:name="Plain Text" w:semiHidden="1" w:unhideWhenUsed="1"/>
    <w:lsdException w:name="E-mail Signature" w:semiHidden="1" w:unhideWhenUsed="1"/>
    <w:lsdException w:name="HTML Top of Form" w:locked="0" w:semiHidden="1" w:uiPriority="0" w:unhideWhenUsed="1"/>
    <w:lsdException w:name="HTML Bottom of Form" w:locked="0"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locked="0" w:semiHidden="1" w:uiPriority="0" w:unhideWhenUsed="1"/>
    <w:lsdException w:name="annotation subject" w:semiHidden="1" w:unhideWhenUsed="1"/>
    <w:lsdException w:name="No List" w:locked="0"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59"/>
    <w:lsdException w:name="Table Theme" w:semiHidden="1" w:uiPriority="0" w:unhideWhenUsed="1"/>
    <w:lsdException w:name="Placeholder Text" w:locked="0"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semiHidden="1" w:uiPriority="34" w:qFormat="1"/>
    <w:lsdException w:name="Quote" w:semiHidden="1"/>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lsdException w:name="Intense Emphasis" w:semiHidden="1"/>
    <w:lsdException w:name="Subtle Reference" w:semiHidden="1"/>
    <w:lsdException w:name="Intense Reference" w:semiHidden="1"/>
    <w:lsdException w:name="Book Title" w:semiHidden="1"/>
    <w:lsdException w:name="Bibliography" w:locked="0" w:semiHidden="1" w:unhideWhenUsed="1"/>
    <w:lsdException w:name="TOC Heading" w:locked="0" w:semiHidden="1" w:unhideWhenUsed="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uiPriority w:val="99"/>
    <w:rsid w:val="00BF4CB2"/>
  </w:style>
  <w:style w:type="paragraph" w:styleId="Heading1">
    <w:name w:val="heading 1"/>
    <w:aliases w:val="H1"/>
    <w:basedOn w:val="Normal"/>
    <w:next w:val="EnghouseBodyText"/>
    <w:link w:val="Heading1Char"/>
    <w:qFormat/>
    <w:rsid w:val="008C7D94"/>
    <w:pPr>
      <w:keepNext/>
      <w:pageBreakBefore/>
      <w:pBdr>
        <w:bottom w:val="single" w:sz="4" w:space="1" w:color="0070C0"/>
      </w:pBdr>
      <w:spacing w:before="1440" w:after="360"/>
      <w:jc w:val="right"/>
      <w:outlineLvl w:val="0"/>
    </w:pPr>
    <w:rPr>
      <w:b/>
      <w:color w:val="003490"/>
      <w:kern w:val="28"/>
      <w:sz w:val="44"/>
    </w:rPr>
  </w:style>
  <w:style w:type="paragraph" w:styleId="Heading2">
    <w:name w:val="heading 2"/>
    <w:aliases w:val="H2"/>
    <w:basedOn w:val="Normal"/>
    <w:next w:val="EnghouseBodyText"/>
    <w:link w:val="Heading2Char"/>
    <w:qFormat/>
    <w:rsid w:val="008C7D94"/>
    <w:pPr>
      <w:keepNext/>
      <w:spacing w:before="480" w:after="120"/>
      <w:outlineLvl w:val="1"/>
    </w:pPr>
    <w:rPr>
      <w:b/>
      <w:i/>
      <w:color w:val="1F497D"/>
      <w:kern w:val="28"/>
      <w:sz w:val="28"/>
    </w:rPr>
  </w:style>
  <w:style w:type="paragraph" w:styleId="Heading3">
    <w:name w:val="heading 3"/>
    <w:aliases w:val="H3,H31,H32,H33"/>
    <w:basedOn w:val="Normal"/>
    <w:next w:val="EnghouseBodyText"/>
    <w:link w:val="Heading3Char"/>
    <w:qFormat/>
    <w:rsid w:val="008C7D94"/>
    <w:pPr>
      <w:keepNext/>
      <w:spacing w:before="360" w:after="120"/>
      <w:outlineLvl w:val="2"/>
    </w:pPr>
    <w:rPr>
      <w:b/>
      <w:color w:val="1F497D"/>
      <w:kern w:val="28"/>
      <w:sz w:val="22"/>
      <w:szCs w:val="30"/>
    </w:rPr>
  </w:style>
  <w:style w:type="paragraph" w:styleId="Heading4">
    <w:name w:val="heading 4"/>
    <w:aliases w:val="H4"/>
    <w:basedOn w:val="Normal"/>
    <w:next w:val="EnghouseBodyText"/>
    <w:link w:val="Heading4Char"/>
    <w:qFormat/>
    <w:rsid w:val="008C7D94"/>
    <w:pPr>
      <w:keepNext/>
      <w:spacing w:before="360" w:after="120"/>
      <w:outlineLvl w:val="3"/>
    </w:pPr>
    <w:rPr>
      <w:b/>
      <w:i/>
      <w:color w:val="1787E6"/>
      <w:kern w:val="28"/>
      <w:szCs w:val="30"/>
    </w:rPr>
  </w:style>
  <w:style w:type="paragraph" w:styleId="Heading5">
    <w:name w:val="heading 5"/>
    <w:aliases w:val="H5"/>
    <w:basedOn w:val="Normal"/>
    <w:next w:val="EnghouseBodyText"/>
    <w:qFormat/>
    <w:rsid w:val="008C7D94"/>
    <w:pPr>
      <w:keepNext/>
      <w:spacing w:before="360" w:after="120"/>
      <w:ind w:left="720"/>
      <w:outlineLvl w:val="4"/>
    </w:pPr>
    <w:rPr>
      <w:rFonts w:cs="Arial"/>
      <w:b/>
      <w:color w:val="1372C2"/>
      <w:kern w:val="28"/>
      <w:szCs w:val="30"/>
    </w:rPr>
  </w:style>
  <w:style w:type="paragraph" w:styleId="Heading6">
    <w:name w:val="heading 6"/>
    <w:aliases w:val="H6"/>
    <w:basedOn w:val="Normal"/>
    <w:next w:val="EnghouseBodyText"/>
    <w:qFormat/>
    <w:rsid w:val="008C7D94"/>
    <w:pPr>
      <w:keepNext/>
      <w:spacing w:before="360" w:after="120"/>
      <w:ind w:left="720"/>
      <w:outlineLvl w:val="5"/>
    </w:pPr>
    <w:rPr>
      <w:rFonts w:cs="Arial"/>
      <w:b/>
      <w:i/>
      <w:kern w:val="28"/>
      <w:szCs w:val="30"/>
    </w:rPr>
  </w:style>
  <w:style w:type="paragraph" w:styleId="Heading7">
    <w:name w:val="heading 7"/>
    <w:basedOn w:val="Normal"/>
    <w:next w:val="Normal"/>
    <w:uiPriority w:val="99"/>
    <w:locked/>
    <w:rsid w:val="008C7D94"/>
    <w:pPr>
      <w:keepNext/>
      <w:outlineLvl w:val="6"/>
    </w:pPr>
    <w:rPr>
      <w:b/>
      <w:bCs/>
    </w:rPr>
  </w:style>
  <w:style w:type="paragraph" w:styleId="Heading8">
    <w:name w:val="heading 8"/>
    <w:basedOn w:val="Normal"/>
    <w:next w:val="Normal"/>
    <w:uiPriority w:val="99"/>
    <w:locked/>
    <w:rsid w:val="008C7D94"/>
    <w:pPr>
      <w:spacing w:before="240" w:after="60"/>
      <w:outlineLvl w:val="7"/>
    </w:pPr>
    <w:rPr>
      <w:rFonts w:ascii="Arial" w:hAnsi="Arial"/>
      <w:b/>
    </w:rPr>
  </w:style>
  <w:style w:type="paragraph" w:styleId="Heading9">
    <w:name w:val="heading 9"/>
    <w:basedOn w:val="Normal"/>
    <w:next w:val="Normal"/>
    <w:uiPriority w:val="99"/>
    <w:locked/>
    <w:rsid w:val="008C7D94"/>
    <w:pPr>
      <w:spacing w:before="240" w:after="60"/>
      <w:outlineLvl w:val="8"/>
    </w:pPr>
    <w:rPr>
      <w:rFonts w:ascii="Arial" w:hAnsi="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houseBodyText">
    <w:name w:val="Enghouse Body Text"/>
    <w:link w:val="EnghouseBodyTextChar"/>
    <w:qFormat/>
    <w:rsid w:val="008C7D94"/>
    <w:pPr>
      <w:spacing w:before="60" w:after="120"/>
      <w:ind w:left="720"/>
    </w:pPr>
  </w:style>
  <w:style w:type="character" w:customStyle="1" w:styleId="EnghouseBodyTextChar">
    <w:name w:val="Enghouse Body Text Char"/>
    <w:basedOn w:val="DefaultParagraphFont"/>
    <w:link w:val="EnghouseBodyText"/>
    <w:rsid w:val="008C7D94"/>
  </w:style>
  <w:style w:type="character" w:customStyle="1" w:styleId="Heading2Char">
    <w:name w:val="Heading 2 Char"/>
    <w:aliases w:val="H2 Char"/>
    <w:basedOn w:val="DefaultParagraphFont"/>
    <w:link w:val="Heading2"/>
    <w:rsid w:val="008C7D94"/>
    <w:rPr>
      <w:b/>
      <w:i/>
      <w:color w:val="1F497D"/>
      <w:kern w:val="28"/>
      <w:sz w:val="28"/>
    </w:rPr>
  </w:style>
  <w:style w:type="paragraph" w:styleId="BalloonText">
    <w:name w:val="Balloon Text"/>
    <w:basedOn w:val="Normal"/>
    <w:link w:val="BalloonTextChar"/>
    <w:uiPriority w:val="99"/>
    <w:semiHidden/>
    <w:locked/>
    <w:rsid w:val="008C7D94"/>
    <w:rPr>
      <w:rFonts w:ascii="Tahoma" w:hAnsi="Tahoma" w:cs="Tahoma"/>
      <w:sz w:val="16"/>
      <w:szCs w:val="16"/>
    </w:rPr>
  </w:style>
  <w:style w:type="character" w:customStyle="1" w:styleId="BalloonTextChar">
    <w:name w:val="Balloon Text Char"/>
    <w:basedOn w:val="DefaultParagraphFont"/>
    <w:link w:val="BalloonText"/>
    <w:uiPriority w:val="99"/>
    <w:semiHidden/>
    <w:rsid w:val="008C7D94"/>
    <w:rPr>
      <w:rFonts w:ascii="Tahoma" w:hAnsi="Tahoma" w:cs="Tahoma"/>
      <w:sz w:val="16"/>
      <w:szCs w:val="16"/>
    </w:rPr>
  </w:style>
  <w:style w:type="paragraph" w:customStyle="1" w:styleId="EnghouseBodyTextIndent2">
    <w:name w:val="Enghouse Body Text Indent 2"/>
    <w:basedOn w:val="EnghouseBodyTextIndent"/>
    <w:uiPriority w:val="99"/>
    <w:qFormat/>
    <w:rsid w:val="008C7D94"/>
    <w:pPr>
      <w:ind w:left="1440"/>
    </w:pPr>
  </w:style>
  <w:style w:type="paragraph" w:customStyle="1" w:styleId="EnghouseBodyTextIndent">
    <w:name w:val="Enghouse Body Text Indent"/>
    <w:basedOn w:val="EnghouseBodyText"/>
    <w:qFormat/>
    <w:rsid w:val="008C7D94"/>
    <w:pPr>
      <w:ind w:left="1080"/>
    </w:pPr>
  </w:style>
  <w:style w:type="paragraph" w:styleId="BodyText">
    <w:name w:val="Body Text"/>
    <w:basedOn w:val="TOC1"/>
    <w:link w:val="BodyTextChar"/>
    <w:uiPriority w:val="99"/>
    <w:locked/>
    <w:rsid w:val="008C7D94"/>
    <w:rPr>
      <w:rFonts w:ascii="Arial" w:hAnsi="Arial"/>
    </w:rPr>
  </w:style>
  <w:style w:type="paragraph" w:styleId="TOC1">
    <w:name w:val="toc 1"/>
    <w:basedOn w:val="Normal"/>
    <w:uiPriority w:val="39"/>
    <w:qFormat/>
    <w:locked/>
    <w:rsid w:val="008C7D94"/>
    <w:pPr>
      <w:tabs>
        <w:tab w:val="right" w:leader="dot" w:pos="9360"/>
      </w:tabs>
      <w:spacing w:before="360" w:after="120"/>
    </w:pPr>
    <w:rPr>
      <w:b/>
      <w:noProof/>
    </w:rPr>
  </w:style>
  <w:style w:type="character" w:customStyle="1" w:styleId="BodyTextChar">
    <w:name w:val="Body Text Char"/>
    <w:basedOn w:val="DefaultParagraphFont"/>
    <w:link w:val="BodyText"/>
    <w:uiPriority w:val="99"/>
    <w:rsid w:val="008C7D94"/>
    <w:rPr>
      <w:rFonts w:ascii="Arial" w:hAnsi="Arial"/>
      <w:b/>
      <w:noProof/>
    </w:rPr>
  </w:style>
  <w:style w:type="paragraph" w:customStyle="1" w:styleId="EnghouseBodyTextIndent3">
    <w:name w:val="Enghouse Body Text Indent 3"/>
    <w:basedOn w:val="EnghouseBodyTextIndent2"/>
    <w:uiPriority w:val="99"/>
    <w:qFormat/>
    <w:rsid w:val="008C7D94"/>
    <w:pPr>
      <w:ind w:left="1800"/>
    </w:pPr>
  </w:style>
  <w:style w:type="paragraph" w:styleId="TOC2">
    <w:name w:val="toc 2"/>
    <w:basedOn w:val="Normal"/>
    <w:uiPriority w:val="39"/>
    <w:qFormat/>
    <w:locked/>
    <w:rsid w:val="008C7D94"/>
    <w:pPr>
      <w:tabs>
        <w:tab w:val="right" w:leader="dot" w:pos="9360"/>
      </w:tabs>
      <w:spacing w:before="20" w:after="20"/>
      <w:ind w:left="360"/>
    </w:pPr>
    <w:rPr>
      <w:noProof/>
    </w:rPr>
  </w:style>
  <w:style w:type="paragraph" w:styleId="TOC5">
    <w:name w:val="toc 5"/>
    <w:basedOn w:val="Normal"/>
    <w:uiPriority w:val="39"/>
    <w:rsid w:val="008C7D94"/>
    <w:pPr>
      <w:tabs>
        <w:tab w:val="right" w:leader="dot" w:pos="9360"/>
      </w:tabs>
      <w:spacing w:before="20" w:after="20"/>
      <w:ind w:left="1440"/>
    </w:pPr>
    <w:rPr>
      <w:rFonts w:cs="Arial"/>
      <w:bCs/>
      <w:noProof/>
      <w:szCs w:val="12"/>
    </w:rPr>
  </w:style>
  <w:style w:type="paragraph" w:styleId="TOC3">
    <w:name w:val="toc 3"/>
    <w:basedOn w:val="Normal"/>
    <w:uiPriority w:val="39"/>
    <w:qFormat/>
    <w:locked/>
    <w:rsid w:val="008C7D94"/>
    <w:pPr>
      <w:tabs>
        <w:tab w:val="right" w:leader="dot" w:pos="9360"/>
      </w:tabs>
      <w:spacing w:before="20" w:after="20"/>
      <w:ind w:left="720"/>
    </w:pPr>
    <w:rPr>
      <w:noProof/>
    </w:rPr>
  </w:style>
  <w:style w:type="paragraph" w:styleId="TOC4">
    <w:name w:val="toc 4"/>
    <w:basedOn w:val="Normal"/>
    <w:uiPriority w:val="39"/>
    <w:rsid w:val="008C7D94"/>
    <w:pPr>
      <w:tabs>
        <w:tab w:val="right" w:leader="dot" w:pos="9360"/>
      </w:tabs>
      <w:spacing w:before="20" w:after="20"/>
      <w:ind w:left="1080"/>
    </w:pPr>
    <w:rPr>
      <w:rFonts w:cs="Arial"/>
      <w:bCs/>
      <w:noProof/>
    </w:rPr>
  </w:style>
  <w:style w:type="paragraph" w:styleId="TOC6">
    <w:name w:val="toc 6"/>
    <w:basedOn w:val="Normal"/>
    <w:uiPriority w:val="39"/>
    <w:rsid w:val="008C7D94"/>
    <w:pPr>
      <w:tabs>
        <w:tab w:val="right" w:leader="dot" w:pos="9360"/>
      </w:tabs>
      <w:spacing w:before="20" w:after="20"/>
      <w:ind w:left="1800"/>
    </w:pPr>
    <w:rPr>
      <w:rFonts w:eastAsiaTheme="minorEastAsia" w:cs="Arial"/>
      <w:bCs/>
      <w:noProof/>
    </w:rPr>
  </w:style>
  <w:style w:type="paragraph" w:customStyle="1" w:styleId="VersionNumber">
    <w:name w:val="Version Number"/>
    <w:qFormat/>
    <w:rsid w:val="008C7D94"/>
    <w:pPr>
      <w:spacing w:before="120" w:after="240"/>
      <w:jc w:val="right"/>
    </w:pPr>
    <w:rPr>
      <w:color w:val="003490"/>
      <w:sz w:val="40"/>
    </w:rPr>
  </w:style>
  <w:style w:type="paragraph" w:customStyle="1" w:styleId="TitleName">
    <w:name w:val="Title Name"/>
    <w:next w:val="VersionNumber"/>
    <w:qFormat/>
    <w:rsid w:val="008C7D94"/>
    <w:pPr>
      <w:keepNext/>
      <w:spacing w:before="120" w:after="120"/>
      <w:contextualSpacing/>
      <w:jc w:val="right"/>
    </w:pPr>
    <w:rPr>
      <w:b/>
      <w:i/>
      <w:color w:val="003490"/>
      <w:sz w:val="48"/>
    </w:rPr>
  </w:style>
  <w:style w:type="paragraph" w:customStyle="1" w:styleId="EnghouseLDCoverPageLogo">
    <w:name w:val="Enghouse LD Cover Page Logo"/>
    <w:next w:val="Normal"/>
    <w:qFormat/>
    <w:rsid w:val="008C7D94"/>
    <w:pPr>
      <w:pBdr>
        <w:bottom w:val="single" w:sz="4" w:space="1" w:color="0070C0"/>
      </w:pBdr>
      <w:spacing w:before="120" w:after="960"/>
      <w:jc w:val="right"/>
    </w:pPr>
    <w:rPr>
      <w:noProof/>
    </w:rPr>
  </w:style>
  <w:style w:type="paragraph" w:customStyle="1" w:styleId="EnghouseCopyright">
    <w:name w:val="Enghouse Copyright"/>
    <w:qFormat/>
    <w:rsid w:val="008C7D94"/>
    <w:rPr>
      <w:sz w:val="12"/>
      <w:szCs w:val="16"/>
    </w:rPr>
  </w:style>
  <w:style w:type="paragraph" w:customStyle="1" w:styleId="EnghouseLDDocumentNumber">
    <w:name w:val="Enghouse LD Document Number"/>
    <w:next w:val="Normal"/>
    <w:qFormat/>
    <w:rsid w:val="008C7D94"/>
    <w:pPr>
      <w:tabs>
        <w:tab w:val="right" w:pos="9360"/>
      </w:tabs>
      <w:spacing w:before="120" w:after="480"/>
      <w:jc w:val="center"/>
    </w:pPr>
    <w:rPr>
      <w:b/>
      <w:snapToGrid w:val="0"/>
      <w:szCs w:val="24"/>
    </w:rPr>
  </w:style>
  <w:style w:type="paragraph" w:customStyle="1" w:styleId="EnghouseBlankPageLogo">
    <w:name w:val="Enghouse Blank Page Logo"/>
    <w:next w:val="EnghouseBodyText"/>
    <w:qFormat/>
    <w:rsid w:val="008C7D94"/>
    <w:pPr>
      <w:spacing w:before="4920" w:after="120"/>
      <w:jc w:val="center"/>
    </w:pPr>
    <w:rPr>
      <w:noProof/>
    </w:rPr>
  </w:style>
  <w:style w:type="table" w:styleId="TableGrid">
    <w:name w:val="Table Grid"/>
    <w:basedOn w:val="TableNormal"/>
    <w:uiPriority w:val="59"/>
    <w:locked/>
    <w:rsid w:val="008C7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ghouseBlankLine">
    <w:name w:val="Enghouse Blank Line"/>
    <w:link w:val="EnghouseBlankLineChar"/>
    <w:qFormat/>
    <w:rsid w:val="008C7D94"/>
    <w:rPr>
      <w:sz w:val="12"/>
    </w:rPr>
  </w:style>
  <w:style w:type="character" w:customStyle="1" w:styleId="EnghouseBlankLineChar">
    <w:name w:val="Enghouse Blank Line Char"/>
    <w:basedOn w:val="DefaultParagraphFont"/>
    <w:link w:val="EnghouseBlankLine"/>
    <w:rsid w:val="008C7D94"/>
    <w:rPr>
      <w:sz w:val="12"/>
    </w:rPr>
  </w:style>
  <w:style w:type="paragraph" w:customStyle="1" w:styleId="EnghouseBulletList">
    <w:name w:val="Enghouse Bullet List"/>
    <w:basedOn w:val="EnghouseBodyText"/>
    <w:link w:val="EnghouseBulletListChar"/>
    <w:qFormat/>
    <w:rsid w:val="008C7D94"/>
    <w:pPr>
      <w:spacing w:after="60"/>
      <w:ind w:left="0"/>
    </w:pPr>
    <w:rPr>
      <w:szCs w:val="24"/>
    </w:rPr>
  </w:style>
  <w:style w:type="character" w:customStyle="1" w:styleId="EnghouseBulletListChar">
    <w:name w:val="Enghouse Bullet List Char"/>
    <w:basedOn w:val="DefaultParagraphFont"/>
    <w:link w:val="EnghouseBulletList"/>
    <w:rsid w:val="008C7D94"/>
    <w:rPr>
      <w:szCs w:val="24"/>
    </w:rPr>
  </w:style>
  <w:style w:type="paragraph" w:customStyle="1" w:styleId="EnghouseNumberList">
    <w:name w:val="Enghouse Number List"/>
    <w:basedOn w:val="EnghouseBodyText"/>
    <w:qFormat/>
    <w:rsid w:val="008C7D94"/>
    <w:pPr>
      <w:numPr>
        <w:numId w:val="13"/>
      </w:numPr>
      <w:spacing w:after="60"/>
    </w:pPr>
    <w:rPr>
      <w:szCs w:val="24"/>
    </w:rPr>
  </w:style>
  <w:style w:type="character" w:customStyle="1" w:styleId="CSEnghouse">
    <w:name w:val="CS Enghouse"/>
    <w:basedOn w:val="DefaultParagraphFont"/>
    <w:rsid w:val="008C7D94"/>
  </w:style>
  <w:style w:type="character" w:customStyle="1" w:styleId="CSCIM">
    <w:name w:val="CS CIM"/>
    <w:basedOn w:val="DefaultParagraphFont"/>
    <w:qFormat/>
    <w:rsid w:val="008C7D94"/>
    <w:rPr>
      <w:bdr w:val="none" w:sz="0" w:space="0" w:color="auto"/>
    </w:rPr>
  </w:style>
  <w:style w:type="character" w:customStyle="1" w:styleId="CSVersion">
    <w:name w:val="CS Version"/>
    <w:basedOn w:val="DefaultParagraphFont"/>
    <w:rsid w:val="008C7D94"/>
    <w:rPr>
      <w:bdr w:val="none" w:sz="0" w:space="0" w:color="auto"/>
    </w:rPr>
  </w:style>
  <w:style w:type="character" w:customStyle="1" w:styleId="CSAgent">
    <w:name w:val="CS Agent"/>
    <w:basedOn w:val="DefaultParagraphFont"/>
    <w:qFormat/>
    <w:rsid w:val="008C7D94"/>
  </w:style>
  <w:style w:type="character" w:customStyle="1" w:styleId="CSApplicationDesigner">
    <w:name w:val="CS Application Designer"/>
    <w:basedOn w:val="DefaultParagraphFont"/>
    <w:qFormat/>
    <w:rsid w:val="008C7D94"/>
  </w:style>
  <w:style w:type="character" w:customStyle="1" w:styleId="CSConfigurationManager">
    <w:name w:val="CS Configuration Manager"/>
    <w:basedOn w:val="DefaultParagraphFont"/>
    <w:qFormat/>
    <w:rsid w:val="008C7D94"/>
  </w:style>
  <w:style w:type="character" w:customStyle="1" w:styleId="CSDecisionManager">
    <w:name w:val="CS Decision Manager"/>
    <w:basedOn w:val="DefaultParagraphFont"/>
    <w:qFormat/>
    <w:rsid w:val="008C7D94"/>
  </w:style>
  <w:style w:type="character" w:customStyle="1" w:styleId="CSInteractionVault">
    <w:name w:val="CS Interaction Vault"/>
    <w:basedOn w:val="DefaultParagraphFont"/>
    <w:rsid w:val="008C7D94"/>
  </w:style>
  <w:style w:type="character" w:customStyle="1" w:styleId="CSQueuedInteractionManager">
    <w:name w:val="CS Queued Interaction Manager"/>
    <w:basedOn w:val="DefaultParagraphFont"/>
    <w:rsid w:val="008C7D94"/>
  </w:style>
  <w:style w:type="character" w:customStyle="1" w:styleId="CSResourceManager">
    <w:name w:val="CS Resource Manager"/>
    <w:basedOn w:val="DefaultParagraphFont"/>
    <w:rsid w:val="008C7D94"/>
  </w:style>
  <w:style w:type="character" w:customStyle="1" w:styleId="CSSystemManager">
    <w:name w:val="CS System Manager"/>
    <w:basedOn w:val="DefaultParagraphFont"/>
    <w:rsid w:val="008C7D94"/>
  </w:style>
  <w:style w:type="paragraph" w:customStyle="1" w:styleId="EnghouseFooter">
    <w:name w:val="Enghouse Footer"/>
    <w:qFormat/>
    <w:rsid w:val="008C7D94"/>
    <w:pPr>
      <w:pBdr>
        <w:top w:val="single" w:sz="4" w:space="1" w:color="0070C0"/>
      </w:pBdr>
      <w:tabs>
        <w:tab w:val="right" w:pos="9360"/>
      </w:tabs>
      <w:spacing w:before="120" w:after="120"/>
      <w:contextualSpacing/>
    </w:pPr>
  </w:style>
  <w:style w:type="paragraph" w:styleId="TOCHeading">
    <w:name w:val="TOC Heading"/>
    <w:basedOn w:val="Normal"/>
    <w:next w:val="Normal"/>
    <w:uiPriority w:val="99"/>
    <w:rsid w:val="008C7D94"/>
    <w:pPr>
      <w:keepNext/>
      <w:spacing w:before="720" w:after="720"/>
      <w:jc w:val="center"/>
    </w:pPr>
    <w:rPr>
      <w:sz w:val="44"/>
    </w:rPr>
  </w:style>
  <w:style w:type="paragraph" w:customStyle="1" w:styleId="EnghouseTableText">
    <w:name w:val="Enghouse Table Text"/>
    <w:qFormat/>
    <w:rsid w:val="008C7D94"/>
    <w:pPr>
      <w:spacing w:before="40" w:after="40"/>
    </w:pPr>
    <w:rPr>
      <w:rFonts w:cs="Arial"/>
      <w:bCs/>
      <w:sz w:val="16"/>
    </w:rPr>
  </w:style>
  <w:style w:type="paragraph" w:customStyle="1" w:styleId="EnghouseTableHeading">
    <w:name w:val="Enghouse Table Heading"/>
    <w:qFormat/>
    <w:rsid w:val="008C7D94"/>
    <w:pPr>
      <w:spacing w:before="40" w:after="40"/>
    </w:pPr>
    <w:rPr>
      <w:rFonts w:cs="Arial"/>
      <w:b/>
      <w:bCs/>
      <w:sz w:val="16"/>
    </w:rPr>
  </w:style>
  <w:style w:type="paragraph" w:customStyle="1" w:styleId="EnghouseBulletListLevel2">
    <w:name w:val="Enghouse Bullet List Level 2"/>
    <w:basedOn w:val="EnghouseBulletList"/>
    <w:qFormat/>
    <w:rsid w:val="008C7D94"/>
    <w:pPr>
      <w:numPr>
        <w:numId w:val="1"/>
      </w:numPr>
    </w:pPr>
  </w:style>
  <w:style w:type="paragraph" w:customStyle="1" w:styleId="EnghouseBulletListLevel3">
    <w:name w:val="Enghouse Bullet List Level 3"/>
    <w:basedOn w:val="EnghouseBulletListLevel2"/>
    <w:qFormat/>
    <w:rsid w:val="008C7D94"/>
    <w:pPr>
      <w:numPr>
        <w:numId w:val="2"/>
      </w:numPr>
    </w:pPr>
  </w:style>
  <w:style w:type="paragraph" w:customStyle="1" w:styleId="EnghouseCaptionParagraph">
    <w:name w:val="Enghouse Caption Paragraph"/>
    <w:next w:val="EnghouseBodyText"/>
    <w:qFormat/>
    <w:rsid w:val="008C7D94"/>
    <w:pPr>
      <w:spacing w:after="120"/>
      <w:ind w:left="720"/>
    </w:pPr>
    <w:rPr>
      <w:i/>
      <w:sz w:val="16"/>
      <w:szCs w:val="24"/>
    </w:rPr>
  </w:style>
  <w:style w:type="paragraph" w:customStyle="1" w:styleId="EnghouseCode">
    <w:name w:val="Enghouse Code"/>
    <w:basedOn w:val="EnghouseCodeBold"/>
    <w:qFormat/>
    <w:rsid w:val="008C7D94"/>
    <w:rPr>
      <w:b w:val="0"/>
    </w:rPr>
  </w:style>
  <w:style w:type="paragraph" w:customStyle="1" w:styleId="EnghouseCodeBold">
    <w:name w:val="Enghouse Code Bold"/>
    <w:basedOn w:val="EnghouseBodyText"/>
    <w:qFormat/>
    <w:rsid w:val="008C7D94"/>
    <w:pPr>
      <w:spacing w:after="60"/>
      <w:ind w:left="1080"/>
    </w:pPr>
    <w:rPr>
      <w:rFonts w:ascii="Courier New" w:hAnsi="Courier New"/>
      <w:b/>
    </w:rPr>
  </w:style>
  <w:style w:type="paragraph" w:customStyle="1" w:styleId="EnghouseHeaderBlank">
    <w:name w:val="Enghouse Header Blank"/>
    <w:basedOn w:val="EnghouseHeader"/>
    <w:qFormat/>
    <w:rsid w:val="008C7D94"/>
    <w:pPr>
      <w:pBdr>
        <w:bottom w:val="none" w:sz="0" w:space="0" w:color="auto"/>
      </w:pBdr>
    </w:pPr>
  </w:style>
  <w:style w:type="paragraph" w:customStyle="1" w:styleId="EnghouseHeader">
    <w:name w:val="Enghouse Header"/>
    <w:qFormat/>
    <w:rsid w:val="008C7D94"/>
    <w:pPr>
      <w:pBdr>
        <w:bottom w:val="single" w:sz="4" w:space="1" w:color="0070C0"/>
      </w:pBdr>
      <w:tabs>
        <w:tab w:val="right" w:pos="9360"/>
      </w:tabs>
      <w:spacing w:before="120" w:after="120"/>
    </w:pPr>
  </w:style>
  <w:style w:type="paragraph" w:customStyle="1" w:styleId="EnghouseNumberListLevel2">
    <w:name w:val="Enghouse Number List Level 2"/>
    <w:basedOn w:val="EnghouseNumberList"/>
    <w:qFormat/>
    <w:rsid w:val="008C7D94"/>
    <w:pPr>
      <w:numPr>
        <w:numId w:val="15"/>
      </w:numPr>
    </w:pPr>
  </w:style>
  <w:style w:type="paragraph" w:customStyle="1" w:styleId="EnghouseNumberListLevel3">
    <w:name w:val="Enghouse Number List Level 3"/>
    <w:basedOn w:val="EnghouseNumberListLevel2"/>
    <w:qFormat/>
    <w:rsid w:val="008C7D94"/>
    <w:pPr>
      <w:numPr>
        <w:numId w:val="9"/>
      </w:numPr>
      <w:ind w:hanging="180"/>
    </w:pPr>
  </w:style>
  <w:style w:type="paragraph" w:customStyle="1" w:styleId="EnghouseCalloutText">
    <w:name w:val="Enghouse Callout Text"/>
    <w:qFormat/>
    <w:rsid w:val="008C7D94"/>
    <w:pPr>
      <w:spacing w:before="20" w:after="20"/>
    </w:pPr>
    <w:rPr>
      <w:i/>
      <w:sz w:val="16"/>
    </w:rPr>
  </w:style>
  <w:style w:type="paragraph" w:customStyle="1" w:styleId="EnghouseGraphicList">
    <w:name w:val="Enghouse Graphic List"/>
    <w:basedOn w:val="EnghouseGraphicParagraph"/>
    <w:qFormat/>
    <w:rsid w:val="008C7D94"/>
    <w:pPr>
      <w:keepNext w:val="0"/>
      <w:ind w:left="1080"/>
    </w:pPr>
  </w:style>
  <w:style w:type="paragraph" w:customStyle="1" w:styleId="EnghouseGraphicParagraph">
    <w:name w:val="Enghouse Graphic Paragraph"/>
    <w:next w:val="EnghouseCaptionParagraph"/>
    <w:qFormat/>
    <w:rsid w:val="008C7D94"/>
    <w:pPr>
      <w:keepNext/>
      <w:spacing w:before="240" w:after="240"/>
      <w:ind w:left="720"/>
    </w:pPr>
    <w:rPr>
      <w:noProof/>
      <w:szCs w:val="24"/>
    </w:rPr>
  </w:style>
  <w:style w:type="paragraph" w:customStyle="1" w:styleId="EnghouseCodeIndented">
    <w:name w:val="Enghouse Code Indented"/>
    <w:basedOn w:val="EnghouseCode"/>
    <w:qFormat/>
    <w:rsid w:val="008C7D94"/>
    <w:pPr>
      <w:ind w:left="1440"/>
    </w:pPr>
  </w:style>
  <w:style w:type="paragraph" w:customStyle="1" w:styleId="EnghouseCodeBoldIndented">
    <w:name w:val="Enghouse Code Bold Indented"/>
    <w:basedOn w:val="EnghouseCodeBold"/>
    <w:qFormat/>
    <w:rsid w:val="008C7D94"/>
    <w:pPr>
      <w:ind w:left="1440"/>
    </w:pPr>
  </w:style>
  <w:style w:type="paragraph" w:styleId="Index1">
    <w:name w:val="index 1"/>
    <w:basedOn w:val="Normal"/>
    <w:uiPriority w:val="99"/>
    <w:rsid w:val="008C7D94"/>
    <w:pPr>
      <w:spacing w:line="276" w:lineRule="auto"/>
      <w:ind w:left="216" w:hanging="216"/>
    </w:pPr>
    <w:rPr>
      <w:noProof/>
    </w:rPr>
  </w:style>
  <w:style w:type="paragraph" w:styleId="Index2">
    <w:name w:val="index 2"/>
    <w:basedOn w:val="Normal"/>
    <w:uiPriority w:val="99"/>
    <w:rsid w:val="008C7D94"/>
    <w:pPr>
      <w:spacing w:line="276" w:lineRule="auto"/>
      <w:ind w:left="432" w:hanging="216"/>
    </w:pPr>
    <w:rPr>
      <w:noProof/>
    </w:rPr>
  </w:style>
  <w:style w:type="paragraph" w:customStyle="1" w:styleId="EnghouseTableBullet">
    <w:name w:val="Enghouse Table Bullet"/>
    <w:basedOn w:val="EnghouseTableText"/>
    <w:qFormat/>
    <w:rsid w:val="008C7D94"/>
    <w:pPr>
      <w:numPr>
        <w:numId w:val="4"/>
      </w:numPr>
    </w:pPr>
  </w:style>
  <w:style w:type="paragraph" w:customStyle="1" w:styleId="EnghouseTableNumber">
    <w:name w:val="Enghouse Table Number"/>
    <w:basedOn w:val="EnghouseTableText"/>
    <w:qFormat/>
    <w:rsid w:val="008C7D94"/>
    <w:pPr>
      <w:numPr>
        <w:numId w:val="16"/>
      </w:numPr>
    </w:pPr>
  </w:style>
  <w:style w:type="paragraph" w:customStyle="1" w:styleId="EnghouseBulletListIndent">
    <w:name w:val="Enghouse Bullet List Indent"/>
    <w:basedOn w:val="EnghouseBulletList"/>
    <w:qFormat/>
    <w:rsid w:val="008C7D94"/>
    <w:pPr>
      <w:numPr>
        <w:numId w:val="5"/>
      </w:numPr>
    </w:pPr>
  </w:style>
  <w:style w:type="paragraph" w:customStyle="1" w:styleId="EnghouseInvisibleTable">
    <w:name w:val="Enghouse Invisible Table"/>
    <w:basedOn w:val="EnghouseTableText"/>
    <w:qFormat/>
    <w:rsid w:val="008C7D94"/>
    <w:rPr>
      <w:sz w:val="18"/>
    </w:rPr>
  </w:style>
  <w:style w:type="paragraph" w:styleId="IndexHeading">
    <w:name w:val="index heading"/>
    <w:basedOn w:val="Normal"/>
    <w:next w:val="Index1"/>
    <w:uiPriority w:val="99"/>
    <w:rsid w:val="008C7D94"/>
    <w:pPr>
      <w:keepNext/>
      <w:spacing w:before="240" w:after="120" w:line="276" w:lineRule="auto"/>
    </w:pPr>
    <w:rPr>
      <w:rFonts w:eastAsiaTheme="majorEastAsia" w:cstheme="majorBidi"/>
      <w:b/>
      <w:bCs/>
      <w:i/>
      <w:noProof/>
      <w:sz w:val="28"/>
    </w:rPr>
  </w:style>
  <w:style w:type="paragraph" w:styleId="Index3">
    <w:name w:val="index 3"/>
    <w:basedOn w:val="Normal"/>
    <w:qFormat/>
    <w:rsid w:val="008C7D94"/>
    <w:pPr>
      <w:spacing w:line="276" w:lineRule="auto"/>
      <w:ind w:left="648" w:hanging="216"/>
    </w:pPr>
  </w:style>
  <w:style w:type="paragraph" w:customStyle="1" w:styleId="EnghouseGraphicParagraphNoCaption">
    <w:name w:val="Enghouse Graphic Paragraph No Caption"/>
    <w:basedOn w:val="EnghouseGraphicParagraph"/>
    <w:next w:val="EnghouseBodyText"/>
    <w:qFormat/>
    <w:rsid w:val="008C7D94"/>
    <w:pPr>
      <w:keepNext w:val="0"/>
    </w:pPr>
  </w:style>
  <w:style w:type="character" w:customStyle="1" w:styleId="CSApropos">
    <w:name w:val="CS Apropos"/>
    <w:basedOn w:val="DefaultParagraphFont"/>
    <w:qFormat/>
    <w:rsid w:val="008C7D94"/>
  </w:style>
  <w:style w:type="paragraph" w:customStyle="1" w:styleId="EnghouseInvisibleTableBullet">
    <w:name w:val="Enghouse Invisible Table Bullet"/>
    <w:basedOn w:val="EnghouseInvisibleTable"/>
    <w:qFormat/>
    <w:rsid w:val="008C7D94"/>
    <w:pPr>
      <w:numPr>
        <w:numId w:val="7"/>
      </w:numPr>
    </w:pPr>
  </w:style>
  <w:style w:type="paragraph" w:customStyle="1" w:styleId="EnghouseInvisibleTableNumber">
    <w:name w:val="Enghouse Invisible Table Number"/>
    <w:basedOn w:val="EnghouseInvisibleTable"/>
    <w:qFormat/>
    <w:rsid w:val="008C7D94"/>
    <w:pPr>
      <w:numPr>
        <w:numId w:val="6"/>
      </w:numPr>
    </w:pPr>
  </w:style>
  <w:style w:type="character" w:customStyle="1" w:styleId="EnghouseHyperlinkItalics">
    <w:name w:val="Enghouse Hyperlink Italics"/>
    <w:basedOn w:val="DefaultParagraphFont"/>
    <w:qFormat/>
    <w:rsid w:val="008C7D94"/>
    <w:rPr>
      <w:i/>
      <w:color w:val="005789"/>
    </w:rPr>
  </w:style>
  <w:style w:type="paragraph" w:customStyle="1" w:styleId="EnghouseTableHeadingCentered">
    <w:name w:val="Enghouse Table Heading Centered"/>
    <w:basedOn w:val="EnghouseTableHeading"/>
    <w:qFormat/>
    <w:rsid w:val="008C7D94"/>
    <w:pPr>
      <w:jc w:val="center"/>
    </w:pPr>
  </w:style>
  <w:style w:type="paragraph" w:customStyle="1" w:styleId="EnghouseTableTextCentered">
    <w:name w:val="Enghouse Table Text Centered"/>
    <w:basedOn w:val="EnghouseTableText"/>
    <w:rsid w:val="008C7D94"/>
    <w:pPr>
      <w:jc w:val="center"/>
    </w:pPr>
  </w:style>
  <w:style w:type="character" w:customStyle="1" w:styleId="EnghouseHyperlinkBold">
    <w:name w:val="Enghouse Hyperlink Bold"/>
    <w:basedOn w:val="DefaultParagraphFont"/>
    <w:qFormat/>
    <w:rsid w:val="008C7D94"/>
    <w:rPr>
      <w:b/>
      <w:color w:val="005789"/>
    </w:rPr>
  </w:style>
  <w:style w:type="character" w:styleId="Hyperlink">
    <w:name w:val="Hyperlink"/>
    <w:basedOn w:val="DefaultParagraphFont"/>
    <w:uiPriority w:val="99"/>
    <w:locked/>
    <w:rsid w:val="008C7D94"/>
    <w:rPr>
      <w:color w:val="0075FF"/>
      <w:u w:val="single"/>
    </w:rPr>
  </w:style>
  <w:style w:type="paragraph" w:customStyle="1" w:styleId="EnghouseNumberListIndent">
    <w:name w:val="Enghouse Number List Indent"/>
    <w:basedOn w:val="EnghouseNumberList"/>
    <w:qFormat/>
    <w:rsid w:val="008C7D94"/>
    <w:pPr>
      <w:numPr>
        <w:numId w:val="8"/>
      </w:numPr>
    </w:pPr>
  </w:style>
  <w:style w:type="paragraph" w:customStyle="1" w:styleId="EnghouseIntroLine">
    <w:name w:val="Enghouse Intro Line"/>
    <w:basedOn w:val="EnghouseBodyText"/>
    <w:uiPriority w:val="99"/>
    <w:semiHidden/>
    <w:qFormat/>
    <w:locked/>
    <w:rsid w:val="008C7D94"/>
    <w:pPr>
      <w:ind w:left="0"/>
    </w:pPr>
  </w:style>
  <w:style w:type="paragraph" w:customStyle="1" w:styleId="EnghouseTNFNDocumentName">
    <w:name w:val="Enghouse TN/FN Document Name"/>
    <w:next w:val="Normal"/>
    <w:uiPriority w:val="99"/>
    <w:semiHidden/>
    <w:qFormat/>
    <w:locked/>
    <w:rsid w:val="008C7D94"/>
    <w:pPr>
      <w:keepNext/>
      <w:shd w:val="clear" w:color="auto" w:fill="C6D9F1"/>
      <w:spacing w:before="360" w:after="120"/>
      <w:contextualSpacing/>
      <w:outlineLvl w:val="0"/>
    </w:pPr>
    <w:rPr>
      <w:sz w:val="72"/>
    </w:rPr>
  </w:style>
  <w:style w:type="paragraph" w:customStyle="1" w:styleId="EnghouseSDDocumentName">
    <w:name w:val="Enghouse SD Document Name"/>
    <w:next w:val="EnghouseSDVersionNumber"/>
    <w:uiPriority w:val="99"/>
    <w:semiHidden/>
    <w:qFormat/>
    <w:locked/>
    <w:rsid w:val="008C7D94"/>
    <w:pPr>
      <w:keepNext/>
      <w:spacing w:before="480" w:after="120"/>
      <w:contextualSpacing/>
      <w:jc w:val="right"/>
    </w:pPr>
    <w:rPr>
      <w:sz w:val="44"/>
    </w:rPr>
  </w:style>
  <w:style w:type="paragraph" w:customStyle="1" w:styleId="EnghouseSDVersionNumber">
    <w:name w:val="Enghouse SD Version Number"/>
    <w:next w:val="EnghouseIntroLine"/>
    <w:uiPriority w:val="99"/>
    <w:semiHidden/>
    <w:qFormat/>
    <w:locked/>
    <w:rsid w:val="008C7D94"/>
    <w:pPr>
      <w:keepNext/>
      <w:pBdr>
        <w:bottom w:val="single" w:sz="4" w:space="1" w:color="D4261F"/>
      </w:pBdr>
      <w:spacing w:before="60" w:after="240"/>
      <w:jc w:val="right"/>
    </w:pPr>
    <w:rPr>
      <w:i/>
      <w:sz w:val="28"/>
    </w:rPr>
  </w:style>
  <w:style w:type="paragraph" w:customStyle="1" w:styleId="EnghouseSDFNTNCoverPageLogo">
    <w:name w:val="Enghouse SD/FN/TN Cover Page Logo"/>
    <w:uiPriority w:val="99"/>
    <w:semiHidden/>
    <w:qFormat/>
    <w:locked/>
    <w:rsid w:val="008C7D94"/>
    <w:pPr>
      <w:spacing w:before="40" w:after="40"/>
      <w:jc w:val="right"/>
    </w:pPr>
  </w:style>
  <w:style w:type="character" w:styleId="PlaceholderText">
    <w:name w:val="Placeholder Text"/>
    <w:basedOn w:val="DefaultParagraphFont"/>
    <w:uiPriority w:val="99"/>
    <w:semiHidden/>
    <w:rsid w:val="008C7D94"/>
    <w:rPr>
      <w:color w:val="808080"/>
    </w:rPr>
  </w:style>
  <w:style w:type="paragraph" w:styleId="Header">
    <w:name w:val="header"/>
    <w:basedOn w:val="Normal"/>
    <w:link w:val="HeaderChar"/>
    <w:uiPriority w:val="99"/>
    <w:locked/>
    <w:rsid w:val="008C7D94"/>
    <w:pPr>
      <w:tabs>
        <w:tab w:val="center" w:pos="4680"/>
        <w:tab w:val="right" w:pos="9360"/>
      </w:tabs>
    </w:pPr>
  </w:style>
  <w:style w:type="character" w:customStyle="1" w:styleId="HeaderChar">
    <w:name w:val="Header Char"/>
    <w:basedOn w:val="DefaultParagraphFont"/>
    <w:link w:val="Header"/>
    <w:uiPriority w:val="99"/>
    <w:rsid w:val="008C7D94"/>
  </w:style>
  <w:style w:type="paragraph" w:styleId="Footer">
    <w:name w:val="footer"/>
    <w:basedOn w:val="Normal"/>
    <w:link w:val="FooterChar"/>
    <w:uiPriority w:val="99"/>
    <w:locked/>
    <w:rsid w:val="008C7D94"/>
    <w:pPr>
      <w:tabs>
        <w:tab w:val="center" w:pos="4680"/>
        <w:tab w:val="right" w:pos="9360"/>
      </w:tabs>
    </w:pPr>
  </w:style>
  <w:style w:type="character" w:customStyle="1" w:styleId="FooterChar">
    <w:name w:val="Footer Char"/>
    <w:basedOn w:val="DefaultParagraphFont"/>
    <w:link w:val="Footer"/>
    <w:uiPriority w:val="99"/>
    <w:rsid w:val="008C7D94"/>
  </w:style>
  <w:style w:type="paragraph" w:customStyle="1" w:styleId="EnghouseEULAHeading">
    <w:name w:val="Enghouse EULA Heading"/>
    <w:basedOn w:val="EnghouseCopyright"/>
    <w:uiPriority w:val="99"/>
    <w:qFormat/>
    <w:rsid w:val="008C7D94"/>
    <w:pPr>
      <w:outlineLvl w:val="0"/>
    </w:pPr>
    <w:rPr>
      <w:b/>
    </w:rPr>
  </w:style>
  <w:style w:type="paragraph" w:styleId="ListParagraph">
    <w:name w:val="List Paragraph"/>
    <w:basedOn w:val="Normal"/>
    <w:uiPriority w:val="34"/>
    <w:qFormat/>
    <w:locked/>
    <w:rsid w:val="008C7D94"/>
    <w:pPr>
      <w:ind w:left="720"/>
      <w:contextualSpacing/>
    </w:pPr>
  </w:style>
  <w:style w:type="table" w:customStyle="1" w:styleId="InvisibleTable">
    <w:name w:val="Invisible Table"/>
    <w:basedOn w:val="TableNormal"/>
    <w:uiPriority w:val="99"/>
    <w:rsid w:val="008C7D94"/>
    <w:tblPr>
      <w:tblInd w:w="737" w:type="dxa"/>
      <w:tblBorders>
        <w:insideV w:val="single" w:sz="4" w:space="0" w:color="008DFF"/>
      </w:tblBorders>
    </w:tblPr>
  </w:style>
  <w:style w:type="table" w:customStyle="1" w:styleId="Table">
    <w:name w:val="Table"/>
    <w:basedOn w:val="TableNormal"/>
    <w:uiPriority w:val="99"/>
    <w:rsid w:val="008C7D94"/>
    <w:tblPr>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blStylePr w:type="firstRow">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6D9F1"/>
      </w:tcPr>
    </w:tblStylePr>
  </w:style>
  <w:style w:type="character" w:customStyle="1" w:styleId="CSSyntellect">
    <w:name w:val="CS Syntellect"/>
    <w:basedOn w:val="DefaultParagraphFont"/>
    <w:rsid w:val="00DE156A"/>
  </w:style>
  <w:style w:type="paragraph" w:customStyle="1" w:styleId="EnghouseLDDocumentName">
    <w:name w:val="Enghouse LD Document Name"/>
    <w:next w:val="EnghouseLDVersionNumber"/>
    <w:qFormat/>
    <w:rsid w:val="00DE156A"/>
    <w:pPr>
      <w:keepNext/>
      <w:spacing w:before="1440" w:after="120"/>
      <w:contextualSpacing/>
      <w:jc w:val="right"/>
    </w:pPr>
    <w:rPr>
      <w:b/>
      <w:sz w:val="72"/>
    </w:rPr>
  </w:style>
  <w:style w:type="paragraph" w:customStyle="1" w:styleId="EnghouseLDVersionNumber">
    <w:name w:val="Enghouse LD Version Number"/>
    <w:qFormat/>
    <w:rsid w:val="00DE156A"/>
    <w:pPr>
      <w:spacing w:before="120" w:after="240"/>
      <w:jc w:val="right"/>
    </w:pPr>
    <w:rPr>
      <w:i/>
      <w:sz w:val="48"/>
    </w:rPr>
  </w:style>
  <w:style w:type="paragraph" w:customStyle="1" w:styleId="EnghouseGraphicTable">
    <w:name w:val="Enghouse Graphic Table"/>
    <w:basedOn w:val="EnghouseGraphicParagraph"/>
    <w:uiPriority w:val="99"/>
    <w:rsid w:val="00DE156A"/>
    <w:pPr>
      <w:ind w:left="0"/>
    </w:pPr>
    <w:rPr>
      <w:lang w:val="en-GB" w:eastAsia="en-GB"/>
    </w:rPr>
  </w:style>
  <w:style w:type="paragraph" w:customStyle="1" w:styleId="EnghouseTableBulletIndent">
    <w:name w:val="Enghouse Table Bullet Indent"/>
    <w:basedOn w:val="EnghouseTableBullet"/>
    <w:uiPriority w:val="99"/>
    <w:rsid w:val="008C7D94"/>
    <w:pPr>
      <w:numPr>
        <w:numId w:val="14"/>
      </w:numPr>
      <w:ind w:left="714" w:hanging="357"/>
    </w:pPr>
  </w:style>
  <w:style w:type="character" w:styleId="FollowedHyperlink">
    <w:name w:val="FollowedHyperlink"/>
    <w:basedOn w:val="DefaultParagraphFont"/>
    <w:locked/>
    <w:rsid w:val="00DE156A"/>
    <w:rPr>
      <w:color w:val="800080" w:themeColor="followedHyperlink"/>
      <w:u w:val="single"/>
    </w:rPr>
  </w:style>
  <w:style w:type="paragraph" w:styleId="HTMLPreformatted">
    <w:name w:val="HTML Preformatted"/>
    <w:basedOn w:val="Normal"/>
    <w:link w:val="HTMLPreformattedChar"/>
    <w:unhideWhenUsed/>
    <w:locked/>
    <w:rsid w:val="00DE15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rsid w:val="00DE156A"/>
    <w:rPr>
      <w:rFonts w:ascii="Courier New" w:hAnsi="Courier New" w:cs="Courier New"/>
      <w:sz w:val="20"/>
      <w:szCs w:val="20"/>
    </w:rPr>
  </w:style>
  <w:style w:type="paragraph" w:customStyle="1" w:styleId="TableParagraph">
    <w:name w:val="Table Paragraph"/>
    <w:basedOn w:val="Normal"/>
    <w:uiPriority w:val="1"/>
    <w:qFormat/>
    <w:rsid w:val="00DE156A"/>
    <w:pPr>
      <w:widowControl w:val="0"/>
    </w:pPr>
    <w:rPr>
      <w:rFonts w:asciiTheme="minorHAnsi" w:eastAsiaTheme="minorHAnsi" w:hAnsiTheme="minorHAnsi" w:cstheme="minorBidi"/>
      <w:sz w:val="22"/>
      <w:szCs w:val="22"/>
    </w:rPr>
  </w:style>
  <w:style w:type="character" w:customStyle="1" w:styleId="Heading3Char">
    <w:name w:val="Heading 3 Char"/>
    <w:aliases w:val="H3 Char,H31 Char,H32 Char,H33 Char"/>
    <w:basedOn w:val="DefaultParagraphFont"/>
    <w:link w:val="Heading3"/>
    <w:rsid w:val="00FC709A"/>
    <w:rPr>
      <w:b/>
      <w:color w:val="1F497D"/>
      <w:kern w:val="28"/>
      <w:sz w:val="22"/>
      <w:szCs w:val="30"/>
    </w:rPr>
  </w:style>
  <w:style w:type="character" w:customStyle="1" w:styleId="apple-converted-space">
    <w:name w:val="apple-converted-space"/>
    <w:basedOn w:val="DefaultParagraphFont"/>
    <w:rsid w:val="000049FE"/>
  </w:style>
  <w:style w:type="character" w:styleId="HTMLCode">
    <w:name w:val="HTML Code"/>
    <w:basedOn w:val="DefaultParagraphFont"/>
    <w:uiPriority w:val="99"/>
    <w:unhideWhenUsed/>
    <w:locked/>
    <w:rsid w:val="000049FE"/>
    <w:rPr>
      <w:rFonts w:ascii="Courier New" w:eastAsia="Times New Roman" w:hAnsi="Courier New" w:cs="Courier New"/>
      <w:sz w:val="20"/>
      <w:szCs w:val="20"/>
    </w:rPr>
  </w:style>
  <w:style w:type="paragraph" w:customStyle="1" w:styleId="ProductName">
    <w:name w:val="Product Name"/>
    <w:next w:val="TitleName"/>
    <w:uiPriority w:val="99"/>
    <w:rsid w:val="008C7D94"/>
    <w:pPr>
      <w:spacing w:before="1440" w:after="120"/>
      <w:jc w:val="right"/>
    </w:pPr>
    <w:rPr>
      <w:b/>
      <w:color w:val="003490"/>
      <w:sz w:val="72"/>
      <w:lang w:val="en-GB"/>
    </w:rPr>
  </w:style>
  <w:style w:type="paragraph" w:styleId="EnvelopeAddress">
    <w:name w:val="envelope address"/>
    <w:basedOn w:val="Normal"/>
    <w:uiPriority w:val="99"/>
    <w:unhideWhenUsed/>
    <w:locked/>
    <w:rsid w:val="00C41BED"/>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unhideWhenUsed/>
    <w:locked/>
    <w:rsid w:val="00C41BED"/>
    <w:rPr>
      <w:rFonts w:asciiTheme="majorHAnsi" w:eastAsiaTheme="majorEastAsia" w:hAnsiTheme="majorHAnsi" w:cstheme="majorBidi"/>
      <w:sz w:val="20"/>
      <w:szCs w:val="20"/>
    </w:rPr>
  </w:style>
  <w:style w:type="paragraph" w:styleId="NoteHeading">
    <w:name w:val="Note Heading"/>
    <w:basedOn w:val="Normal"/>
    <w:next w:val="Normal"/>
    <w:link w:val="NoteHeadingChar"/>
    <w:uiPriority w:val="99"/>
    <w:unhideWhenUsed/>
    <w:locked/>
    <w:rsid w:val="00C41BED"/>
  </w:style>
  <w:style w:type="character" w:customStyle="1" w:styleId="NoteHeadingChar">
    <w:name w:val="Note Heading Char"/>
    <w:basedOn w:val="DefaultParagraphFont"/>
    <w:link w:val="NoteHeading"/>
    <w:uiPriority w:val="99"/>
    <w:rsid w:val="00C41BED"/>
  </w:style>
  <w:style w:type="paragraph" w:styleId="NormalIndent">
    <w:name w:val="Normal Indent"/>
    <w:basedOn w:val="Normal"/>
    <w:uiPriority w:val="99"/>
    <w:unhideWhenUsed/>
    <w:locked/>
    <w:rsid w:val="00C41BED"/>
    <w:pPr>
      <w:ind w:left="720"/>
    </w:pPr>
  </w:style>
  <w:style w:type="paragraph" w:styleId="NormalWeb">
    <w:name w:val="Normal (Web)"/>
    <w:basedOn w:val="Normal"/>
    <w:uiPriority w:val="99"/>
    <w:unhideWhenUsed/>
    <w:locked/>
    <w:rsid w:val="00C41BED"/>
    <w:rPr>
      <w:rFonts w:ascii="Times New Roman" w:hAnsi="Times New Roman"/>
      <w:sz w:val="24"/>
      <w:szCs w:val="24"/>
    </w:rPr>
  </w:style>
  <w:style w:type="paragraph" w:styleId="NoSpacing">
    <w:name w:val="No Spacing"/>
    <w:link w:val="NoSpacingChar"/>
    <w:uiPriority w:val="1"/>
    <w:qFormat/>
    <w:locked/>
    <w:rsid w:val="00C41BED"/>
  </w:style>
  <w:style w:type="paragraph" w:styleId="MessageHeader">
    <w:name w:val="Message Header"/>
    <w:basedOn w:val="Normal"/>
    <w:link w:val="MessageHeaderChar"/>
    <w:uiPriority w:val="99"/>
    <w:unhideWhenUsed/>
    <w:locked/>
    <w:rsid w:val="00C41BED"/>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rsid w:val="00C41BED"/>
    <w:rPr>
      <w:rFonts w:asciiTheme="majorHAnsi" w:eastAsiaTheme="majorEastAsia" w:hAnsiTheme="majorHAnsi" w:cstheme="majorBidi"/>
      <w:sz w:val="24"/>
      <w:szCs w:val="24"/>
      <w:shd w:val="pct20" w:color="auto" w:fill="auto"/>
    </w:rPr>
  </w:style>
  <w:style w:type="paragraph" w:styleId="EndnoteText">
    <w:name w:val="endnote text"/>
    <w:basedOn w:val="Normal"/>
    <w:link w:val="EndnoteTextChar"/>
    <w:uiPriority w:val="99"/>
    <w:unhideWhenUsed/>
    <w:locked/>
    <w:rsid w:val="00C41BED"/>
    <w:rPr>
      <w:sz w:val="20"/>
      <w:szCs w:val="20"/>
    </w:rPr>
  </w:style>
  <w:style w:type="character" w:customStyle="1" w:styleId="EndnoteTextChar">
    <w:name w:val="Endnote Text Char"/>
    <w:basedOn w:val="DefaultParagraphFont"/>
    <w:link w:val="EndnoteText"/>
    <w:uiPriority w:val="99"/>
    <w:rsid w:val="00C41BED"/>
    <w:rPr>
      <w:sz w:val="20"/>
      <w:szCs w:val="20"/>
    </w:rPr>
  </w:style>
  <w:style w:type="character" w:styleId="EndnoteReference">
    <w:name w:val="endnote reference"/>
    <w:basedOn w:val="DefaultParagraphFont"/>
    <w:uiPriority w:val="99"/>
    <w:unhideWhenUsed/>
    <w:locked/>
    <w:rsid w:val="00BA3BE9"/>
    <w:rPr>
      <w:vertAlign w:val="superscript"/>
    </w:rPr>
  </w:style>
  <w:style w:type="character" w:styleId="Emphasis">
    <w:name w:val="Emphasis"/>
    <w:basedOn w:val="DefaultParagraphFont"/>
    <w:uiPriority w:val="99"/>
    <w:semiHidden/>
    <w:locked/>
    <w:rsid w:val="00BA3BE9"/>
    <w:rPr>
      <w:i/>
      <w:iCs/>
    </w:rPr>
  </w:style>
  <w:style w:type="paragraph" w:styleId="E-mailSignature">
    <w:name w:val="E-mail Signature"/>
    <w:basedOn w:val="Normal"/>
    <w:link w:val="E-mailSignatureChar"/>
    <w:uiPriority w:val="99"/>
    <w:unhideWhenUsed/>
    <w:locked/>
    <w:rsid w:val="00BA3BE9"/>
  </w:style>
  <w:style w:type="character" w:customStyle="1" w:styleId="E-mailSignatureChar">
    <w:name w:val="E-mail Signature Char"/>
    <w:basedOn w:val="DefaultParagraphFont"/>
    <w:link w:val="E-mailSignature"/>
    <w:uiPriority w:val="99"/>
    <w:rsid w:val="00BA3BE9"/>
  </w:style>
  <w:style w:type="paragraph" w:styleId="DocumentMap">
    <w:name w:val="Document Map"/>
    <w:basedOn w:val="Normal"/>
    <w:link w:val="DocumentMapChar"/>
    <w:uiPriority w:val="99"/>
    <w:unhideWhenUsed/>
    <w:locked/>
    <w:rsid w:val="00BA3BE9"/>
    <w:rPr>
      <w:rFonts w:ascii="Segoe UI" w:hAnsi="Segoe UI" w:cs="Segoe UI"/>
      <w:sz w:val="16"/>
      <w:szCs w:val="16"/>
    </w:rPr>
  </w:style>
  <w:style w:type="character" w:customStyle="1" w:styleId="DocumentMapChar">
    <w:name w:val="Document Map Char"/>
    <w:basedOn w:val="DefaultParagraphFont"/>
    <w:link w:val="DocumentMap"/>
    <w:uiPriority w:val="99"/>
    <w:rsid w:val="00BA3BE9"/>
    <w:rPr>
      <w:rFonts w:ascii="Segoe UI" w:hAnsi="Segoe UI" w:cs="Segoe UI"/>
      <w:sz w:val="16"/>
      <w:szCs w:val="16"/>
    </w:rPr>
  </w:style>
  <w:style w:type="character" w:styleId="CommentReference">
    <w:name w:val="annotation reference"/>
    <w:basedOn w:val="DefaultParagraphFont"/>
    <w:uiPriority w:val="99"/>
    <w:semiHidden/>
    <w:unhideWhenUsed/>
    <w:locked/>
    <w:rsid w:val="008C4B7F"/>
    <w:rPr>
      <w:sz w:val="16"/>
      <w:szCs w:val="16"/>
    </w:rPr>
  </w:style>
  <w:style w:type="paragraph" w:styleId="CommentText">
    <w:name w:val="annotation text"/>
    <w:basedOn w:val="Normal"/>
    <w:link w:val="CommentTextChar"/>
    <w:uiPriority w:val="99"/>
    <w:semiHidden/>
    <w:unhideWhenUsed/>
    <w:locked/>
    <w:rsid w:val="008C4B7F"/>
    <w:pPr>
      <w:bidi/>
      <w:spacing w:after="160"/>
    </w:pPr>
    <w:rPr>
      <w:rFonts w:asciiTheme="minorHAnsi" w:eastAsiaTheme="minorHAnsi" w:hAnsiTheme="minorHAnsi" w:cstheme="minorBidi"/>
      <w:sz w:val="20"/>
      <w:szCs w:val="20"/>
      <w:lang w:bidi="he-IL"/>
    </w:rPr>
  </w:style>
  <w:style w:type="character" w:customStyle="1" w:styleId="CommentTextChar">
    <w:name w:val="Comment Text Char"/>
    <w:basedOn w:val="DefaultParagraphFont"/>
    <w:link w:val="CommentText"/>
    <w:uiPriority w:val="99"/>
    <w:semiHidden/>
    <w:rsid w:val="008C4B7F"/>
    <w:rPr>
      <w:rFonts w:asciiTheme="minorHAnsi" w:eastAsiaTheme="minorHAnsi" w:hAnsiTheme="minorHAnsi" w:cstheme="minorBidi"/>
      <w:sz w:val="20"/>
      <w:szCs w:val="20"/>
      <w:lang w:bidi="he-IL"/>
    </w:rPr>
  </w:style>
  <w:style w:type="character" w:customStyle="1" w:styleId="NoSpacingChar">
    <w:name w:val="No Spacing Char"/>
    <w:basedOn w:val="DefaultParagraphFont"/>
    <w:link w:val="NoSpacing"/>
    <w:uiPriority w:val="1"/>
    <w:rsid w:val="00EB02A9"/>
  </w:style>
  <w:style w:type="paragraph" w:styleId="CommentSubject">
    <w:name w:val="annotation subject"/>
    <w:basedOn w:val="CommentText"/>
    <w:next w:val="CommentText"/>
    <w:link w:val="CommentSubjectChar"/>
    <w:uiPriority w:val="99"/>
    <w:semiHidden/>
    <w:unhideWhenUsed/>
    <w:locked/>
    <w:rsid w:val="00952986"/>
    <w:pPr>
      <w:bidi w:val="0"/>
      <w:spacing w:after="0"/>
    </w:pPr>
    <w:rPr>
      <w:rFonts w:ascii="Verdana" w:eastAsia="Times New Roman" w:hAnsi="Verdana" w:cs="Times New Roman"/>
      <w:b/>
      <w:bCs/>
      <w:lang w:bidi="ar-SA"/>
    </w:rPr>
  </w:style>
  <w:style w:type="character" w:customStyle="1" w:styleId="CommentSubjectChar">
    <w:name w:val="Comment Subject Char"/>
    <w:basedOn w:val="CommentTextChar"/>
    <w:link w:val="CommentSubject"/>
    <w:uiPriority w:val="99"/>
    <w:semiHidden/>
    <w:rsid w:val="00952986"/>
    <w:rPr>
      <w:rFonts w:asciiTheme="minorHAnsi" w:eastAsiaTheme="minorHAnsi" w:hAnsiTheme="minorHAnsi" w:cstheme="minorBidi"/>
      <w:b/>
      <w:bCs/>
      <w:sz w:val="20"/>
      <w:szCs w:val="20"/>
      <w:lang w:bidi="he-IL"/>
    </w:rPr>
  </w:style>
  <w:style w:type="paragraph" w:styleId="TOC7">
    <w:name w:val="toc 7"/>
    <w:basedOn w:val="Normal"/>
    <w:next w:val="Normal"/>
    <w:autoRedefine/>
    <w:uiPriority w:val="39"/>
    <w:unhideWhenUsed/>
    <w:locked/>
    <w:rsid w:val="00D57E0C"/>
    <w:pPr>
      <w:spacing w:after="100" w:line="259" w:lineRule="auto"/>
      <w:ind w:left="1320"/>
    </w:pPr>
    <w:rPr>
      <w:rFonts w:asciiTheme="minorHAnsi" w:eastAsiaTheme="minorEastAsia" w:hAnsiTheme="minorHAnsi" w:cstheme="minorBidi"/>
      <w:sz w:val="22"/>
      <w:szCs w:val="22"/>
      <w:lang w:val="en-GB" w:eastAsia="en-GB" w:bidi="he-IL"/>
    </w:rPr>
  </w:style>
  <w:style w:type="paragraph" w:styleId="TOC8">
    <w:name w:val="toc 8"/>
    <w:basedOn w:val="Normal"/>
    <w:next w:val="Normal"/>
    <w:autoRedefine/>
    <w:uiPriority w:val="39"/>
    <w:unhideWhenUsed/>
    <w:locked/>
    <w:rsid w:val="00D57E0C"/>
    <w:pPr>
      <w:spacing w:after="100" w:line="259" w:lineRule="auto"/>
      <w:ind w:left="1540"/>
    </w:pPr>
    <w:rPr>
      <w:rFonts w:asciiTheme="minorHAnsi" w:eastAsiaTheme="minorEastAsia" w:hAnsiTheme="minorHAnsi" w:cstheme="minorBidi"/>
      <w:sz w:val="22"/>
      <w:szCs w:val="22"/>
      <w:lang w:val="en-GB" w:eastAsia="en-GB" w:bidi="he-IL"/>
    </w:rPr>
  </w:style>
  <w:style w:type="paragraph" w:styleId="TOC9">
    <w:name w:val="toc 9"/>
    <w:basedOn w:val="Normal"/>
    <w:next w:val="Normal"/>
    <w:autoRedefine/>
    <w:uiPriority w:val="39"/>
    <w:unhideWhenUsed/>
    <w:locked/>
    <w:rsid w:val="00D57E0C"/>
    <w:pPr>
      <w:spacing w:after="100" w:line="259" w:lineRule="auto"/>
      <w:ind w:left="1760"/>
    </w:pPr>
    <w:rPr>
      <w:rFonts w:asciiTheme="minorHAnsi" w:eastAsiaTheme="minorEastAsia" w:hAnsiTheme="minorHAnsi" w:cstheme="minorBidi"/>
      <w:sz w:val="22"/>
      <w:szCs w:val="22"/>
      <w:lang w:val="en-GB" w:eastAsia="en-GB" w:bidi="he-IL"/>
    </w:rPr>
  </w:style>
  <w:style w:type="table" w:styleId="GridTable1Light">
    <w:name w:val="Grid Table 1 Light"/>
    <w:basedOn w:val="TableNormal"/>
    <w:uiPriority w:val="46"/>
    <w:rsid w:val="00E357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aliases w:val="H1 Char"/>
    <w:basedOn w:val="DefaultParagraphFont"/>
    <w:link w:val="Heading1"/>
    <w:rsid w:val="00AB500C"/>
    <w:rPr>
      <w:b/>
      <w:color w:val="003490"/>
      <w:kern w:val="28"/>
      <w:sz w:val="44"/>
    </w:rPr>
  </w:style>
  <w:style w:type="character" w:customStyle="1" w:styleId="EnghouseHyperlink">
    <w:name w:val="Enghouse Hyperlink"/>
    <w:basedOn w:val="DefaultParagraphFont"/>
    <w:qFormat/>
    <w:rsid w:val="000A6415"/>
    <w:rPr>
      <w:i w:val="0"/>
      <w:color w:val="005789"/>
    </w:rPr>
  </w:style>
  <w:style w:type="character" w:customStyle="1" w:styleId="Heading4Char">
    <w:name w:val="Heading 4 Char"/>
    <w:aliases w:val="H4 Char"/>
    <w:basedOn w:val="DefaultParagraphFont"/>
    <w:link w:val="Heading4"/>
    <w:rsid w:val="005D3D72"/>
    <w:rPr>
      <w:b/>
      <w:i/>
      <w:color w:val="1787E6"/>
      <w:kern w:val="28"/>
      <w:szCs w:val="30"/>
    </w:rPr>
  </w:style>
  <w:style w:type="character" w:styleId="Strong">
    <w:name w:val="Strong"/>
    <w:basedOn w:val="DefaultParagraphFont"/>
    <w:uiPriority w:val="22"/>
    <w:qFormat/>
    <w:locked/>
    <w:rsid w:val="00535E86"/>
    <w:rPr>
      <w:b/>
      <w:bCs/>
    </w:rPr>
  </w:style>
  <w:style w:type="character" w:customStyle="1" w:styleId="mx-1">
    <w:name w:val="mx-1"/>
    <w:basedOn w:val="DefaultParagraphFont"/>
    <w:rsid w:val="00535E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70695">
      <w:bodyDiv w:val="1"/>
      <w:marLeft w:val="0"/>
      <w:marRight w:val="0"/>
      <w:marTop w:val="0"/>
      <w:marBottom w:val="0"/>
      <w:divBdr>
        <w:top w:val="none" w:sz="0" w:space="0" w:color="auto"/>
        <w:left w:val="none" w:sz="0" w:space="0" w:color="auto"/>
        <w:bottom w:val="none" w:sz="0" w:space="0" w:color="auto"/>
        <w:right w:val="none" w:sz="0" w:space="0" w:color="auto"/>
      </w:divBdr>
    </w:div>
    <w:div w:id="30687894">
      <w:bodyDiv w:val="1"/>
      <w:marLeft w:val="0"/>
      <w:marRight w:val="0"/>
      <w:marTop w:val="0"/>
      <w:marBottom w:val="0"/>
      <w:divBdr>
        <w:top w:val="none" w:sz="0" w:space="0" w:color="auto"/>
        <w:left w:val="none" w:sz="0" w:space="0" w:color="auto"/>
        <w:bottom w:val="none" w:sz="0" w:space="0" w:color="auto"/>
        <w:right w:val="none" w:sz="0" w:space="0" w:color="auto"/>
      </w:divBdr>
      <w:divsChild>
        <w:div w:id="397166016">
          <w:marLeft w:val="0"/>
          <w:marRight w:val="0"/>
          <w:marTop w:val="0"/>
          <w:marBottom w:val="0"/>
          <w:divBdr>
            <w:top w:val="none" w:sz="0" w:space="0" w:color="auto"/>
            <w:left w:val="none" w:sz="0" w:space="0" w:color="auto"/>
            <w:bottom w:val="none" w:sz="0" w:space="0" w:color="auto"/>
            <w:right w:val="none" w:sz="0" w:space="0" w:color="auto"/>
          </w:divBdr>
          <w:divsChild>
            <w:div w:id="129757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6558">
      <w:bodyDiv w:val="1"/>
      <w:marLeft w:val="0"/>
      <w:marRight w:val="0"/>
      <w:marTop w:val="0"/>
      <w:marBottom w:val="0"/>
      <w:divBdr>
        <w:top w:val="none" w:sz="0" w:space="0" w:color="auto"/>
        <w:left w:val="none" w:sz="0" w:space="0" w:color="auto"/>
        <w:bottom w:val="none" w:sz="0" w:space="0" w:color="auto"/>
        <w:right w:val="none" w:sz="0" w:space="0" w:color="auto"/>
      </w:divBdr>
      <w:divsChild>
        <w:div w:id="612906655">
          <w:marLeft w:val="0"/>
          <w:marRight w:val="0"/>
          <w:marTop w:val="0"/>
          <w:marBottom w:val="0"/>
          <w:divBdr>
            <w:top w:val="none" w:sz="0" w:space="0" w:color="auto"/>
            <w:left w:val="none" w:sz="0" w:space="0" w:color="auto"/>
            <w:bottom w:val="none" w:sz="0" w:space="0" w:color="auto"/>
            <w:right w:val="none" w:sz="0" w:space="0" w:color="auto"/>
          </w:divBdr>
        </w:div>
      </w:divsChild>
    </w:div>
    <w:div w:id="78254526">
      <w:bodyDiv w:val="1"/>
      <w:marLeft w:val="0"/>
      <w:marRight w:val="0"/>
      <w:marTop w:val="0"/>
      <w:marBottom w:val="0"/>
      <w:divBdr>
        <w:top w:val="none" w:sz="0" w:space="0" w:color="auto"/>
        <w:left w:val="none" w:sz="0" w:space="0" w:color="auto"/>
        <w:bottom w:val="none" w:sz="0" w:space="0" w:color="auto"/>
        <w:right w:val="none" w:sz="0" w:space="0" w:color="auto"/>
      </w:divBdr>
      <w:divsChild>
        <w:div w:id="2078240205">
          <w:marLeft w:val="0"/>
          <w:marRight w:val="0"/>
          <w:marTop w:val="0"/>
          <w:marBottom w:val="0"/>
          <w:divBdr>
            <w:top w:val="none" w:sz="0" w:space="0" w:color="auto"/>
            <w:left w:val="none" w:sz="0" w:space="0" w:color="auto"/>
            <w:bottom w:val="none" w:sz="0" w:space="0" w:color="auto"/>
            <w:right w:val="none" w:sz="0" w:space="0" w:color="auto"/>
          </w:divBdr>
        </w:div>
        <w:div w:id="35012647">
          <w:marLeft w:val="0"/>
          <w:marRight w:val="0"/>
          <w:marTop w:val="0"/>
          <w:marBottom w:val="0"/>
          <w:divBdr>
            <w:top w:val="none" w:sz="0" w:space="0" w:color="auto"/>
            <w:left w:val="none" w:sz="0" w:space="0" w:color="auto"/>
            <w:bottom w:val="none" w:sz="0" w:space="0" w:color="auto"/>
            <w:right w:val="none" w:sz="0" w:space="0" w:color="auto"/>
          </w:divBdr>
        </w:div>
        <w:div w:id="1161314159">
          <w:marLeft w:val="0"/>
          <w:marRight w:val="0"/>
          <w:marTop w:val="0"/>
          <w:marBottom w:val="0"/>
          <w:divBdr>
            <w:top w:val="none" w:sz="0" w:space="0" w:color="auto"/>
            <w:left w:val="none" w:sz="0" w:space="0" w:color="auto"/>
            <w:bottom w:val="none" w:sz="0" w:space="0" w:color="auto"/>
            <w:right w:val="none" w:sz="0" w:space="0" w:color="auto"/>
          </w:divBdr>
        </w:div>
        <w:div w:id="591397661">
          <w:marLeft w:val="0"/>
          <w:marRight w:val="0"/>
          <w:marTop w:val="0"/>
          <w:marBottom w:val="0"/>
          <w:divBdr>
            <w:top w:val="none" w:sz="0" w:space="0" w:color="auto"/>
            <w:left w:val="none" w:sz="0" w:space="0" w:color="auto"/>
            <w:bottom w:val="none" w:sz="0" w:space="0" w:color="auto"/>
            <w:right w:val="none" w:sz="0" w:space="0" w:color="auto"/>
          </w:divBdr>
        </w:div>
        <w:div w:id="93288987">
          <w:marLeft w:val="0"/>
          <w:marRight w:val="0"/>
          <w:marTop w:val="0"/>
          <w:marBottom w:val="0"/>
          <w:divBdr>
            <w:top w:val="none" w:sz="0" w:space="0" w:color="auto"/>
            <w:left w:val="none" w:sz="0" w:space="0" w:color="auto"/>
            <w:bottom w:val="none" w:sz="0" w:space="0" w:color="auto"/>
            <w:right w:val="none" w:sz="0" w:space="0" w:color="auto"/>
          </w:divBdr>
        </w:div>
        <w:div w:id="2043288484">
          <w:marLeft w:val="0"/>
          <w:marRight w:val="0"/>
          <w:marTop w:val="0"/>
          <w:marBottom w:val="0"/>
          <w:divBdr>
            <w:top w:val="none" w:sz="0" w:space="0" w:color="auto"/>
            <w:left w:val="none" w:sz="0" w:space="0" w:color="auto"/>
            <w:bottom w:val="none" w:sz="0" w:space="0" w:color="auto"/>
            <w:right w:val="none" w:sz="0" w:space="0" w:color="auto"/>
          </w:divBdr>
        </w:div>
      </w:divsChild>
    </w:div>
    <w:div w:id="92870248">
      <w:bodyDiv w:val="1"/>
      <w:marLeft w:val="0"/>
      <w:marRight w:val="0"/>
      <w:marTop w:val="0"/>
      <w:marBottom w:val="0"/>
      <w:divBdr>
        <w:top w:val="none" w:sz="0" w:space="0" w:color="auto"/>
        <w:left w:val="none" w:sz="0" w:space="0" w:color="auto"/>
        <w:bottom w:val="none" w:sz="0" w:space="0" w:color="auto"/>
        <w:right w:val="none" w:sz="0" w:space="0" w:color="auto"/>
      </w:divBdr>
      <w:divsChild>
        <w:div w:id="1424954880">
          <w:marLeft w:val="0"/>
          <w:marRight w:val="0"/>
          <w:marTop w:val="0"/>
          <w:marBottom w:val="0"/>
          <w:divBdr>
            <w:top w:val="none" w:sz="0" w:space="0" w:color="auto"/>
            <w:left w:val="none" w:sz="0" w:space="0" w:color="auto"/>
            <w:bottom w:val="none" w:sz="0" w:space="0" w:color="auto"/>
            <w:right w:val="none" w:sz="0" w:space="0" w:color="auto"/>
          </w:divBdr>
          <w:divsChild>
            <w:div w:id="179524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9148">
      <w:bodyDiv w:val="1"/>
      <w:marLeft w:val="0"/>
      <w:marRight w:val="0"/>
      <w:marTop w:val="0"/>
      <w:marBottom w:val="0"/>
      <w:divBdr>
        <w:top w:val="none" w:sz="0" w:space="0" w:color="auto"/>
        <w:left w:val="none" w:sz="0" w:space="0" w:color="auto"/>
        <w:bottom w:val="none" w:sz="0" w:space="0" w:color="auto"/>
        <w:right w:val="none" w:sz="0" w:space="0" w:color="auto"/>
      </w:divBdr>
    </w:div>
    <w:div w:id="116677708">
      <w:bodyDiv w:val="1"/>
      <w:marLeft w:val="0"/>
      <w:marRight w:val="0"/>
      <w:marTop w:val="0"/>
      <w:marBottom w:val="0"/>
      <w:divBdr>
        <w:top w:val="none" w:sz="0" w:space="0" w:color="auto"/>
        <w:left w:val="none" w:sz="0" w:space="0" w:color="auto"/>
        <w:bottom w:val="none" w:sz="0" w:space="0" w:color="auto"/>
        <w:right w:val="none" w:sz="0" w:space="0" w:color="auto"/>
      </w:divBdr>
      <w:divsChild>
        <w:div w:id="115952238">
          <w:marLeft w:val="0"/>
          <w:marRight w:val="0"/>
          <w:marTop w:val="0"/>
          <w:marBottom w:val="0"/>
          <w:divBdr>
            <w:top w:val="none" w:sz="0" w:space="0" w:color="auto"/>
            <w:left w:val="none" w:sz="0" w:space="0" w:color="auto"/>
            <w:bottom w:val="none" w:sz="0" w:space="0" w:color="auto"/>
            <w:right w:val="none" w:sz="0" w:space="0" w:color="auto"/>
          </w:divBdr>
          <w:divsChild>
            <w:div w:id="10041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9126">
      <w:bodyDiv w:val="1"/>
      <w:marLeft w:val="0"/>
      <w:marRight w:val="0"/>
      <w:marTop w:val="0"/>
      <w:marBottom w:val="0"/>
      <w:divBdr>
        <w:top w:val="none" w:sz="0" w:space="0" w:color="auto"/>
        <w:left w:val="none" w:sz="0" w:space="0" w:color="auto"/>
        <w:bottom w:val="none" w:sz="0" w:space="0" w:color="auto"/>
        <w:right w:val="none" w:sz="0" w:space="0" w:color="auto"/>
      </w:divBdr>
    </w:div>
    <w:div w:id="139658677">
      <w:bodyDiv w:val="1"/>
      <w:marLeft w:val="0"/>
      <w:marRight w:val="0"/>
      <w:marTop w:val="0"/>
      <w:marBottom w:val="0"/>
      <w:divBdr>
        <w:top w:val="none" w:sz="0" w:space="0" w:color="auto"/>
        <w:left w:val="none" w:sz="0" w:space="0" w:color="auto"/>
        <w:bottom w:val="none" w:sz="0" w:space="0" w:color="auto"/>
        <w:right w:val="none" w:sz="0" w:space="0" w:color="auto"/>
      </w:divBdr>
      <w:divsChild>
        <w:div w:id="206142910">
          <w:marLeft w:val="0"/>
          <w:marRight w:val="0"/>
          <w:marTop w:val="0"/>
          <w:marBottom w:val="0"/>
          <w:divBdr>
            <w:top w:val="none" w:sz="0" w:space="0" w:color="auto"/>
            <w:left w:val="none" w:sz="0" w:space="0" w:color="auto"/>
            <w:bottom w:val="none" w:sz="0" w:space="0" w:color="auto"/>
            <w:right w:val="none" w:sz="0" w:space="0" w:color="auto"/>
          </w:divBdr>
          <w:divsChild>
            <w:div w:id="556935876">
              <w:marLeft w:val="0"/>
              <w:marRight w:val="0"/>
              <w:marTop w:val="0"/>
              <w:marBottom w:val="0"/>
              <w:divBdr>
                <w:top w:val="none" w:sz="0" w:space="0" w:color="auto"/>
                <w:left w:val="none" w:sz="0" w:space="0" w:color="auto"/>
                <w:bottom w:val="none" w:sz="0" w:space="0" w:color="auto"/>
                <w:right w:val="none" w:sz="0" w:space="0" w:color="auto"/>
              </w:divBdr>
            </w:div>
            <w:div w:id="892620406">
              <w:marLeft w:val="0"/>
              <w:marRight w:val="0"/>
              <w:marTop w:val="0"/>
              <w:marBottom w:val="0"/>
              <w:divBdr>
                <w:top w:val="none" w:sz="0" w:space="0" w:color="auto"/>
                <w:left w:val="none" w:sz="0" w:space="0" w:color="auto"/>
                <w:bottom w:val="none" w:sz="0" w:space="0" w:color="auto"/>
                <w:right w:val="none" w:sz="0" w:space="0" w:color="auto"/>
              </w:divBdr>
            </w:div>
            <w:div w:id="11960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7946">
      <w:bodyDiv w:val="1"/>
      <w:marLeft w:val="0"/>
      <w:marRight w:val="0"/>
      <w:marTop w:val="0"/>
      <w:marBottom w:val="0"/>
      <w:divBdr>
        <w:top w:val="none" w:sz="0" w:space="0" w:color="auto"/>
        <w:left w:val="none" w:sz="0" w:space="0" w:color="auto"/>
        <w:bottom w:val="none" w:sz="0" w:space="0" w:color="auto"/>
        <w:right w:val="none" w:sz="0" w:space="0" w:color="auto"/>
      </w:divBdr>
      <w:divsChild>
        <w:div w:id="199635458">
          <w:marLeft w:val="0"/>
          <w:marRight w:val="0"/>
          <w:marTop w:val="0"/>
          <w:marBottom w:val="0"/>
          <w:divBdr>
            <w:top w:val="none" w:sz="0" w:space="0" w:color="auto"/>
            <w:left w:val="none" w:sz="0" w:space="0" w:color="auto"/>
            <w:bottom w:val="none" w:sz="0" w:space="0" w:color="auto"/>
            <w:right w:val="none" w:sz="0" w:space="0" w:color="auto"/>
          </w:divBdr>
          <w:divsChild>
            <w:div w:id="34278354">
              <w:marLeft w:val="0"/>
              <w:marRight w:val="0"/>
              <w:marTop w:val="0"/>
              <w:marBottom w:val="0"/>
              <w:divBdr>
                <w:top w:val="none" w:sz="0" w:space="0" w:color="auto"/>
                <w:left w:val="none" w:sz="0" w:space="0" w:color="auto"/>
                <w:bottom w:val="none" w:sz="0" w:space="0" w:color="auto"/>
                <w:right w:val="none" w:sz="0" w:space="0" w:color="auto"/>
              </w:divBdr>
            </w:div>
            <w:div w:id="62802665">
              <w:marLeft w:val="0"/>
              <w:marRight w:val="0"/>
              <w:marTop w:val="0"/>
              <w:marBottom w:val="0"/>
              <w:divBdr>
                <w:top w:val="none" w:sz="0" w:space="0" w:color="auto"/>
                <w:left w:val="none" w:sz="0" w:space="0" w:color="auto"/>
                <w:bottom w:val="none" w:sz="0" w:space="0" w:color="auto"/>
                <w:right w:val="none" w:sz="0" w:space="0" w:color="auto"/>
              </w:divBdr>
            </w:div>
            <w:div w:id="68310777">
              <w:marLeft w:val="0"/>
              <w:marRight w:val="0"/>
              <w:marTop w:val="0"/>
              <w:marBottom w:val="0"/>
              <w:divBdr>
                <w:top w:val="none" w:sz="0" w:space="0" w:color="auto"/>
                <w:left w:val="none" w:sz="0" w:space="0" w:color="auto"/>
                <w:bottom w:val="none" w:sz="0" w:space="0" w:color="auto"/>
                <w:right w:val="none" w:sz="0" w:space="0" w:color="auto"/>
              </w:divBdr>
            </w:div>
            <w:div w:id="98109010">
              <w:marLeft w:val="0"/>
              <w:marRight w:val="0"/>
              <w:marTop w:val="0"/>
              <w:marBottom w:val="0"/>
              <w:divBdr>
                <w:top w:val="none" w:sz="0" w:space="0" w:color="auto"/>
                <w:left w:val="none" w:sz="0" w:space="0" w:color="auto"/>
                <w:bottom w:val="none" w:sz="0" w:space="0" w:color="auto"/>
                <w:right w:val="none" w:sz="0" w:space="0" w:color="auto"/>
              </w:divBdr>
            </w:div>
            <w:div w:id="103311035">
              <w:marLeft w:val="0"/>
              <w:marRight w:val="0"/>
              <w:marTop w:val="0"/>
              <w:marBottom w:val="0"/>
              <w:divBdr>
                <w:top w:val="none" w:sz="0" w:space="0" w:color="auto"/>
                <w:left w:val="none" w:sz="0" w:space="0" w:color="auto"/>
                <w:bottom w:val="none" w:sz="0" w:space="0" w:color="auto"/>
                <w:right w:val="none" w:sz="0" w:space="0" w:color="auto"/>
              </w:divBdr>
            </w:div>
            <w:div w:id="111562210">
              <w:marLeft w:val="0"/>
              <w:marRight w:val="0"/>
              <w:marTop w:val="0"/>
              <w:marBottom w:val="0"/>
              <w:divBdr>
                <w:top w:val="none" w:sz="0" w:space="0" w:color="auto"/>
                <w:left w:val="none" w:sz="0" w:space="0" w:color="auto"/>
                <w:bottom w:val="none" w:sz="0" w:space="0" w:color="auto"/>
                <w:right w:val="none" w:sz="0" w:space="0" w:color="auto"/>
              </w:divBdr>
            </w:div>
            <w:div w:id="112865428">
              <w:marLeft w:val="0"/>
              <w:marRight w:val="0"/>
              <w:marTop w:val="0"/>
              <w:marBottom w:val="0"/>
              <w:divBdr>
                <w:top w:val="none" w:sz="0" w:space="0" w:color="auto"/>
                <w:left w:val="none" w:sz="0" w:space="0" w:color="auto"/>
                <w:bottom w:val="none" w:sz="0" w:space="0" w:color="auto"/>
                <w:right w:val="none" w:sz="0" w:space="0" w:color="auto"/>
              </w:divBdr>
            </w:div>
            <w:div w:id="144711259">
              <w:marLeft w:val="0"/>
              <w:marRight w:val="0"/>
              <w:marTop w:val="0"/>
              <w:marBottom w:val="0"/>
              <w:divBdr>
                <w:top w:val="none" w:sz="0" w:space="0" w:color="auto"/>
                <w:left w:val="none" w:sz="0" w:space="0" w:color="auto"/>
                <w:bottom w:val="none" w:sz="0" w:space="0" w:color="auto"/>
                <w:right w:val="none" w:sz="0" w:space="0" w:color="auto"/>
              </w:divBdr>
            </w:div>
            <w:div w:id="152766247">
              <w:marLeft w:val="0"/>
              <w:marRight w:val="0"/>
              <w:marTop w:val="0"/>
              <w:marBottom w:val="0"/>
              <w:divBdr>
                <w:top w:val="none" w:sz="0" w:space="0" w:color="auto"/>
                <w:left w:val="none" w:sz="0" w:space="0" w:color="auto"/>
                <w:bottom w:val="none" w:sz="0" w:space="0" w:color="auto"/>
                <w:right w:val="none" w:sz="0" w:space="0" w:color="auto"/>
              </w:divBdr>
            </w:div>
            <w:div w:id="170607314">
              <w:marLeft w:val="0"/>
              <w:marRight w:val="0"/>
              <w:marTop w:val="0"/>
              <w:marBottom w:val="0"/>
              <w:divBdr>
                <w:top w:val="none" w:sz="0" w:space="0" w:color="auto"/>
                <w:left w:val="none" w:sz="0" w:space="0" w:color="auto"/>
                <w:bottom w:val="none" w:sz="0" w:space="0" w:color="auto"/>
                <w:right w:val="none" w:sz="0" w:space="0" w:color="auto"/>
              </w:divBdr>
            </w:div>
            <w:div w:id="186413799">
              <w:marLeft w:val="0"/>
              <w:marRight w:val="0"/>
              <w:marTop w:val="0"/>
              <w:marBottom w:val="0"/>
              <w:divBdr>
                <w:top w:val="none" w:sz="0" w:space="0" w:color="auto"/>
                <w:left w:val="none" w:sz="0" w:space="0" w:color="auto"/>
                <w:bottom w:val="none" w:sz="0" w:space="0" w:color="auto"/>
                <w:right w:val="none" w:sz="0" w:space="0" w:color="auto"/>
              </w:divBdr>
            </w:div>
            <w:div w:id="187913839">
              <w:marLeft w:val="0"/>
              <w:marRight w:val="0"/>
              <w:marTop w:val="0"/>
              <w:marBottom w:val="0"/>
              <w:divBdr>
                <w:top w:val="none" w:sz="0" w:space="0" w:color="auto"/>
                <w:left w:val="none" w:sz="0" w:space="0" w:color="auto"/>
                <w:bottom w:val="none" w:sz="0" w:space="0" w:color="auto"/>
                <w:right w:val="none" w:sz="0" w:space="0" w:color="auto"/>
              </w:divBdr>
            </w:div>
            <w:div w:id="197158977">
              <w:marLeft w:val="0"/>
              <w:marRight w:val="0"/>
              <w:marTop w:val="0"/>
              <w:marBottom w:val="0"/>
              <w:divBdr>
                <w:top w:val="none" w:sz="0" w:space="0" w:color="auto"/>
                <w:left w:val="none" w:sz="0" w:space="0" w:color="auto"/>
                <w:bottom w:val="none" w:sz="0" w:space="0" w:color="auto"/>
                <w:right w:val="none" w:sz="0" w:space="0" w:color="auto"/>
              </w:divBdr>
            </w:div>
            <w:div w:id="207618218">
              <w:marLeft w:val="0"/>
              <w:marRight w:val="0"/>
              <w:marTop w:val="0"/>
              <w:marBottom w:val="0"/>
              <w:divBdr>
                <w:top w:val="none" w:sz="0" w:space="0" w:color="auto"/>
                <w:left w:val="none" w:sz="0" w:space="0" w:color="auto"/>
                <w:bottom w:val="none" w:sz="0" w:space="0" w:color="auto"/>
                <w:right w:val="none" w:sz="0" w:space="0" w:color="auto"/>
              </w:divBdr>
            </w:div>
            <w:div w:id="227347202">
              <w:marLeft w:val="0"/>
              <w:marRight w:val="0"/>
              <w:marTop w:val="0"/>
              <w:marBottom w:val="0"/>
              <w:divBdr>
                <w:top w:val="none" w:sz="0" w:space="0" w:color="auto"/>
                <w:left w:val="none" w:sz="0" w:space="0" w:color="auto"/>
                <w:bottom w:val="none" w:sz="0" w:space="0" w:color="auto"/>
                <w:right w:val="none" w:sz="0" w:space="0" w:color="auto"/>
              </w:divBdr>
            </w:div>
            <w:div w:id="252665309">
              <w:marLeft w:val="0"/>
              <w:marRight w:val="0"/>
              <w:marTop w:val="0"/>
              <w:marBottom w:val="0"/>
              <w:divBdr>
                <w:top w:val="none" w:sz="0" w:space="0" w:color="auto"/>
                <w:left w:val="none" w:sz="0" w:space="0" w:color="auto"/>
                <w:bottom w:val="none" w:sz="0" w:space="0" w:color="auto"/>
                <w:right w:val="none" w:sz="0" w:space="0" w:color="auto"/>
              </w:divBdr>
            </w:div>
            <w:div w:id="263657947">
              <w:marLeft w:val="0"/>
              <w:marRight w:val="0"/>
              <w:marTop w:val="0"/>
              <w:marBottom w:val="0"/>
              <w:divBdr>
                <w:top w:val="none" w:sz="0" w:space="0" w:color="auto"/>
                <w:left w:val="none" w:sz="0" w:space="0" w:color="auto"/>
                <w:bottom w:val="none" w:sz="0" w:space="0" w:color="auto"/>
                <w:right w:val="none" w:sz="0" w:space="0" w:color="auto"/>
              </w:divBdr>
            </w:div>
            <w:div w:id="268591164">
              <w:marLeft w:val="0"/>
              <w:marRight w:val="0"/>
              <w:marTop w:val="0"/>
              <w:marBottom w:val="0"/>
              <w:divBdr>
                <w:top w:val="none" w:sz="0" w:space="0" w:color="auto"/>
                <w:left w:val="none" w:sz="0" w:space="0" w:color="auto"/>
                <w:bottom w:val="none" w:sz="0" w:space="0" w:color="auto"/>
                <w:right w:val="none" w:sz="0" w:space="0" w:color="auto"/>
              </w:divBdr>
            </w:div>
            <w:div w:id="282463749">
              <w:marLeft w:val="0"/>
              <w:marRight w:val="0"/>
              <w:marTop w:val="0"/>
              <w:marBottom w:val="0"/>
              <w:divBdr>
                <w:top w:val="none" w:sz="0" w:space="0" w:color="auto"/>
                <w:left w:val="none" w:sz="0" w:space="0" w:color="auto"/>
                <w:bottom w:val="none" w:sz="0" w:space="0" w:color="auto"/>
                <w:right w:val="none" w:sz="0" w:space="0" w:color="auto"/>
              </w:divBdr>
            </w:div>
            <w:div w:id="299268800">
              <w:marLeft w:val="0"/>
              <w:marRight w:val="0"/>
              <w:marTop w:val="0"/>
              <w:marBottom w:val="0"/>
              <w:divBdr>
                <w:top w:val="none" w:sz="0" w:space="0" w:color="auto"/>
                <w:left w:val="none" w:sz="0" w:space="0" w:color="auto"/>
                <w:bottom w:val="none" w:sz="0" w:space="0" w:color="auto"/>
                <w:right w:val="none" w:sz="0" w:space="0" w:color="auto"/>
              </w:divBdr>
            </w:div>
            <w:div w:id="319042837">
              <w:marLeft w:val="0"/>
              <w:marRight w:val="0"/>
              <w:marTop w:val="0"/>
              <w:marBottom w:val="0"/>
              <w:divBdr>
                <w:top w:val="none" w:sz="0" w:space="0" w:color="auto"/>
                <w:left w:val="none" w:sz="0" w:space="0" w:color="auto"/>
                <w:bottom w:val="none" w:sz="0" w:space="0" w:color="auto"/>
                <w:right w:val="none" w:sz="0" w:space="0" w:color="auto"/>
              </w:divBdr>
            </w:div>
            <w:div w:id="325668724">
              <w:marLeft w:val="0"/>
              <w:marRight w:val="0"/>
              <w:marTop w:val="0"/>
              <w:marBottom w:val="0"/>
              <w:divBdr>
                <w:top w:val="none" w:sz="0" w:space="0" w:color="auto"/>
                <w:left w:val="none" w:sz="0" w:space="0" w:color="auto"/>
                <w:bottom w:val="none" w:sz="0" w:space="0" w:color="auto"/>
                <w:right w:val="none" w:sz="0" w:space="0" w:color="auto"/>
              </w:divBdr>
            </w:div>
            <w:div w:id="331690529">
              <w:marLeft w:val="0"/>
              <w:marRight w:val="0"/>
              <w:marTop w:val="0"/>
              <w:marBottom w:val="0"/>
              <w:divBdr>
                <w:top w:val="none" w:sz="0" w:space="0" w:color="auto"/>
                <w:left w:val="none" w:sz="0" w:space="0" w:color="auto"/>
                <w:bottom w:val="none" w:sz="0" w:space="0" w:color="auto"/>
                <w:right w:val="none" w:sz="0" w:space="0" w:color="auto"/>
              </w:divBdr>
            </w:div>
            <w:div w:id="347371617">
              <w:marLeft w:val="0"/>
              <w:marRight w:val="0"/>
              <w:marTop w:val="0"/>
              <w:marBottom w:val="0"/>
              <w:divBdr>
                <w:top w:val="none" w:sz="0" w:space="0" w:color="auto"/>
                <w:left w:val="none" w:sz="0" w:space="0" w:color="auto"/>
                <w:bottom w:val="none" w:sz="0" w:space="0" w:color="auto"/>
                <w:right w:val="none" w:sz="0" w:space="0" w:color="auto"/>
              </w:divBdr>
            </w:div>
            <w:div w:id="463699746">
              <w:marLeft w:val="0"/>
              <w:marRight w:val="0"/>
              <w:marTop w:val="0"/>
              <w:marBottom w:val="0"/>
              <w:divBdr>
                <w:top w:val="none" w:sz="0" w:space="0" w:color="auto"/>
                <w:left w:val="none" w:sz="0" w:space="0" w:color="auto"/>
                <w:bottom w:val="none" w:sz="0" w:space="0" w:color="auto"/>
                <w:right w:val="none" w:sz="0" w:space="0" w:color="auto"/>
              </w:divBdr>
            </w:div>
            <w:div w:id="512954954">
              <w:marLeft w:val="0"/>
              <w:marRight w:val="0"/>
              <w:marTop w:val="0"/>
              <w:marBottom w:val="0"/>
              <w:divBdr>
                <w:top w:val="none" w:sz="0" w:space="0" w:color="auto"/>
                <w:left w:val="none" w:sz="0" w:space="0" w:color="auto"/>
                <w:bottom w:val="none" w:sz="0" w:space="0" w:color="auto"/>
                <w:right w:val="none" w:sz="0" w:space="0" w:color="auto"/>
              </w:divBdr>
            </w:div>
            <w:div w:id="515465304">
              <w:marLeft w:val="0"/>
              <w:marRight w:val="0"/>
              <w:marTop w:val="0"/>
              <w:marBottom w:val="0"/>
              <w:divBdr>
                <w:top w:val="none" w:sz="0" w:space="0" w:color="auto"/>
                <w:left w:val="none" w:sz="0" w:space="0" w:color="auto"/>
                <w:bottom w:val="none" w:sz="0" w:space="0" w:color="auto"/>
                <w:right w:val="none" w:sz="0" w:space="0" w:color="auto"/>
              </w:divBdr>
            </w:div>
            <w:div w:id="566263303">
              <w:marLeft w:val="0"/>
              <w:marRight w:val="0"/>
              <w:marTop w:val="0"/>
              <w:marBottom w:val="0"/>
              <w:divBdr>
                <w:top w:val="none" w:sz="0" w:space="0" w:color="auto"/>
                <w:left w:val="none" w:sz="0" w:space="0" w:color="auto"/>
                <w:bottom w:val="none" w:sz="0" w:space="0" w:color="auto"/>
                <w:right w:val="none" w:sz="0" w:space="0" w:color="auto"/>
              </w:divBdr>
            </w:div>
            <w:div w:id="613559397">
              <w:marLeft w:val="0"/>
              <w:marRight w:val="0"/>
              <w:marTop w:val="0"/>
              <w:marBottom w:val="0"/>
              <w:divBdr>
                <w:top w:val="none" w:sz="0" w:space="0" w:color="auto"/>
                <w:left w:val="none" w:sz="0" w:space="0" w:color="auto"/>
                <w:bottom w:val="none" w:sz="0" w:space="0" w:color="auto"/>
                <w:right w:val="none" w:sz="0" w:space="0" w:color="auto"/>
              </w:divBdr>
            </w:div>
            <w:div w:id="630675467">
              <w:marLeft w:val="0"/>
              <w:marRight w:val="0"/>
              <w:marTop w:val="0"/>
              <w:marBottom w:val="0"/>
              <w:divBdr>
                <w:top w:val="none" w:sz="0" w:space="0" w:color="auto"/>
                <w:left w:val="none" w:sz="0" w:space="0" w:color="auto"/>
                <w:bottom w:val="none" w:sz="0" w:space="0" w:color="auto"/>
                <w:right w:val="none" w:sz="0" w:space="0" w:color="auto"/>
              </w:divBdr>
            </w:div>
            <w:div w:id="662665755">
              <w:marLeft w:val="0"/>
              <w:marRight w:val="0"/>
              <w:marTop w:val="0"/>
              <w:marBottom w:val="0"/>
              <w:divBdr>
                <w:top w:val="none" w:sz="0" w:space="0" w:color="auto"/>
                <w:left w:val="none" w:sz="0" w:space="0" w:color="auto"/>
                <w:bottom w:val="none" w:sz="0" w:space="0" w:color="auto"/>
                <w:right w:val="none" w:sz="0" w:space="0" w:color="auto"/>
              </w:divBdr>
            </w:div>
            <w:div w:id="683942501">
              <w:marLeft w:val="0"/>
              <w:marRight w:val="0"/>
              <w:marTop w:val="0"/>
              <w:marBottom w:val="0"/>
              <w:divBdr>
                <w:top w:val="none" w:sz="0" w:space="0" w:color="auto"/>
                <w:left w:val="none" w:sz="0" w:space="0" w:color="auto"/>
                <w:bottom w:val="none" w:sz="0" w:space="0" w:color="auto"/>
                <w:right w:val="none" w:sz="0" w:space="0" w:color="auto"/>
              </w:divBdr>
            </w:div>
            <w:div w:id="701907373">
              <w:marLeft w:val="0"/>
              <w:marRight w:val="0"/>
              <w:marTop w:val="0"/>
              <w:marBottom w:val="0"/>
              <w:divBdr>
                <w:top w:val="none" w:sz="0" w:space="0" w:color="auto"/>
                <w:left w:val="none" w:sz="0" w:space="0" w:color="auto"/>
                <w:bottom w:val="none" w:sz="0" w:space="0" w:color="auto"/>
                <w:right w:val="none" w:sz="0" w:space="0" w:color="auto"/>
              </w:divBdr>
            </w:div>
            <w:div w:id="710497057">
              <w:marLeft w:val="0"/>
              <w:marRight w:val="0"/>
              <w:marTop w:val="0"/>
              <w:marBottom w:val="0"/>
              <w:divBdr>
                <w:top w:val="none" w:sz="0" w:space="0" w:color="auto"/>
                <w:left w:val="none" w:sz="0" w:space="0" w:color="auto"/>
                <w:bottom w:val="none" w:sz="0" w:space="0" w:color="auto"/>
                <w:right w:val="none" w:sz="0" w:space="0" w:color="auto"/>
              </w:divBdr>
            </w:div>
            <w:div w:id="743256261">
              <w:marLeft w:val="0"/>
              <w:marRight w:val="0"/>
              <w:marTop w:val="0"/>
              <w:marBottom w:val="0"/>
              <w:divBdr>
                <w:top w:val="none" w:sz="0" w:space="0" w:color="auto"/>
                <w:left w:val="none" w:sz="0" w:space="0" w:color="auto"/>
                <w:bottom w:val="none" w:sz="0" w:space="0" w:color="auto"/>
                <w:right w:val="none" w:sz="0" w:space="0" w:color="auto"/>
              </w:divBdr>
            </w:div>
            <w:div w:id="760491932">
              <w:marLeft w:val="0"/>
              <w:marRight w:val="0"/>
              <w:marTop w:val="0"/>
              <w:marBottom w:val="0"/>
              <w:divBdr>
                <w:top w:val="none" w:sz="0" w:space="0" w:color="auto"/>
                <w:left w:val="none" w:sz="0" w:space="0" w:color="auto"/>
                <w:bottom w:val="none" w:sz="0" w:space="0" w:color="auto"/>
                <w:right w:val="none" w:sz="0" w:space="0" w:color="auto"/>
              </w:divBdr>
            </w:div>
            <w:div w:id="813106003">
              <w:marLeft w:val="0"/>
              <w:marRight w:val="0"/>
              <w:marTop w:val="0"/>
              <w:marBottom w:val="0"/>
              <w:divBdr>
                <w:top w:val="none" w:sz="0" w:space="0" w:color="auto"/>
                <w:left w:val="none" w:sz="0" w:space="0" w:color="auto"/>
                <w:bottom w:val="none" w:sz="0" w:space="0" w:color="auto"/>
                <w:right w:val="none" w:sz="0" w:space="0" w:color="auto"/>
              </w:divBdr>
            </w:div>
            <w:div w:id="831021043">
              <w:marLeft w:val="0"/>
              <w:marRight w:val="0"/>
              <w:marTop w:val="0"/>
              <w:marBottom w:val="0"/>
              <w:divBdr>
                <w:top w:val="none" w:sz="0" w:space="0" w:color="auto"/>
                <w:left w:val="none" w:sz="0" w:space="0" w:color="auto"/>
                <w:bottom w:val="none" w:sz="0" w:space="0" w:color="auto"/>
                <w:right w:val="none" w:sz="0" w:space="0" w:color="auto"/>
              </w:divBdr>
            </w:div>
            <w:div w:id="837502087">
              <w:marLeft w:val="0"/>
              <w:marRight w:val="0"/>
              <w:marTop w:val="0"/>
              <w:marBottom w:val="0"/>
              <w:divBdr>
                <w:top w:val="none" w:sz="0" w:space="0" w:color="auto"/>
                <w:left w:val="none" w:sz="0" w:space="0" w:color="auto"/>
                <w:bottom w:val="none" w:sz="0" w:space="0" w:color="auto"/>
                <w:right w:val="none" w:sz="0" w:space="0" w:color="auto"/>
              </w:divBdr>
            </w:div>
            <w:div w:id="867138947">
              <w:marLeft w:val="0"/>
              <w:marRight w:val="0"/>
              <w:marTop w:val="0"/>
              <w:marBottom w:val="0"/>
              <w:divBdr>
                <w:top w:val="none" w:sz="0" w:space="0" w:color="auto"/>
                <w:left w:val="none" w:sz="0" w:space="0" w:color="auto"/>
                <w:bottom w:val="none" w:sz="0" w:space="0" w:color="auto"/>
                <w:right w:val="none" w:sz="0" w:space="0" w:color="auto"/>
              </w:divBdr>
            </w:div>
            <w:div w:id="922375769">
              <w:marLeft w:val="0"/>
              <w:marRight w:val="0"/>
              <w:marTop w:val="0"/>
              <w:marBottom w:val="0"/>
              <w:divBdr>
                <w:top w:val="none" w:sz="0" w:space="0" w:color="auto"/>
                <w:left w:val="none" w:sz="0" w:space="0" w:color="auto"/>
                <w:bottom w:val="none" w:sz="0" w:space="0" w:color="auto"/>
                <w:right w:val="none" w:sz="0" w:space="0" w:color="auto"/>
              </w:divBdr>
            </w:div>
            <w:div w:id="937758645">
              <w:marLeft w:val="0"/>
              <w:marRight w:val="0"/>
              <w:marTop w:val="0"/>
              <w:marBottom w:val="0"/>
              <w:divBdr>
                <w:top w:val="none" w:sz="0" w:space="0" w:color="auto"/>
                <w:left w:val="none" w:sz="0" w:space="0" w:color="auto"/>
                <w:bottom w:val="none" w:sz="0" w:space="0" w:color="auto"/>
                <w:right w:val="none" w:sz="0" w:space="0" w:color="auto"/>
              </w:divBdr>
            </w:div>
            <w:div w:id="940335641">
              <w:marLeft w:val="0"/>
              <w:marRight w:val="0"/>
              <w:marTop w:val="0"/>
              <w:marBottom w:val="0"/>
              <w:divBdr>
                <w:top w:val="none" w:sz="0" w:space="0" w:color="auto"/>
                <w:left w:val="none" w:sz="0" w:space="0" w:color="auto"/>
                <w:bottom w:val="none" w:sz="0" w:space="0" w:color="auto"/>
                <w:right w:val="none" w:sz="0" w:space="0" w:color="auto"/>
              </w:divBdr>
            </w:div>
            <w:div w:id="952134657">
              <w:marLeft w:val="0"/>
              <w:marRight w:val="0"/>
              <w:marTop w:val="0"/>
              <w:marBottom w:val="0"/>
              <w:divBdr>
                <w:top w:val="none" w:sz="0" w:space="0" w:color="auto"/>
                <w:left w:val="none" w:sz="0" w:space="0" w:color="auto"/>
                <w:bottom w:val="none" w:sz="0" w:space="0" w:color="auto"/>
                <w:right w:val="none" w:sz="0" w:space="0" w:color="auto"/>
              </w:divBdr>
            </w:div>
            <w:div w:id="963661026">
              <w:marLeft w:val="0"/>
              <w:marRight w:val="0"/>
              <w:marTop w:val="0"/>
              <w:marBottom w:val="0"/>
              <w:divBdr>
                <w:top w:val="none" w:sz="0" w:space="0" w:color="auto"/>
                <w:left w:val="none" w:sz="0" w:space="0" w:color="auto"/>
                <w:bottom w:val="none" w:sz="0" w:space="0" w:color="auto"/>
                <w:right w:val="none" w:sz="0" w:space="0" w:color="auto"/>
              </w:divBdr>
            </w:div>
            <w:div w:id="988679376">
              <w:marLeft w:val="0"/>
              <w:marRight w:val="0"/>
              <w:marTop w:val="0"/>
              <w:marBottom w:val="0"/>
              <w:divBdr>
                <w:top w:val="none" w:sz="0" w:space="0" w:color="auto"/>
                <w:left w:val="none" w:sz="0" w:space="0" w:color="auto"/>
                <w:bottom w:val="none" w:sz="0" w:space="0" w:color="auto"/>
                <w:right w:val="none" w:sz="0" w:space="0" w:color="auto"/>
              </w:divBdr>
            </w:div>
            <w:div w:id="992486906">
              <w:marLeft w:val="0"/>
              <w:marRight w:val="0"/>
              <w:marTop w:val="0"/>
              <w:marBottom w:val="0"/>
              <w:divBdr>
                <w:top w:val="none" w:sz="0" w:space="0" w:color="auto"/>
                <w:left w:val="none" w:sz="0" w:space="0" w:color="auto"/>
                <w:bottom w:val="none" w:sz="0" w:space="0" w:color="auto"/>
                <w:right w:val="none" w:sz="0" w:space="0" w:color="auto"/>
              </w:divBdr>
            </w:div>
            <w:div w:id="998994065">
              <w:marLeft w:val="0"/>
              <w:marRight w:val="0"/>
              <w:marTop w:val="0"/>
              <w:marBottom w:val="0"/>
              <w:divBdr>
                <w:top w:val="none" w:sz="0" w:space="0" w:color="auto"/>
                <w:left w:val="none" w:sz="0" w:space="0" w:color="auto"/>
                <w:bottom w:val="none" w:sz="0" w:space="0" w:color="auto"/>
                <w:right w:val="none" w:sz="0" w:space="0" w:color="auto"/>
              </w:divBdr>
            </w:div>
            <w:div w:id="1005324085">
              <w:marLeft w:val="0"/>
              <w:marRight w:val="0"/>
              <w:marTop w:val="0"/>
              <w:marBottom w:val="0"/>
              <w:divBdr>
                <w:top w:val="none" w:sz="0" w:space="0" w:color="auto"/>
                <w:left w:val="none" w:sz="0" w:space="0" w:color="auto"/>
                <w:bottom w:val="none" w:sz="0" w:space="0" w:color="auto"/>
                <w:right w:val="none" w:sz="0" w:space="0" w:color="auto"/>
              </w:divBdr>
            </w:div>
            <w:div w:id="1067261073">
              <w:marLeft w:val="0"/>
              <w:marRight w:val="0"/>
              <w:marTop w:val="0"/>
              <w:marBottom w:val="0"/>
              <w:divBdr>
                <w:top w:val="none" w:sz="0" w:space="0" w:color="auto"/>
                <w:left w:val="none" w:sz="0" w:space="0" w:color="auto"/>
                <w:bottom w:val="none" w:sz="0" w:space="0" w:color="auto"/>
                <w:right w:val="none" w:sz="0" w:space="0" w:color="auto"/>
              </w:divBdr>
            </w:div>
            <w:div w:id="1073821209">
              <w:marLeft w:val="0"/>
              <w:marRight w:val="0"/>
              <w:marTop w:val="0"/>
              <w:marBottom w:val="0"/>
              <w:divBdr>
                <w:top w:val="none" w:sz="0" w:space="0" w:color="auto"/>
                <w:left w:val="none" w:sz="0" w:space="0" w:color="auto"/>
                <w:bottom w:val="none" w:sz="0" w:space="0" w:color="auto"/>
                <w:right w:val="none" w:sz="0" w:space="0" w:color="auto"/>
              </w:divBdr>
            </w:div>
            <w:div w:id="1153596740">
              <w:marLeft w:val="0"/>
              <w:marRight w:val="0"/>
              <w:marTop w:val="0"/>
              <w:marBottom w:val="0"/>
              <w:divBdr>
                <w:top w:val="none" w:sz="0" w:space="0" w:color="auto"/>
                <w:left w:val="none" w:sz="0" w:space="0" w:color="auto"/>
                <w:bottom w:val="none" w:sz="0" w:space="0" w:color="auto"/>
                <w:right w:val="none" w:sz="0" w:space="0" w:color="auto"/>
              </w:divBdr>
            </w:div>
            <w:div w:id="1182739458">
              <w:marLeft w:val="0"/>
              <w:marRight w:val="0"/>
              <w:marTop w:val="0"/>
              <w:marBottom w:val="0"/>
              <w:divBdr>
                <w:top w:val="none" w:sz="0" w:space="0" w:color="auto"/>
                <w:left w:val="none" w:sz="0" w:space="0" w:color="auto"/>
                <w:bottom w:val="none" w:sz="0" w:space="0" w:color="auto"/>
                <w:right w:val="none" w:sz="0" w:space="0" w:color="auto"/>
              </w:divBdr>
            </w:div>
            <w:div w:id="1277637320">
              <w:marLeft w:val="0"/>
              <w:marRight w:val="0"/>
              <w:marTop w:val="0"/>
              <w:marBottom w:val="0"/>
              <w:divBdr>
                <w:top w:val="none" w:sz="0" w:space="0" w:color="auto"/>
                <w:left w:val="none" w:sz="0" w:space="0" w:color="auto"/>
                <w:bottom w:val="none" w:sz="0" w:space="0" w:color="auto"/>
                <w:right w:val="none" w:sz="0" w:space="0" w:color="auto"/>
              </w:divBdr>
            </w:div>
            <w:div w:id="1292131613">
              <w:marLeft w:val="0"/>
              <w:marRight w:val="0"/>
              <w:marTop w:val="0"/>
              <w:marBottom w:val="0"/>
              <w:divBdr>
                <w:top w:val="none" w:sz="0" w:space="0" w:color="auto"/>
                <w:left w:val="none" w:sz="0" w:space="0" w:color="auto"/>
                <w:bottom w:val="none" w:sz="0" w:space="0" w:color="auto"/>
                <w:right w:val="none" w:sz="0" w:space="0" w:color="auto"/>
              </w:divBdr>
            </w:div>
            <w:div w:id="1435705654">
              <w:marLeft w:val="0"/>
              <w:marRight w:val="0"/>
              <w:marTop w:val="0"/>
              <w:marBottom w:val="0"/>
              <w:divBdr>
                <w:top w:val="none" w:sz="0" w:space="0" w:color="auto"/>
                <w:left w:val="none" w:sz="0" w:space="0" w:color="auto"/>
                <w:bottom w:val="none" w:sz="0" w:space="0" w:color="auto"/>
                <w:right w:val="none" w:sz="0" w:space="0" w:color="auto"/>
              </w:divBdr>
            </w:div>
            <w:div w:id="1454133197">
              <w:marLeft w:val="0"/>
              <w:marRight w:val="0"/>
              <w:marTop w:val="0"/>
              <w:marBottom w:val="0"/>
              <w:divBdr>
                <w:top w:val="none" w:sz="0" w:space="0" w:color="auto"/>
                <w:left w:val="none" w:sz="0" w:space="0" w:color="auto"/>
                <w:bottom w:val="none" w:sz="0" w:space="0" w:color="auto"/>
                <w:right w:val="none" w:sz="0" w:space="0" w:color="auto"/>
              </w:divBdr>
            </w:div>
            <w:div w:id="1565918015">
              <w:marLeft w:val="0"/>
              <w:marRight w:val="0"/>
              <w:marTop w:val="0"/>
              <w:marBottom w:val="0"/>
              <w:divBdr>
                <w:top w:val="none" w:sz="0" w:space="0" w:color="auto"/>
                <w:left w:val="none" w:sz="0" w:space="0" w:color="auto"/>
                <w:bottom w:val="none" w:sz="0" w:space="0" w:color="auto"/>
                <w:right w:val="none" w:sz="0" w:space="0" w:color="auto"/>
              </w:divBdr>
            </w:div>
            <w:div w:id="1586107285">
              <w:marLeft w:val="0"/>
              <w:marRight w:val="0"/>
              <w:marTop w:val="0"/>
              <w:marBottom w:val="0"/>
              <w:divBdr>
                <w:top w:val="none" w:sz="0" w:space="0" w:color="auto"/>
                <w:left w:val="none" w:sz="0" w:space="0" w:color="auto"/>
                <w:bottom w:val="none" w:sz="0" w:space="0" w:color="auto"/>
                <w:right w:val="none" w:sz="0" w:space="0" w:color="auto"/>
              </w:divBdr>
            </w:div>
            <w:div w:id="1666787066">
              <w:marLeft w:val="0"/>
              <w:marRight w:val="0"/>
              <w:marTop w:val="0"/>
              <w:marBottom w:val="0"/>
              <w:divBdr>
                <w:top w:val="none" w:sz="0" w:space="0" w:color="auto"/>
                <w:left w:val="none" w:sz="0" w:space="0" w:color="auto"/>
                <w:bottom w:val="none" w:sz="0" w:space="0" w:color="auto"/>
                <w:right w:val="none" w:sz="0" w:space="0" w:color="auto"/>
              </w:divBdr>
            </w:div>
            <w:div w:id="1668169947">
              <w:marLeft w:val="0"/>
              <w:marRight w:val="0"/>
              <w:marTop w:val="0"/>
              <w:marBottom w:val="0"/>
              <w:divBdr>
                <w:top w:val="none" w:sz="0" w:space="0" w:color="auto"/>
                <w:left w:val="none" w:sz="0" w:space="0" w:color="auto"/>
                <w:bottom w:val="none" w:sz="0" w:space="0" w:color="auto"/>
                <w:right w:val="none" w:sz="0" w:space="0" w:color="auto"/>
              </w:divBdr>
            </w:div>
            <w:div w:id="1720543711">
              <w:marLeft w:val="0"/>
              <w:marRight w:val="0"/>
              <w:marTop w:val="0"/>
              <w:marBottom w:val="0"/>
              <w:divBdr>
                <w:top w:val="none" w:sz="0" w:space="0" w:color="auto"/>
                <w:left w:val="none" w:sz="0" w:space="0" w:color="auto"/>
                <w:bottom w:val="none" w:sz="0" w:space="0" w:color="auto"/>
                <w:right w:val="none" w:sz="0" w:space="0" w:color="auto"/>
              </w:divBdr>
            </w:div>
            <w:div w:id="1728139079">
              <w:marLeft w:val="0"/>
              <w:marRight w:val="0"/>
              <w:marTop w:val="0"/>
              <w:marBottom w:val="0"/>
              <w:divBdr>
                <w:top w:val="none" w:sz="0" w:space="0" w:color="auto"/>
                <w:left w:val="none" w:sz="0" w:space="0" w:color="auto"/>
                <w:bottom w:val="none" w:sz="0" w:space="0" w:color="auto"/>
                <w:right w:val="none" w:sz="0" w:space="0" w:color="auto"/>
              </w:divBdr>
            </w:div>
            <w:div w:id="1729457023">
              <w:marLeft w:val="0"/>
              <w:marRight w:val="0"/>
              <w:marTop w:val="0"/>
              <w:marBottom w:val="0"/>
              <w:divBdr>
                <w:top w:val="none" w:sz="0" w:space="0" w:color="auto"/>
                <w:left w:val="none" w:sz="0" w:space="0" w:color="auto"/>
                <w:bottom w:val="none" w:sz="0" w:space="0" w:color="auto"/>
                <w:right w:val="none" w:sz="0" w:space="0" w:color="auto"/>
              </w:divBdr>
            </w:div>
            <w:div w:id="1778793718">
              <w:marLeft w:val="0"/>
              <w:marRight w:val="0"/>
              <w:marTop w:val="0"/>
              <w:marBottom w:val="0"/>
              <w:divBdr>
                <w:top w:val="none" w:sz="0" w:space="0" w:color="auto"/>
                <w:left w:val="none" w:sz="0" w:space="0" w:color="auto"/>
                <w:bottom w:val="none" w:sz="0" w:space="0" w:color="auto"/>
                <w:right w:val="none" w:sz="0" w:space="0" w:color="auto"/>
              </w:divBdr>
            </w:div>
            <w:div w:id="1805849434">
              <w:marLeft w:val="0"/>
              <w:marRight w:val="0"/>
              <w:marTop w:val="0"/>
              <w:marBottom w:val="0"/>
              <w:divBdr>
                <w:top w:val="none" w:sz="0" w:space="0" w:color="auto"/>
                <w:left w:val="none" w:sz="0" w:space="0" w:color="auto"/>
                <w:bottom w:val="none" w:sz="0" w:space="0" w:color="auto"/>
                <w:right w:val="none" w:sz="0" w:space="0" w:color="auto"/>
              </w:divBdr>
            </w:div>
            <w:div w:id="1832716837">
              <w:marLeft w:val="0"/>
              <w:marRight w:val="0"/>
              <w:marTop w:val="0"/>
              <w:marBottom w:val="0"/>
              <w:divBdr>
                <w:top w:val="none" w:sz="0" w:space="0" w:color="auto"/>
                <w:left w:val="none" w:sz="0" w:space="0" w:color="auto"/>
                <w:bottom w:val="none" w:sz="0" w:space="0" w:color="auto"/>
                <w:right w:val="none" w:sz="0" w:space="0" w:color="auto"/>
              </w:divBdr>
            </w:div>
            <w:div w:id="1863518642">
              <w:marLeft w:val="0"/>
              <w:marRight w:val="0"/>
              <w:marTop w:val="0"/>
              <w:marBottom w:val="0"/>
              <w:divBdr>
                <w:top w:val="none" w:sz="0" w:space="0" w:color="auto"/>
                <w:left w:val="none" w:sz="0" w:space="0" w:color="auto"/>
                <w:bottom w:val="none" w:sz="0" w:space="0" w:color="auto"/>
                <w:right w:val="none" w:sz="0" w:space="0" w:color="auto"/>
              </w:divBdr>
            </w:div>
            <w:div w:id="1867599851">
              <w:marLeft w:val="0"/>
              <w:marRight w:val="0"/>
              <w:marTop w:val="0"/>
              <w:marBottom w:val="0"/>
              <w:divBdr>
                <w:top w:val="none" w:sz="0" w:space="0" w:color="auto"/>
                <w:left w:val="none" w:sz="0" w:space="0" w:color="auto"/>
                <w:bottom w:val="none" w:sz="0" w:space="0" w:color="auto"/>
                <w:right w:val="none" w:sz="0" w:space="0" w:color="auto"/>
              </w:divBdr>
            </w:div>
            <w:div w:id="1902130125">
              <w:marLeft w:val="0"/>
              <w:marRight w:val="0"/>
              <w:marTop w:val="0"/>
              <w:marBottom w:val="0"/>
              <w:divBdr>
                <w:top w:val="none" w:sz="0" w:space="0" w:color="auto"/>
                <w:left w:val="none" w:sz="0" w:space="0" w:color="auto"/>
                <w:bottom w:val="none" w:sz="0" w:space="0" w:color="auto"/>
                <w:right w:val="none" w:sz="0" w:space="0" w:color="auto"/>
              </w:divBdr>
            </w:div>
            <w:div w:id="1939867126">
              <w:marLeft w:val="0"/>
              <w:marRight w:val="0"/>
              <w:marTop w:val="0"/>
              <w:marBottom w:val="0"/>
              <w:divBdr>
                <w:top w:val="none" w:sz="0" w:space="0" w:color="auto"/>
                <w:left w:val="none" w:sz="0" w:space="0" w:color="auto"/>
                <w:bottom w:val="none" w:sz="0" w:space="0" w:color="auto"/>
                <w:right w:val="none" w:sz="0" w:space="0" w:color="auto"/>
              </w:divBdr>
            </w:div>
            <w:div w:id="1961951707">
              <w:marLeft w:val="0"/>
              <w:marRight w:val="0"/>
              <w:marTop w:val="0"/>
              <w:marBottom w:val="0"/>
              <w:divBdr>
                <w:top w:val="none" w:sz="0" w:space="0" w:color="auto"/>
                <w:left w:val="none" w:sz="0" w:space="0" w:color="auto"/>
                <w:bottom w:val="none" w:sz="0" w:space="0" w:color="auto"/>
                <w:right w:val="none" w:sz="0" w:space="0" w:color="auto"/>
              </w:divBdr>
            </w:div>
            <w:div w:id="1993440731">
              <w:marLeft w:val="0"/>
              <w:marRight w:val="0"/>
              <w:marTop w:val="0"/>
              <w:marBottom w:val="0"/>
              <w:divBdr>
                <w:top w:val="none" w:sz="0" w:space="0" w:color="auto"/>
                <w:left w:val="none" w:sz="0" w:space="0" w:color="auto"/>
                <w:bottom w:val="none" w:sz="0" w:space="0" w:color="auto"/>
                <w:right w:val="none" w:sz="0" w:space="0" w:color="auto"/>
              </w:divBdr>
            </w:div>
            <w:div w:id="213683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5868">
      <w:bodyDiv w:val="1"/>
      <w:marLeft w:val="0"/>
      <w:marRight w:val="0"/>
      <w:marTop w:val="0"/>
      <w:marBottom w:val="0"/>
      <w:divBdr>
        <w:top w:val="none" w:sz="0" w:space="0" w:color="auto"/>
        <w:left w:val="none" w:sz="0" w:space="0" w:color="auto"/>
        <w:bottom w:val="none" w:sz="0" w:space="0" w:color="auto"/>
        <w:right w:val="none" w:sz="0" w:space="0" w:color="auto"/>
      </w:divBdr>
      <w:divsChild>
        <w:div w:id="979387327">
          <w:marLeft w:val="0"/>
          <w:marRight w:val="0"/>
          <w:marTop w:val="0"/>
          <w:marBottom w:val="0"/>
          <w:divBdr>
            <w:top w:val="none" w:sz="0" w:space="0" w:color="auto"/>
            <w:left w:val="none" w:sz="0" w:space="0" w:color="auto"/>
            <w:bottom w:val="none" w:sz="0" w:space="0" w:color="auto"/>
            <w:right w:val="none" w:sz="0" w:space="0" w:color="auto"/>
          </w:divBdr>
          <w:divsChild>
            <w:div w:id="192880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763496">
      <w:bodyDiv w:val="1"/>
      <w:marLeft w:val="0"/>
      <w:marRight w:val="0"/>
      <w:marTop w:val="0"/>
      <w:marBottom w:val="0"/>
      <w:divBdr>
        <w:top w:val="none" w:sz="0" w:space="0" w:color="auto"/>
        <w:left w:val="none" w:sz="0" w:space="0" w:color="auto"/>
        <w:bottom w:val="none" w:sz="0" w:space="0" w:color="auto"/>
        <w:right w:val="none" w:sz="0" w:space="0" w:color="auto"/>
      </w:divBdr>
      <w:divsChild>
        <w:div w:id="260646361">
          <w:marLeft w:val="0"/>
          <w:marRight w:val="0"/>
          <w:marTop w:val="0"/>
          <w:marBottom w:val="0"/>
          <w:divBdr>
            <w:top w:val="none" w:sz="0" w:space="0" w:color="auto"/>
            <w:left w:val="none" w:sz="0" w:space="0" w:color="auto"/>
            <w:bottom w:val="none" w:sz="0" w:space="0" w:color="auto"/>
            <w:right w:val="none" w:sz="0" w:space="0" w:color="auto"/>
          </w:divBdr>
          <w:divsChild>
            <w:div w:id="60897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79756">
      <w:bodyDiv w:val="1"/>
      <w:marLeft w:val="0"/>
      <w:marRight w:val="0"/>
      <w:marTop w:val="0"/>
      <w:marBottom w:val="0"/>
      <w:divBdr>
        <w:top w:val="none" w:sz="0" w:space="0" w:color="auto"/>
        <w:left w:val="none" w:sz="0" w:space="0" w:color="auto"/>
        <w:bottom w:val="none" w:sz="0" w:space="0" w:color="auto"/>
        <w:right w:val="none" w:sz="0" w:space="0" w:color="auto"/>
      </w:divBdr>
      <w:divsChild>
        <w:div w:id="1289897956">
          <w:marLeft w:val="0"/>
          <w:marRight w:val="0"/>
          <w:marTop w:val="0"/>
          <w:marBottom w:val="0"/>
          <w:divBdr>
            <w:top w:val="none" w:sz="0" w:space="0" w:color="auto"/>
            <w:left w:val="none" w:sz="0" w:space="0" w:color="auto"/>
            <w:bottom w:val="none" w:sz="0" w:space="0" w:color="auto"/>
            <w:right w:val="none" w:sz="0" w:space="0" w:color="auto"/>
          </w:divBdr>
          <w:divsChild>
            <w:div w:id="6442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55332">
      <w:bodyDiv w:val="1"/>
      <w:marLeft w:val="0"/>
      <w:marRight w:val="0"/>
      <w:marTop w:val="0"/>
      <w:marBottom w:val="0"/>
      <w:divBdr>
        <w:top w:val="none" w:sz="0" w:space="0" w:color="auto"/>
        <w:left w:val="none" w:sz="0" w:space="0" w:color="auto"/>
        <w:bottom w:val="none" w:sz="0" w:space="0" w:color="auto"/>
        <w:right w:val="none" w:sz="0" w:space="0" w:color="auto"/>
      </w:divBdr>
      <w:divsChild>
        <w:div w:id="1740209913">
          <w:marLeft w:val="0"/>
          <w:marRight w:val="0"/>
          <w:marTop w:val="0"/>
          <w:marBottom w:val="0"/>
          <w:divBdr>
            <w:top w:val="none" w:sz="0" w:space="0" w:color="auto"/>
            <w:left w:val="none" w:sz="0" w:space="0" w:color="auto"/>
            <w:bottom w:val="none" w:sz="0" w:space="0" w:color="auto"/>
            <w:right w:val="none" w:sz="0" w:space="0" w:color="auto"/>
          </w:divBdr>
        </w:div>
      </w:divsChild>
    </w:div>
    <w:div w:id="267542378">
      <w:bodyDiv w:val="1"/>
      <w:marLeft w:val="0"/>
      <w:marRight w:val="0"/>
      <w:marTop w:val="0"/>
      <w:marBottom w:val="0"/>
      <w:divBdr>
        <w:top w:val="none" w:sz="0" w:space="0" w:color="auto"/>
        <w:left w:val="none" w:sz="0" w:space="0" w:color="auto"/>
        <w:bottom w:val="none" w:sz="0" w:space="0" w:color="auto"/>
        <w:right w:val="none" w:sz="0" w:space="0" w:color="auto"/>
      </w:divBdr>
    </w:div>
    <w:div w:id="307320664">
      <w:bodyDiv w:val="1"/>
      <w:marLeft w:val="0"/>
      <w:marRight w:val="0"/>
      <w:marTop w:val="0"/>
      <w:marBottom w:val="0"/>
      <w:divBdr>
        <w:top w:val="none" w:sz="0" w:space="0" w:color="auto"/>
        <w:left w:val="none" w:sz="0" w:space="0" w:color="auto"/>
        <w:bottom w:val="none" w:sz="0" w:space="0" w:color="auto"/>
        <w:right w:val="none" w:sz="0" w:space="0" w:color="auto"/>
      </w:divBdr>
    </w:div>
    <w:div w:id="317736878">
      <w:bodyDiv w:val="1"/>
      <w:marLeft w:val="0"/>
      <w:marRight w:val="0"/>
      <w:marTop w:val="0"/>
      <w:marBottom w:val="0"/>
      <w:divBdr>
        <w:top w:val="none" w:sz="0" w:space="0" w:color="auto"/>
        <w:left w:val="none" w:sz="0" w:space="0" w:color="auto"/>
        <w:bottom w:val="none" w:sz="0" w:space="0" w:color="auto"/>
        <w:right w:val="none" w:sz="0" w:space="0" w:color="auto"/>
      </w:divBdr>
      <w:divsChild>
        <w:div w:id="1884518152">
          <w:marLeft w:val="0"/>
          <w:marRight w:val="0"/>
          <w:marTop w:val="0"/>
          <w:marBottom w:val="0"/>
          <w:divBdr>
            <w:top w:val="none" w:sz="0" w:space="0" w:color="auto"/>
            <w:left w:val="none" w:sz="0" w:space="0" w:color="auto"/>
            <w:bottom w:val="none" w:sz="0" w:space="0" w:color="auto"/>
            <w:right w:val="none" w:sz="0" w:space="0" w:color="auto"/>
          </w:divBdr>
          <w:divsChild>
            <w:div w:id="233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30175">
      <w:bodyDiv w:val="1"/>
      <w:marLeft w:val="0"/>
      <w:marRight w:val="0"/>
      <w:marTop w:val="0"/>
      <w:marBottom w:val="0"/>
      <w:divBdr>
        <w:top w:val="none" w:sz="0" w:space="0" w:color="auto"/>
        <w:left w:val="none" w:sz="0" w:space="0" w:color="auto"/>
        <w:bottom w:val="none" w:sz="0" w:space="0" w:color="auto"/>
        <w:right w:val="none" w:sz="0" w:space="0" w:color="auto"/>
      </w:divBdr>
      <w:divsChild>
        <w:div w:id="210581909">
          <w:marLeft w:val="0"/>
          <w:marRight w:val="0"/>
          <w:marTop w:val="0"/>
          <w:marBottom w:val="0"/>
          <w:divBdr>
            <w:top w:val="none" w:sz="0" w:space="0" w:color="auto"/>
            <w:left w:val="none" w:sz="0" w:space="0" w:color="auto"/>
            <w:bottom w:val="none" w:sz="0" w:space="0" w:color="auto"/>
            <w:right w:val="none" w:sz="0" w:space="0" w:color="auto"/>
          </w:divBdr>
          <w:divsChild>
            <w:div w:id="69955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20147">
      <w:bodyDiv w:val="1"/>
      <w:marLeft w:val="0"/>
      <w:marRight w:val="0"/>
      <w:marTop w:val="0"/>
      <w:marBottom w:val="0"/>
      <w:divBdr>
        <w:top w:val="none" w:sz="0" w:space="0" w:color="auto"/>
        <w:left w:val="none" w:sz="0" w:space="0" w:color="auto"/>
        <w:bottom w:val="none" w:sz="0" w:space="0" w:color="auto"/>
        <w:right w:val="none" w:sz="0" w:space="0" w:color="auto"/>
      </w:divBdr>
      <w:divsChild>
        <w:div w:id="560212231">
          <w:marLeft w:val="0"/>
          <w:marRight w:val="0"/>
          <w:marTop w:val="0"/>
          <w:marBottom w:val="0"/>
          <w:divBdr>
            <w:top w:val="none" w:sz="0" w:space="0" w:color="auto"/>
            <w:left w:val="none" w:sz="0" w:space="0" w:color="auto"/>
            <w:bottom w:val="none" w:sz="0" w:space="0" w:color="auto"/>
            <w:right w:val="none" w:sz="0" w:space="0" w:color="auto"/>
          </w:divBdr>
          <w:divsChild>
            <w:div w:id="168076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4113">
      <w:bodyDiv w:val="1"/>
      <w:marLeft w:val="0"/>
      <w:marRight w:val="0"/>
      <w:marTop w:val="0"/>
      <w:marBottom w:val="0"/>
      <w:divBdr>
        <w:top w:val="none" w:sz="0" w:space="0" w:color="auto"/>
        <w:left w:val="none" w:sz="0" w:space="0" w:color="auto"/>
        <w:bottom w:val="none" w:sz="0" w:space="0" w:color="auto"/>
        <w:right w:val="none" w:sz="0" w:space="0" w:color="auto"/>
      </w:divBdr>
      <w:divsChild>
        <w:div w:id="216165421">
          <w:marLeft w:val="0"/>
          <w:marRight w:val="0"/>
          <w:marTop w:val="0"/>
          <w:marBottom w:val="0"/>
          <w:divBdr>
            <w:top w:val="none" w:sz="0" w:space="0" w:color="auto"/>
            <w:left w:val="none" w:sz="0" w:space="0" w:color="auto"/>
            <w:bottom w:val="none" w:sz="0" w:space="0" w:color="auto"/>
            <w:right w:val="none" w:sz="0" w:space="0" w:color="auto"/>
          </w:divBdr>
          <w:divsChild>
            <w:div w:id="204551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89678">
      <w:bodyDiv w:val="1"/>
      <w:marLeft w:val="0"/>
      <w:marRight w:val="0"/>
      <w:marTop w:val="0"/>
      <w:marBottom w:val="0"/>
      <w:divBdr>
        <w:top w:val="none" w:sz="0" w:space="0" w:color="auto"/>
        <w:left w:val="none" w:sz="0" w:space="0" w:color="auto"/>
        <w:bottom w:val="none" w:sz="0" w:space="0" w:color="auto"/>
        <w:right w:val="none" w:sz="0" w:space="0" w:color="auto"/>
      </w:divBdr>
      <w:divsChild>
        <w:div w:id="856775737">
          <w:marLeft w:val="0"/>
          <w:marRight w:val="0"/>
          <w:marTop w:val="0"/>
          <w:marBottom w:val="0"/>
          <w:divBdr>
            <w:top w:val="none" w:sz="0" w:space="0" w:color="auto"/>
            <w:left w:val="none" w:sz="0" w:space="0" w:color="auto"/>
            <w:bottom w:val="none" w:sz="0" w:space="0" w:color="auto"/>
            <w:right w:val="none" w:sz="0" w:space="0" w:color="auto"/>
          </w:divBdr>
          <w:divsChild>
            <w:div w:id="1947345558">
              <w:marLeft w:val="0"/>
              <w:marRight w:val="0"/>
              <w:marTop w:val="0"/>
              <w:marBottom w:val="0"/>
              <w:divBdr>
                <w:top w:val="none" w:sz="0" w:space="0" w:color="auto"/>
                <w:left w:val="none" w:sz="0" w:space="0" w:color="auto"/>
                <w:bottom w:val="none" w:sz="0" w:space="0" w:color="auto"/>
                <w:right w:val="none" w:sz="0" w:space="0" w:color="auto"/>
              </w:divBdr>
            </w:div>
            <w:div w:id="1560365617">
              <w:marLeft w:val="0"/>
              <w:marRight w:val="0"/>
              <w:marTop w:val="0"/>
              <w:marBottom w:val="0"/>
              <w:divBdr>
                <w:top w:val="none" w:sz="0" w:space="0" w:color="auto"/>
                <w:left w:val="none" w:sz="0" w:space="0" w:color="auto"/>
                <w:bottom w:val="none" w:sz="0" w:space="0" w:color="auto"/>
                <w:right w:val="none" w:sz="0" w:space="0" w:color="auto"/>
              </w:divBdr>
            </w:div>
            <w:div w:id="130596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08905">
      <w:bodyDiv w:val="1"/>
      <w:marLeft w:val="0"/>
      <w:marRight w:val="0"/>
      <w:marTop w:val="0"/>
      <w:marBottom w:val="0"/>
      <w:divBdr>
        <w:top w:val="none" w:sz="0" w:space="0" w:color="auto"/>
        <w:left w:val="none" w:sz="0" w:space="0" w:color="auto"/>
        <w:bottom w:val="none" w:sz="0" w:space="0" w:color="auto"/>
        <w:right w:val="none" w:sz="0" w:space="0" w:color="auto"/>
      </w:divBdr>
      <w:divsChild>
        <w:div w:id="668020950">
          <w:marLeft w:val="0"/>
          <w:marRight w:val="0"/>
          <w:marTop w:val="0"/>
          <w:marBottom w:val="0"/>
          <w:divBdr>
            <w:top w:val="none" w:sz="0" w:space="0" w:color="auto"/>
            <w:left w:val="none" w:sz="0" w:space="0" w:color="auto"/>
            <w:bottom w:val="none" w:sz="0" w:space="0" w:color="auto"/>
            <w:right w:val="none" w:sz="0" w:space="0" w:color="auto"/>
          </w:divBdr>
        </w:div>
      </w:divsChild>
    </w:div>
    <w:div w:id="427502631">
      <w:bodyDiv w:val="1"/>
      <w:marLeft w:val="0"/>
      <w:marRight w:val="0"/>
      <w:marTop w:val="0"/>
      <w:marBottom w:val="0"/>
      <w:divBdr>
        <w:top w:val="none" w:sz="0" w:space="0" w:color="auto"/>
        <w:left w:val="none" w:sz="0" w:space="0" w:color="auto"/>
        <w:bottom w:val="none" w:sz="0" w:space="0" w:color="auto"/>
        <w:right w:val="none" w:sz="0" w:space="0" w:color="auto"/>
      </w:divBdr>
    </w:div>
    <w:div w:id="433593226">
      <w:bodyDiv w:val="1"/>
      <w:marLeft w:val="0"/>
      <w:marRight w:val="0"/>
      <w:marTop w:val="0"/>
      <w:marBottom w:val="0"/>
      <w:divBdr>
        <w:top w:val="none" w:sz="0" w:space="0" w:color="auto"/>
        <w:left w:val="none" w:sz="0" w:space="0" w:color="auto"/>
        <w:bottom w:val="none" w:sz="0" w:space="0" w:color="auto"/>
        <w:right w:val="none" w:sz="0" w:space="0" w:color="auto"/>
      </w:divBdr>
      <w:divsChild>
        <w:div w:id="2039817596">
          <w:marLeft w:val="0"/>
          <w:marRight w:val="0"/>
          <w:marTop w:val="0"/>
          <w:marBottom w:val="0"/>
          <w:divBdr>
            <w:top w:val="none" w:sz="0" w:space="0" w:color="auto"/>
            <w:left w:val="none" w:sz="0" w:space="0" w:color="auto"/>
            <w:bottom w:val="none" w:sz="0" w:space="0" w:color="auto"/>
            <w:right w:val="none" w:sz="0" w:space="0" w:color="auto"/>
          </w:divBdr>
          <w:divsChild>
            <w:div w:id="159612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66768">
      <w:bodyDiv w:val="1"/>
      <w:marLeft w:val="0"/>
      <w:marRight w:val="0"/>
      <w:marTop w:val="0"/>
      <w:marBottom w:val="0"/>
      <w:divBdr>
        <w:top w:val="none" w:sz="0" w:space="0" w:color="auto"/>
        <w:left w:val="none" w:sz="0" w:space="0" w:color="auto"/>
        <w:bottom w:val="none" w:sz="0" w:space="0" w:color="auto"/>
        <w:right w:val="none" w:sz="0" w:space="0" w:color="auto"/>
      </w:divBdr>
      <w:divsChild>
        <w:div w:id="724111085">
          <w:marLeft w:val="0"/>
          <w:marRight w:val="0"/>
          <w:marTop w:val="0"/>
          <w:marBottom w:val="0"/>
          <w:divBdr>
            <w:top w:val="none" w:sz="0" w:space="0" w:color="auto"/>
            <w:left w:val="none" w:sz="0" w:space="0" w:color="auto"/>
            <w:bottom w:val="none" w:sz="0" w:space="0" w:color="auto"/>
            <w:right w:val="none" w:sz="0" w:space="0" w:color="auto"/>
          </w:divBdr>
          <w:divsChild>
            <w:div w:id="8712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62138">
      <w:bodyDiv w:val="1"/>
      <w:marLeft w:val="0"/>
      <w:marRight w:val="0"/>
      <w:marTop w:val="0"/>
      <w:marBottom w:val="0"/>
      <w:divBdr>
        <w:top w:val="none" w:sz="0" w:space="0" w:color="auto"/>
        <w:left w:val="none" w:sz="0" w:space="0" w:color="auto"/>
        <w:bottom w:val="none" w:sz="0" w:space="0" w:color="auto"/>
        <w:right w:val="none" w:sz="0" w:space="0" w:color="auto"/>
      </w:divBdr>
      <w:divsChild>
        <w:div w:id="1698851805">
          <w:marLeft w:val="0"/>
          <w:marRight w:val="0"/>
          <w:marTop w:val="0"/>
          <w:marBottom w:val="0"/>
          <w:divBdr>
            <w:top w:val="none" w:sz="0" w:space="0" w:color="auto"/>
            <w:left w:val="none" w:sz="0" w:space="0" w:color="auto"/>
            <w:bottom w:val="none" w:sz="0" w:space="0" w:color="auto"/>
            <w:right w:val="none" w:sz="0" w:space="0" w:color="auto"/>
          </w:divBdr>
          <w:divsChild>
            <w:div w:id="170290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05127">
      <w:bodyDiv w:val="1"/>
      <w:marLeft w:val="0"/>
      <w:marRight w:val="0"/>
      <w:marTop w:val="0"/>
      <w:marBottom w:val="0"/>
      <w:divBdr>
        <w:top w:val="none" w:sz="0" w:space="0" w:color="auto"/>
        <w:left w:val="none" w:sz="0" w:space="0" w:color="auto"/>
        <w:bottom w:val="none" w:sz="0" w:space="0" w:color="auto"/>
        <w:right w:val="none" w:sz="0" w:space="0" w:color="auto"/>
      </w:divBdr>
      <w:divsChild>
        <w:div w:id="157307520">
          <w:marLeft w:val="0"/>
          <w:marRight w:val="0"/>
          <w:marTop w:val="0"/>
          <w:marBottom w:val="0"/>
          <w:divBdr>
            <w:top w:val="none" w:sz="0" w:space="0" w:color="auto"/>
            <w:left w:val="none" w:sz="0" w:space="0" w:color="auto"/>
            <w:bottom w:val="none" w:sz="0" w:space="0" w:color="auto"/>
            <w:right w:val="none" w:sz="0" w:space="0" w:color="auto"/>
          </w:divBdr>
          <w:divsChild>
            <w:div w:id="85014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629252">
      <w:bodyDiv w:val="1"/>
      <w:marLeft w:val="0"/>
      <w:marRight w:val="0"/>
      <w:marTop w:val="0"/>
      <w:marBottom w:val="0"/>
      <w:divBdr>
        <w:top w:val="none" w:sz="0" w:space="0" w:color="auto"/>
        <w:left w:val="none" w:sz="0" w:space="0" w:color="auto"/>
        <w:bottom w:val="none" w:sz="0" w:space="0" w:color="auto"/>
        <w:right w:val="none" w:sz="0" w:space="0" w:color="auto"/>
      </w:divBdr>
      <w:divsChild>
        <w:div w:id="1507941490">
          <w:marLeft w:val="0"/>
          <w:marRight w:val="0"/>
          <w:marTop w:val="0"/>
          <w:marBottom w:val="0"/>
          <w:divBdr>
            <w:top w:val="none" w:sz="0" w:space="0" w:color="auto"/>
            <w:left w:val="none" w:sz="0" w:space="0" w:color="auto"/>
            <w:bottom w:val="none" w:sz="0" w:space="0" w:color="auto"/>
            <w:right w:val="none" w:sz="0" w:space="0" w:color="auto"/>
          </w:divBdr>
          <w:divsChild>
            <w:div w:id="1960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34970">
      <w:bodyDiv w:val="1"/>
      <w:marLeft w:val="0"/>
      <w:marRight w:val="0"/>
      <w:marTop w:val="0"/>
      <w:marBottom w:val="0"/>
      <w:divBdr>
        <w:top w:val="none" w:sz="0" w:space="0" w:color="auto"/>
        <w:left w:val="none" w:sz="0" w:space="0" w:color="auto"/>
        <w:bottom w:val="none" w:sz="0" w:space="0" w:color="auto"/>
        <w:right w:val="none" w:sz="0" w:space="0" w:color="auto"/>
      </w:divBdr>
      <w:divsChild>
        <w:div w:id="950281156">
          <w:marLeft w:val="0"/>
          <w:marRight w:val="0"/>
          <w:marTop w:val="0"/>
          <w:marBottom w:val="0"/>
          <w:divBdr>
            <w:top w:val="none" w:sz="0" w:space="0" w:color="auto"/>
            <w:left w:val="none" w:sz="0" w:space="0" w:color="auto"/>
            <w:bottom w:val="none" w:sz="0" w:space="0" w:color="auto"/>
            <w:right w:val="none" w:sz="0" w:space="0" w:color="auto"/>
          </w:divBdr>
          <w:divsChild>
            <w:div w:id="211100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1197">
      <w:bodyDiv w:val="1"/>
      <w:marLeft w:val="0"/>
      <w:marRight w:val="0"/>
      <w:marTop w:val="0"/>
      <w:marBottom w:val="0"/>
      <w:divBdr>
        <w:top w:val="none" w:sz="0" w:space="0" w:color="auto"/>
        <w:left w:val="none" w:sz="0" w:space="0" w:color="auto"/>
        <w:bottom w:val="none" w:sz="0" w:space="0" w:color="auto"/>
        <w:right w:val="none" w:sz="0" w:space="0" w:color="auto"/>
      </w:divBdr>
    </w:div>
    <w:div w:id="504175472">
      <w:bodyDiv w:val="1"/>
      <w:marLeft w:val="0"/>
      <w:marRight w:val="0"/>
      <w:marTop w:val="0"/>
      <w:marBottom w:val="0"/>
      <w:divBdr>
        <w:top w:val="none" w:sz="0" w:space="0" w:color="auto"/>
        <w:left w:val="none" w:sz="0" w:space="0" w:color="auto"/>
        <w:bottom w:val="none" w:sz="0" w:space="0" w:color="auto"/>
        <w:right w:val="none" w:sz="0" w:space="0" w:color="auto"/>
      </w:divBdr>
    </w:div>
    <w:div w:id="530873746">
      <w:bodyDiv w:val="1"/>
      <w:marLeft w:val="0"/>
      <w:marRight w:val="0"/>
      <w:marTop w:val="0"/>
      <w:marBottom w:val="0"/>
      <w:divBdr>
        <w:top w:val="none" w:sz="0" w:space="0" w:color="auto"/>
        <w:left w:val="none" w:sz="0" w:space="0" w:color="auto"/>
        <w:bottom w:val="none" w:sz="0" w:space="0" w:color="auto"/>
        <w:right w:val="none" w:sz="0" w:space="0" w:color="auto"/>
      </w:divBdr>
    </w:div>
    <w:div w:id="537207915">
      <w:bodyDiv w:val="1"/>
      <w:marLeft w:val="0"/>
      <w:marRight w:val="0"/>
      <w:marTop w:val="0"/>
      <w:marBottom w:val="0"/>
      <w:divBdr>
        <w:top w:val="none" w:sz="0" w:space="0" w:color="auto"/>
        <w:left w:val="none" w:sz="0" w:space="0" w:color="auto"/>
        <w:bottom w:val="none" w:sz="0" w:space="0" w:color="auto"/>
        <w:right w:val="none" w:sz="0" w:space="0" w:color="auto"/>
      </w:divBdr>
    </w:div>
    <w:div w:id="585305781">
      <w:bodyDiv w:val="1"/>
      <w:marLeft w:val="0"/>
      <w:marRight w:val="0"/>
      <w:marTop w:val="0"/>
      <w:marBottom w:val="0"/>
      <w:divBdr>
        <w:top w:val="none" w:sz="0" w:space="0" w:color="auto"/>
        <w:left w:val="none" w:sz="0" w:space="0" w:color="auto"/>
        <w:bottom w:val="none" w:sz="0" w:space="0" w:color="auto"/>
        <w:right w:val="none" w:sz="0" w:space="0" w:color="auto"/>
      </w:divBdr>
      <w:divsChild>
        <w:div w:id="774330729">
          <w:marLeft w:val="0"/>
          <w:marRight w:val="0"/>
          <w:marTop w:val="0"/>
          <w:marBottom w:val="0"/>
          <w:divBdr>
            <w:top w:val="none" w:sz="0" w:space="0" w:color="auto"/>
            <w:left w:val="none" w:sz="0" w:space="0" w:color="auto"/>
            <w:bottom w:val="none" w:sz="0" w:space="0" w:color="auto"/>
            <w:right w:val="none" w:sz="0" w:space="0" w:color="auto"/>
          </w:divBdr>
          <w:divsChild>
            <w:div w:id="1722560954">
              <w:marLeft w:val="0"/>
              <w:marRight w:val="0"/>
              <w:marTop w:val="0"/>
              <w:marBottom w:val="0"/>
              <w:divBdr>
                <w:top w:val="none" w:sz="0" w:space="0" w:color="auto"/>
                <w:left w:val="none" w:sz="0" w:space="0" w:color="auto"/>
                <w:bottom w:val="none" w:sz="0" w:space="0" w:color="auto"/>
                <w:right w:val="none" w:sz="0" w:space="0" w:color="auto"/>
              </w:divBdr>
            </w:div>
            <w:div w:id="903874783">
              <w:marLeft w:val="0"/>
              <w:marRight w:val="0"/>
              <w:marTop w:val="0"/>
              <w:marBottom w:val="0"/>
              <w:divBdr>
                <w:top w:val="none" w:sz="0" w:space="0" w:color="auto"/>
                <w:left w:val="none" w:sz="0" w:space="0" w:color="auto"/>
                <w:bottom w:val="none" w:sz="0" w:space="0" w:color="auto"/>
                <w:right w:val="none" w:sz="0" w:space="0" w:color="auto"/>
              </w:divBdr>
            </w:div>
            <w:div w:id="1412003379">
              <w:marLeft w:val="0"/>
              <w:marRight w:val="0"/>
              <w:marTop w:val="0"/>
              <w:marBottom w:val="0"/>
              <w:divBdr>
                <w:top w:val="none" w:sz="0" w:space="0" w:color="auto"/>
                <w:left w:val="none" w:sz="0" w:space="0" w:color="auto"/>
                <w:bottom w:val="none" w:sz="0" w:space="0" w:color="auto"/>
                <w:right w:val="none" w:sz="0" w:space="0" w:color="auto"/>
              </w:divBdr>
            </w:div>
            <w:div w:id="449132150">
              <w:marLeft w:val="0"/>
              <w:marRight w:val="0"/>
              <w:marTop w:val="0"/>
              <w:marBottom w:val="0"/>
              <w:divBdr>
                <w:top w:val="none" w:sz="0" w:space="0" w:color="auto"/>
                <w:left w:val="none" w:sz="0" w:space="0" w:color="auto"/>
                <w:bottom w:val="none" w:sz="0" w:space="0" w:color="auto"/>
                <w:right w:val="none" w:sz="0" w:space="0" w:color="auto"/>
              </w:divBdr>
            </w:div>
            <w:div w:id="1898586591">
              <w:marLeft w:val="0"/>
              <w:marRight w:val="0"/>
              <w:marTop w:val="0"/>
              <w:marBottom w:val="0"/>
              <w:divBdr>
                <w:top w:val="none" w:sz="0" w:space="0" w:color="auto"/>
                <w:left w:val="none" w:sz="0" w:space="0" w:color="auto"/>
                <w:bottom w:val="none" w:sz="0" w:space="0" w:color="auto"/>
                <w:right w:val="none" w:sz="0" w:space="0" w:color="auto"/>
              </w:divBdr>
            </w:div>
            <w:div w:id="18526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26597">
      <w:bodyDiv w:val="1"/>
      <w:marLeft w:val="0"/>
      <w:marRight w:val="0"/>
      <w:marTop w:val="0"/>
      <w:marBottom w:val="0"/>
      <w:divBdr>
        <w:top w:val="none" w:sz="0" w:space="0" w:color="auto"/>
        <w:left w:val="none" w:sz="0" w:space="0" w:color="auto"/>
        <w:bottom w:val="none" w:sz="0" w:space="0" w:color="auto"/>
        <w:right w:val="none" w:sz="0" w:space="0" w:color="auto"/>
      </w:divBdr>
    </w:div>
    <w:div w:id="608779295">
      <w:bodyDiv w:val="1"/>
      <w:marLeft w:val="0"/>
      <w:marRight w:val="0"/>
      <w:marTop w:val="0"/>
      <w:marBottom w:val="0"/>
      <w:divBdr>
        <w:top w:val="none" w:sz="0" w:space="0" w:color="auto"/>
        <w:left w:val="none" w:sz="0" w:space="0" w:color="auto"/>
        <w:bottom w:val="none" w:sz="0" w:space="0" w:color="auto"/>
        <w:right w:val="none" w:sz="0" w:space="0" w:color="auto"/>
      </w:divBdr>
    </w:div>
    <w:div w:id="620232903">
      <w:bodyDiv w:val="1"/>
      <w:marLeft w:val="0"/>
      <w:marRight w:val="0"/>
      <w:marTop w:val="0"/>
      <w:marBottom w:val="0"/>
      <w:divBdr>
        <w:top w:val="none" w:sz="0" w:space="0" w:color="auto"/>
        <w:left w:val="none" w:sz="0" w:space="0" w:color="auto"/>
        <w:bottom w:val="none" w:sz="0" w:space="0" w:color="auto"/>
        <w:right w:val="none" w:sz="0" w:space="0" w:color="auto"/>
      </w:divBdr>
      <w:divsChild>
        <w:div w:id="633022241">
          <w:marLeft w:val="0"/>
          <w:marRight w:val="0"/>
          <w:marTop w:val="0"/>
          <w:marBottom w:val="0"/>
          <w:divBdr>
            <w:top w:val="none" w:sz="0" w:space="0" w:color="auto"/>
            <w:left w:val="none" w:sz="0" w:space="0" w:color="auto"/>
            <w:bottom w:val="none" w:sz="0" w:space="0" w:color="auto"/>
            <w:right w:val="none" w:sz="0" w:space="0" w:color="auto"/>
          </w:divBdr>
          <w:divsChild>
            <w:div w:id="60897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85078">
      <w:bodyDiv w:val="1"/>
      <w:marLeft w:val="0"/>
      <w:marRight w:val="0"/>
      <w:marTop w:val="0"/>
      <w:marBottom w:val="0"/>
      <w:divBdr>
        <w:top w:val="none" w:sz="0" w:space="0" w:color="auto"/>
        <w:left w:val="none" w:sz="0" w:space="0" w:color="auto"/>
        <w:bottom w:val="none" w:sz="0" w:space="0" w:color="auto"/>
        <w:right w:val="none" w:sz="0" w:space="0" w:color="auto"/>
      </w:divBdr>
    </w:div>
    <w:div w:id="720984533">
      <w:bodyDiv w:val="1"/>
      <w:marLeft w:val="0"/>
      <w:marRight w:val="0"/>
      <w:marTop w:val="0"/>
      <w:marBottom w:val="0"/>
      <w:divBdr>
        <w:top w:val="none" w:sz="0" w:space="0" w:color="auto"/>
        <w:left w:val="none" w:sz="0" w:space="0" w:color="auto"/>
        <w:bottom w:val="none" w:sz="0" w:space="0" w:color="auto"/>
        <w:right w:val="none" w:sz="0" w:space="0" w:color="auto"/>
      </w:divBdr>
    </w:div>
    <w:div w:id="743182918">
      <w:bodyDiv w:val="1"/>
      <w:marLeft w:val="0"/>
      <w:marRight w:val="0"/>
      <w:marTop w:val="0"/>
      <w:marBottom w:val="0"/>
      <w:divBdr>
        <w:top w:val="none" w:sz="0" w:space="0" w:color="auto"/>
        <w:left w:val="none" w:sz="0" w:space="0" w:color="auto"/>
        <w:bottom w:val="none" w:sz="0" w:space="0" w:color="auto"/>
        <w:right w:val="none" w:sz="0" w:space="0" w:color="auto"/>
      </w:divBdr>
      <w:divsChild>
        <w:div w:id="1480347705">
          <w:marLeft w:val="0"/>
          <w:marRight w:val="0"/>
          <w:marTop w:val="0"/>
          <w:marBottom w:val="0"/>
          <w:divBdr>
            <w:top w:val="none" w:sz="0" w:space="0" w:color="auto"/>
            <w:left w:val="none" w:sz="0" w:space="0" w:color="auto"/>
            <w:bottom w:val="none" w:sz="0" w:space="0" w:color="auto"/>
            <w:right w:val="none" w:sz="0" w:space="0" w:color="auto"/>
          </w:divBdr>
          <w:divsChild>
            <w:div w:id="1736734330">
              <w:marLeft w:val="0"/>
              <w:marRight w:val="0"/>
              <w:marTop w:val="0"/>
              <w:marBottom w:val="0"/>
              <w:divBdr>
                <w:top w:val="none" w:sz="0" w:space="0" w:color="auto"/>
                <w:left w:val="none" w:sz="0" w:space="0" w:color="auto"/>
                <w:bottom w:val="none" w:sz="0" w:space="0" w:color="auto"/>
                <w:right w:val="none" w:sz="0" w:space="0" w:color="auto"/>
              </w:divBdr>
            </w:div>
            <w:div w:id="1127088560">
              <w:marLeft w:val="0"/>
              <w:marRight w:val="0"/>
              <w:marTop w:val="0"/>
              <w:marBottom w:val="0"/>
              <w:divBdr>
                <w:top w:val="none" w:sz="0" w:space="0" w:color="auto"/>
                <w:left w:val="none" w:sz="0" w:space="0" w:color="auto"/>
                <w:bottom w:val="none" w:sz="0" w:space="0" w:color="auto"/>
                <w:right w:val="none" w:sz="0" w:space="0" w:color="auto"/>
              </w:divBdr>
            </w:div>
            <w:div w:id="1023169888">
              <w:marLeft w:val="0"/>
              <w:marRight w:val="0"/>
              <w:marTop w:val="0"/>
              <w:marBottom w:val="0"/>
              <w:divBdr>
                <w:top w:val="none" w:sz="0" w:space="0" w:color="auto"/>
                <w:left w:val="none" w:sz="0" w:space="0" w:color="auto"/>
                <w:bottom w:val="none" w:sz="0" w:space="0" w:color="auto"/>
                <w:right w:val="none" w:sz="0" w:space="0" w:color="auto"/>
              </w:divBdr>
            </w:div>
            <w:div w:id="1829906298">
              <w:marLeft w:val="0"/>
              <w:marRight w:val="0"/>
              <w:marTop w:val="0"/>
              <w:marBottom w:val="0"/>
              <w:divBdr>
                <w:top w:val="none" w:sz="0" w:space="0" w:color="auto"/>
                <w:left w:val="none" w:sz="0" w:space="0" w:color="auto"/>
                <w:bottom w:val="none" w:sz="0" w:space="0" w:color="auto"/>
                <w:right w:val="none" w:sz="0" w:space="0" w:color="auto"/>
              </w:divBdr>
            </w:div>
            <w:div w:id="314801124">
              <w:marLeft w:val="0"/>
              <w:marRight w:val="0"/>
              <w:marTop w:val="0"/>
              <w:marBottom w:val="0"/>
              <w:divBdr>
                <w:top w:val="none" w:sz="0" w:space="0" w:color="auto"/>
                <w:left w:val="none" w:sz="0" w:space="0" w:color="auto"/>
                <w:bottom w:val="none" w:sz="0" w:space="0" w:color="auto"/>
                <w:right w:val="none" w:sz="0" w:space="0" w:color="auto"/>
              </w:divBdr>
            </w:div>
            <w:div w:id="2118133060">
              <w:marLeft w:val="0"/>
              <w:marRight w:val="0"/>
              <w:marTop w:val="0"/>
              <w:marBottom w:val="0"/>
              <w:divBdr>
                <w:top w:val="none" w:sz="0" w:space="0" w:color="auto"/>
                <w:left w:val="none" w:sz="0" w:space="0" w:color="auto"/>
                <w:bottom w:val="none" w:sz="0" w:space="0" w:color="auto"/>
                <w:right w:val="none" w:sz="0" w:space="0" w:color="auto"/>
              </w:divBdr>
            </w:div>
            <w:div w:id="81167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15414">
      <w:bodyDiv w:val="1"/>
      <w:marLeft w:val="0"/>
      <w:marRight w:val="0"/>
      <w:marTop w:val="0"/>
      <w:marBottom w:val="0"/>
      <w:divBdr>
        <w:top w:val="none" w:sz="0" w:space="0" w:color="auto"/>
        <w:left w:val="none" w:sz="0" w:space="0" w:color="auto"/>
        <w:bottom w:val="none" w:sz="0" w:space="0" w:color="auto"/>
        <w:right w:val="none" w:sz="0" w:space="0" w:color="auto"/>
      </w:divBdr>
      <w:divsChild>
        <w:div w:id="1685011978">
          <w:marLeft w:val="0"/>
          <w:marRight w:val="0"/>
          <w:marTop w:val="0"/>
          <w:marBottom w:val="0"/>
          <w:divBdr>
            <w:top w:val="none" w:sz="0" w:space="0" w:color="auto"/>
            <w:left w:val="none" w:sz="0" w:space="0" w:color="auto"/>
            <w:bottom w:val="none" w:sz="0" w:space="0" w:color="auto"/>
            <w:right w:val="none" w:sz="0" w:space="0" w:color="auto"/>
          </w:divBdr>
          <w:divsChild>
            <w:div w:id="9405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154574">
      <w:bodyDiv w:val="1"/>
      <w:marLeft w:val="0"/>
      <w:marRight w:val="0"/>
      <w:marTop w:val="0"/>
      <w:marBottom w:val="0"/>
      <w:divBdr>
        <w:top w:val="none" w:sz="0" w:space="0" w:color="auto"/>
        <w:left w:val="none" w:sz="0" w:space="0" w:color="auto"/>
        <w:bottom w:val="none" w:sz="0" w:space="0" w:color="auto"/>
        <w:right w:val="none" w:sz="0" w:space="0" w:color="auto"/>
      </w:divBdr>
      <w:divsChild>
        <w:div w:id="691959467">
          <w:marLeft w:val="0"/>
          <w:marRight w:val="0"/>
          <w:marTop w:val="0"/>
          <w:marBottom w:val="0"/>
          <w:divBdr>
            <w:top w:val="none" w:sz="0" w:space="0" w:color="auto"/>
            <w:left w:val="none" w:sz="0" w:space="0" w:color="auto"/>
            <w:bottom w:val="none" w:sz="0" w:space="0" w:color="auto"/>
            <w:right w:val="none" w:sz="0" w:space="0" w:color="auto"/>
          </w:divBdr>
          <w:divsChild>
            <w:div w:id="198635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71359">
      <w:bodyDiv w:val="1"/>
      <w:marLeft w:val="0"/>
      <w:marRight w:val="0"/>
      <w:marTop w:val="0"/>
      <w:marBottom w:val="0"/>
      <w:divBdr>
        <w:top w:val="none" w:sz="0" w:space="0" w:color="auto"/>
        <w:left w:val="none" w:sz="0" w:space="0" w:color="auto"/>
        <w:bottom w:val="none" w:sz="0" w:space="0" w:color="auto"/>
        <w:right w:val="none" w:sz="0" w:space="0" w:color="auto"/>
      </w:divBdr>
      <w:divsChild>
        <w:div w:id="92555333">
          <w:marLeft w:val="0"/>
          <w:marRight w:val="0"/>
          <w:marTop w:val="0"/>
          <w:marBottom w:val="0"/>
          <w:divBdr>
            <w:top w:val="none" w:sz="0" w:space="0" w:color="auto"/>
            <w:left w:val="none" w:sz="0" w:space="0" w:color="auto"/>
            <w:bottom w:val="none" w:sz="0" w:space="0" w:color="auto"/>
            <w:right w:val="none" w:sz="0" w:space="0" w:color="auto"/>
          </w:divBdr>
          <w:divsChild>
            <w:div w:id="113078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1835">
      <w:bodyDiv w:val="1"/>
      <w:marLeft w:val="0"/>
      <w:marRight w:val="0"/>
      <w:marTop w:val="0"/>
      <w:marBottom w:val="0"/>
      <w:divBdr>
        <w:top w:val="none" w:sz="0" w:space="0" w:color="auto"/>
        <w:left w:val="none" w:sz="0" w:space="0" w:color="auto"/>
        <w:bottom w:val="none" w:sz="0" w:space="0" w:color="auto"/>
        <w:right w:val="none" w:sz="0" w:space="0" w:color="auto"/>
      </w:divBdr>
      <w:divsChild>
        <w:div w:id="1390768804">
          <w:marLeft w:val="0"/>
          <w:marRight w:val="0"/>
          <w:marTop w:val="0"/>
          <w:marBottom w:val="0"/>
          <w:divBdr>
            <w:top w:val="none" w:sz="0" w:space="0" w:color="auto"/>
            <w:left w:val="none" w:sz="0" w:space="0" w:color="auto"/>
            <w:bottom w:val="none" w:sz="0" w:space="0" w:color="auto"/>
            <w:right w:val="none" w:sz="0" w:space="0" w:color="auto"/>
          </w:divBdr>
          <w:divsChild>
            <w:div w:id="677318463">
              <w:marLeft w:val="0"/>
              <w:marRight w:val="0"/>
              <w:marTop w:val="0"/>
              <w:marBottom w:val="0"/>
              <w:divBdr>
                <w:top w:val="none" w:sz="0" w:space="0" w:color="auto"/>
                <w:left w:val="none" w:sz="0" w:space="0" w:color="auto"/>
                <w:bottom w:val="none" w:sz="0" w:space="0" w:color="auto"/>
                <w:right w:val="none" w:sz="0" w:space="0" w:color="auto"/>
              </w:divBdr>
            </w:div>
            <w:div w:id="691297028">
              <w:marLeft w:val="0"/>
              <w:marRight w:val="0"/>
              <w:marTop w:val="0"/>
              <w:marBottom w:val="0"/>
              <w:divBdr>
                <w:top w:val="none" w:sz="0" w:space="0" w:color="auto"/>
                <w:left w:val="none" w:sz="0" w:space="0" w:color="auto"/>
                <w:bottom w:val="none" w:sz="0" w:space="0" w:color="auto"/>
                <w:right w:val="none" w:sz="0" w:space="0" w:color="auto"/>
              </w:divBdr>
            </w:div>
            <w:div w:id="1412896640">
              <w:marLeft w:val="0"/>
              <w:marRight w:val="0"/>
              <w:marTop w:val="0"/>
              <w:marBottom w:val="0"/>
              <w:divBdr>
                <w:top w:val="none" w:sz="0" w:space="0" w:color="auto"/>
                <w:left w:val="none" w:sz="0" w:space="0" w:color="auto"/>
                <w:bottom w:val="none" w:sz="0" w:space="0" w:color="auto"/>
                <w:right w:val="none" w:sz="0" w:space="0" w:color="auto"/>
              </w:divBdr>
            </w:div>
            <w:div w:id="185233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317080">
      <w:bodyDiv w:val="1"/>
      <w:marLeft w:val="0"/>
      <w:marRight w:val="0"/>
      <w:marTop w:val="0"/>
      <w:marBottom w:val="0"/>
      <w:divBdr>
        <w:top w:val="none" w:sz="0" w:space="0" w:color="auto"/>
        <w:left w:val="none" w:sz="0" w:space="0" w:color="auto"/>
        <w:bottom w:val="none" w:sz="0" w:space="0" w:color="auto"/>
        <w:right w:val="none" w:sz="0" w:space="0" w:color="auto"/>
      </w:divBdr>
      <w:divsChild>
        <w:div w:id="508757330">
          <w:marLeft w:val="0"/>
          <w:marRight w:val="0"/>
          <w:marTop w:val="0"/>
          <w:marBottom w:val="0"/>
          <w:divBdr>
            <w:top w:val="none" w:sz="0" w:space="0" w:color="auto"/>
            <w:left w:val="none" w:sz="0" w:space="0" w:color="auto"/>
            <w:bottom w:val="none" w:sz="0" w:space="0" w:color="auto"/>
            <w:right w:val="none" w:sz="0" w:space="0" w:color="auto"/>
          </w:divBdr>
          <w:divsChild>
            <w:div w:id="173069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8179">
      <w:bodyDiv w:val="1"/>
      <w:marLeft w:val="0"/>
      <w:marRight w:val="0"/>
      <w:marTop w:val="0"/>
      <w:marBottom w:val="0"/>
      <w:divBdr>
        <w:top w:val="none" w:sz="0" w:space="0" w:color="auto"/>
        <w:left w:val="none" w:sz="0" w:space="0" w:color="auto"/>
        <w:bottom w:val="none" w:sz="0" w:space="0" w:color="auto"/>
        <w:right w:val="none" w:sz="0" w:space="0" w:color="auto"/>
      </w:divBdr>
      <w:divsChild>
        <w:div w:id="852492509">
          <w:marLeft w:val="0"/>
          <w:marRight w:val="0"/>
          <w:marTop w:val="0"/>
          <w:marBottom w:val="0"/>
          <w:divBdr>
            <w:top w:val="none" w:sz="0" w:space="0" w:color="auto"/>
            <w:left w:val="none" w:sz="0" w:space="0" w:color="auto"/>
            <w:bottom w:val="none" w:sz="0" w:space="0" w:color="auto"/>
            <w:right w:val="none" w:sz="0" w:space="0" w:color="auto"/>
          </w:divBdr>
          <w:divsChild>
            <w:div w:id="116949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48114">
      <w:bodyDiv w:val="1"/>
      <w:marLeft w:val="0"/>
      <w:marRight w:val="0"/>
      <w:marTop w:val="0"/>
      <w:marBottom w:val="0"/>
      <w:divBdr>
        <w:top w:val="none" w:sz="0" w:space="0" w:color="auto"/>
        <w:left w:val="none" w:sz="0" w:space="0" w:color="auto"/>
        <w:bottom w:val="none" w:sz="0" w:space="0" w:color="auto"/>
        <w:right w:val="none" w:sz="0" w:space="0" w:color="auto"/>
      </w:divBdr>
    </w:div>
    <w:div w:id="917204753">
      <w:bodyDiv w:val="1"/>
      <w:marLeft w:val="0"/>
      <w:marRight w:val="0"/>
      <w:marTop w:val="0"/>
      <w:marBottom w:val="0"/>
      <w:divBdr>
        <w:top w:val="none" w:sz="0" w:space="0" w:color="auto"/>
        <w:left w:val="none" w:sz="0" w:space="0" w:color="auto"/>
        <w:bottom w:val="none" w:sz="0" w:space="0" w:color="auto"/>
        <w:right w:val="none" w:sz="0" w:space="0" w:color="auto"/>
      </w:divBdr>
      <w:divsChild>
        <w:div w:id="1614826830">
          <w:marLeft w:val="0"/>
          <w:marRight w:val="0"/>
          <w:marTop w:val="0"/>
          <w:marBottom w:val="0"/>
          <w:divBdr>
            <w:top w:val="none" w:sz="0" w:space="0" w:color="auto"/>
            <w:left w:val="none" w:sz="0" w:space="0" w:color="auto"/>
            <w:bottom w:val="none" w:sz="0" w:space="0" w:color="auto"/>
            <w:right w:val="none" w:sz="0" w:space="0" w:color="auto"/>
          </w:divBdr>
          <w:divsChild>
            <w:div w:id="88205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7574">
      <w:bodyDiv w:val="1"/>
      <w:marLeft w:val="0"/>
      <w:marRight w:val="0"/>
      <w:marTop w:val="0"/>
      <w:marBottom w:val="0"/>
      <w:divBdr>
        <w:top w:val="none" w:sz="0" w:space="0" w:color="auto"/>
        <w:left w:val="none" w:sz="0" w:space="0" w:color="auto"/>
        <w:bottom w:val="none" w:sz="0" w:space="0" w:color="auto"/>
        <w:right w:val="none" w:sz="0" w:space="0" w:color="auto"/>
      </w:divBdr>
      <w:divsChild>
        <w:div w:id="1451047374">
          <w:marLeft w:val="0"/>
          <w:marRight w:val="0"/>
          <w:marTop w:val="0"/>
          <w:marBottom w:val="0"/>
          <w:divBdr>
            <w:top w:val="none" w:sz="0" w:space="0" w:color="auto"/>
            <w:left w:val="none" w:sz="0" w:space="0" w:color="auto"/>
            <w:bottom w:val="none" w:sz="0" w:space="0" w:color="auto"/>
            <w:right w:val="none" w:sz="0" w:space="0" w:color="auto"/>
          </w:divBdr>
          <w:divsChild>
            <w:div w:id="181236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8000">
      <w:bodyDiv w:val="1"/>
      <w:marLeft w:val="0"/>
      <w:marRight w:val="0"/>
      <w:marTop w:val="0"/>
      <w:marBottom w:val="0"/>
      <w:divBdr>
        <w:top w:val="none" w:sz="0" w:space="0" w:color="auto"/>
        <w:left w:val="none" w:sz="0" w:space="0" w:color="auto"/>
        <w:bottom w:val="none" w:sz="0" w:space="0" w:color="auto"/>
        <w:right w:val="none" w:sz="0" w:space="0" w:color="auto"/>
      </w:divBdr>
      <w:divsChild>
        <w:div w:id="1262567937">
          <w:marLeft w:val="547"/>
          <w:marRight w:val="0"/>
          <w:marTop w:val="0"/>
          <w:marBottom w:val="0"/>
          <w:divBdr>
            <w:top w:val="none" w:sz="0" w:space="0" w:color="auto"/>
            <w:left w:val="none" w:sz="0" w:space="0" w:color="auto"/>
            <w:bottom w:val="none" w:sz="0" w:space="0" w:color="auto"/>
            <w:right w:val="none" w:sz="0" w:space="0" w:color="auto"/>
          </w:divBdr>
        </w:div>
      </w:divsChild>
    </w:div>
    <w:div w:id="953559289">
      <w:bodyDiv w:val="1"/>
      <w:marLeft w:val="0"/>
      <w:marRight w:val="0"/>
      <w:marTop w:val="0"/>
      <w:marBottom w:val="0"/>
      <w:divBdr>
        <w:top w:val="none" w:sz="0" w:space="0" w:color="auto"/>
        <w:left w:val="none" w:sz="0" w:space="0" w:color="auto"/>
        <w:bottom w:val="none" w:sz="0" w:space="0" w:color="auto"/>
        <w:right w:val="none" w:sz="0" w:space="0" w:color="auto"/>
      </w:divBdr>
      <w:divsChild>
        <w:div w:id="1358582524">
          <w:marLeft w:val="0"/>
          <w:marRight w:val="0"/>
          <w:marTop w:val="0"/>
          <w:marBottom w:val="0"/>
          <w:divBdr>
            <w:top w:val="none" w:sz="0" w:space="0" w:color="auto"/>
            <w:left w:val="none" w:sz="0" w:space="0" w:color="auto"/>
            <w:bottom w:val="none" w:sz="0" w:space="0" w:color="auto"/>
            <w:right w:val="none" w:sz="0" w:space="0" w:color="auto"/>
          </w:divBdr>
          <w:divsChild>
            <w:div w:id="30096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25036">
      <w:bodyDiv w:val="1"/>
      <w:marLeft w:val="0"/>
      <w:marRight w:val="0"/>
      <w:marTop w:val="0"/>
      <w:marBottom w:val="0"/>
      <w:divBdr>
        <w:top w:val="none" w:sz="0" w:space="0" w:color="auto"/>
        <w:left w:val="none" w:sz="0" w:space="0" w:color="auto"/>
        <w:bottom w:val="none" w:sz="0" w:space="0" w:color="auto"/>
        <w:right w:val="none" w:sz="0" w:space="0" w:color="auto"/>
      </w:divBdr>
    </w:div>
    <w:div w:id="962150621">
      <w:bodyDiv w:val="1"/>
      <w:marLeft w:val="0"/>
      <w:marRight w:val="0"/>
      <w:marTop w:val="0"/>
      <w:marBottom w:val="0"/>
      <w:divBdr>
        <w:top w:val="none" w:sz="0" w:space="0" w:color="auto"/>
        <w:left w:val="none" w:sz="0" w:space="0" w:color="auto"/>
        <w:bottom w:val="none" w:sz="0" w:space="0" w:color="auto"/>
        <w:right w:val="none" w:sz="0" w:space="0" w:color="auto"/>
      </w:divBdr>
    </w:div>
    <w:div w:id="966005720">
      <w:bodyDiv w:val="1"/>
      <w:marLeft w:val="0"/>
      <w:marRight w:val="0"/>
      <w:marTop w:val="0"/>
      <w:marBottom w:val="0"/>
      <w:divBdr>
        <w:top w:val="none" w:sz="0" w:space="0" w:color="auto"/>
        <w:left w:val="none" w:sz="0" w:space="0" w:color="auto"/>
        <w:bottom w:val="none" w:sz="0" w:space="0" w:color="auto"/>
        <w:right w:val="none" w:sz="0" w:space="0" w:color="auto"/>
      </w:divBdr>
      <w:divsChild>
        <w:div w:id="275138927">
          <w:marLeft w:val="0"/>
          <w:marRight w:val="0"/>
          <w:marTop w:val="0"/>
          <w:marBottom w:val="0"/>
          <w:divBdr>
            <w:top w:val="none" w:sz="0" w:space="0" w:color="auto"/>
            <w:left w:val="none" w:sz="0" w:space="0" w:color="auto"/>
            <w:bottom w:val="none" w:sz="0" w:space="0" w:color="auto"/>
            <w:right w:val="none" w:sz="0" w:space="0" w:color="auto"/>
          </w:divBdr>
          <w:divsChild>
            <w:div w:id="1635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2574">
      <w:bodyDiv w:val="1"/>
      <w:marLeft w:val="0"/>
      <w:marRight w:val="0"/>
      <w:marTop w:val="0"/>
      <w:marBottom w:val="0"/>
      <w:divBdr>
        <w:top w:val="none" w:sz="0" w:space="0" w:color="auto"/>
        <w:left w:val="none" w:sz="0" w:space="0" w:color="auto"/>
        <w:bottom w:val="none" w:sz="0" w:space="0" w:color="auto"/>
        <w:right w:val="none" w:sz="0" w:space="0" w:color="auto"/>
      </w:divBdr>
      <w:divsChild>
        <w:div w:id="1392383813">
          <w:marLeft w:val="0"/>
          <w:marRight w:val="0"/>
          <w:marTop w:val="0"/>
          <w:marBottom w:val="0"/>
          <w:divBdr>
            <w:top w:val="none" w:sz="0" w:space="0" w:color="auto"/>
            <w:left w:val="none" w:sz="0" w:space="0" w:color="auto"/>
            <w:bottom w:val="none" w:sz="0" w:space="0" w:color="auto"/>
            <w:right w:val="none" w:sz="0" w:space="0" w:color="auto"/>
          </w:divBdr>
          <w:divsChild>
            <w:div w:id="88841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8238">
      <w:bodyDiv w:val="1"/>
      <w:marLeft w:val="0"/>
      <w:marRight w:val="0"/>
      <w:marTop w:val="0"/>
      <w:marBottom w:val="0"/>
      <w:divBdr>
        <w:top w:val="none" w:sz="0" w:space="0" w:color="auto"/>
        <w:left w:val="none" w:sz="0" w:space="0" w:color="auto"/>
        <w:bottom w:val="none" w:sz="0" w:space="0" w:color="auto"/>
        <w:right w:val="none" w:sz="0" w:space="0" w:color="auto"/>
      </w:divBdr>
      <w:divsChild>
        <w:div w:id="386103366">
          <w:marLeft w:val="0"/>
          <w:marRight w:val="0"/>
          <w:marTop w:val="0"/>
          <w:marBottom w:val="0"/>
          <w:divBdr>
            <w:top w:val="none" w:sz="0" w:space="0" w:color="auto"/>
            <w:left w:val="none" w:sz="0" w:space="0" w:color="auto"/>
            <w:bottom w:val="none" w:sz="0" w:space="0" w:color="auto"/>
            <w:right w:val="none" w:sz="0" w:space="0" w:color="auto"/>
          </w:divBdr>
        </w:div>
      </w:divsChild>
    </w:div>
    <w:div w:id="995261871">
      <w:bodyDiv w:val="1"/>
      <w:marLeft w:val="0"/>
      <w:marRight w:val="0"/>
      <w:marTop w:val="0"/>
      <w:marBottom w:val="0"/>
      <w:divBdr>
        <w:top w:val="none" w:sz="0" w:space="0" w:color="auto"/>
        <w:left w:val="none" w:sz="0" w:space="0" w:color="auto"/>
        <w:bottom w:val="none" w:sz="0" w:space="0" w:color="auto"/>
        <w:right w:val="none" w:sz="0" w:space="0" w:color="auto"/>
      </w:divBdr>
      <w:divsChild>
        <w:div w:id="1617830644">
          <w:marLeft w:val="0"/>
          <w:marRight w:val="0"/>
          <w:marTop w:val="0"/>
          <w:marBottom w:val="0"/>
          <w:divBdr>
            <w:top w:val="none" w:sz="0" w:space="0" w:color="auto"/>
            <w:left w:val="none" w:sz="0" w:space="0" w:color="auto"/>
            <w:bottom w:val="none" w:sz="0" w:space="0" w:color="auto"/>
            <w:right w:val="none" w:sz="0" w:space="0" w:color="auto"/>
          </w:divBdr>
        </w:div>
        <w:div w:id="148448419">
          <w:marLeft w:val="0"/>
          <w:marRight w:val="0"/>
          <w:marTop w:val="0"/>
          <w:marBottom w:val="0"/>
          <w:divBdr>
            <w:top w:val="none" w:sz="0" w:space="0" w:color="auto"/>
            <w:left w:val="none" w:sz="0" w:space="0" w:color="auto"/>
            <w:bottom w:val="none" w:sz="0" w:space="0" w:color="auto"/>
            <w:right w:val="none" w:sz="0" w:space="0" w:color="auto"/>
          </w:divBdr>
        </w:div>
        <w:div w:id="49500314">
          <w:marLeft w:val="0"/>
          <w:marRight w:val="0"/>
          <w:marTop w:val="0"/>
          <w:marBottom w:val="0"/>
          <w:divBdr>
            <w:top w:val="none" w:sz="0" w:space="0" w:color="auto"/>
            <w:left w:val="none" w:sz="0" w:space="0" w:color="auto"/>
            <w:bottom w:val="none" w:sz="0" w:space="0" w:color="auto"/>
            <w:right w:val="none" w:sz="0" w:space="0" w:color="auto"/>
          </w:divBdr>
        </w:div>
        <w:div w:id="1305504157">
          <w:marLeft w:val="0"/>
          <w:marRight w:val="0"/>
          <w:marTop w:val="0"/>
          <w:marBottom w:val="0"/>
          <w:divBdr>
            <w:top w:val="none" w:sz="0" w:space="0" w:color="auto"/>
            <w:left w:val="none" w:sz="0" w:space="0" w:color="auto"/>
            <w:bottom w:val="none" w:sz="0" w:space="0" w:color="auto"/>
            <w:right w:val="none" w:sz="0" w:space="0" w:color="auto"/>
          </w:divBdr>
        </w:div>
        <w:div w:id="1345669480">
          <w:marLeft w:val="0"/>
          <w:marRight w:val="0"/>
          <w:marTop w:val="0"/>
          <w:marBottom w:val="0"/>
          <w:divBdr>
            <w:top w:val="none" w:sz="0" w:space="0" w:color="auto"/>
            <w:left w:val="none" w:sz="0" w:space="0" w:color="auto"/>
            <w:bottom w:val="none" w:sz="0" w:space="0" w:color="auto"/>
            <w:right w:val="none" w:sz="0" w:space="0" w:color="auto"/>
          </w:divBdr>
        </w:div>
        <w:div w:id="1150636659">
          <w:marLeft w:val="0"/>
          <w:marRight w:val="0"/>
          <w:marTop w:val="0"/>
          <w:marBottom w:val="0"/>
          <w:divBdr>
            <w:top w:val="none" w:sz="0" w:space="0" w:color="auto"/>
            <w:left w:val="none" w:sz="0" w:space="0" w:color="auto"/>
            <w:bottom w:val="none" w:sz="0" w:space="0" w:color="auto"/>
            <w:right w:val="none" w:sz="0" w:space="0" w:color="auto"/>
          </w:divBdr>
        </w:div>
        <w:div w:id="472141768">
          <w:marLeft w:val="0"/>
          <w:marRight w:val="0"/>
          <w:marTop w:val="0"/>
          <w:marBottom w:val="0"/>
          <w:divBdr>
            <w:top w:val="none" w:sz="0" w:space="0" w:color="auto"/>
            <w:left w:val="none" w:sz="0" w:space="0" w:color="auto"/>
            <w:bottom w:val="none" w:sz="0" w:space="0" w:color="auto"/>
            <w:right w:val="none" w:sz="0" w:space="0" w:color="auto"/>
          </w:divBdr>
        </w:div>
      </w:divsChild>
    </w:div>
    <w:div w:id="1035346579">
      <w:bodyDiv w:val="1"/>
      <w:marLeft w:val="0"/>
      <w:marRight w:val="0"/>
      <w:marTop w:val="0"/>
      <w:marBottom w:val="0"/>
      <w:divBdr>
        <w:top w:val="none" w:sz="0" w:space="0" w:color="auto"/>
        <w:left w:val="none" w:sz="0" w:space="0" w:color="auto"/>
        <w:bottom w:val="none" w:sz="0" w:space="0" w:color="auto"/>
        <w:right w:val="none" w:sz="0" w:space="0" w:color="auto"/>
      </w:divBdr>
      <w:divsChild>
        <w:div w:id="1246914439">
          <w:marLeft w:val="0"/>
          <w:marRight w:val="0"/>
          <w:marTop w:val="0"/>
          <w:marBottom w:val="0"/>
          <w:divBdr>
            <w:top w:val="none" w:sz="0" w:space="0" w:color="auto"/>
            <w:left w:val="none" w:sz="0" w:space="0" w:color="auto"/>
            <w:bottom w:val="none" w:sz="0" w:space="0" w:color="auto"/>
            <w:right w:val="none" w:sz="0" w:space="0" w:color="auto"/>
          </w:divBdr>
          <w:divsChild>
            <w:div w:id="547641559">
              <w:marLeft w:val="0"/>
              <w:marRight w:val="0"/>
              <w:marTop w:val="0"/>
              <w:marBottom w:val="0"/>
              <w:divBdr>
                <w:top w:val="none" w:sz="0" w:space="0" w:color="auto"/>
                <w:left w:val="none" w:sz="0" w:space="0" w:color="auto"/>
                <w:bottom w:val="none" w:sz="0" w:space="0" w:color="auto"/>
                <w:right w:val="none" w:sz="0" w:space="0" w:color="auto"/>
              </w:divBdr>
            </w:div>
            <w:div w:id="1071776321">
              <w:marLeft w:val="0"/>
              <w:marRight w:val="0"/>
              <w:marTop w:val="0"/>
              <w:marBottom w:val="0"/>
              <w:divBdr>
                <w:top w:val="none" w:sz="0" w:space="0" w:color="auto"/>
                <w:left w:val="none" w:sz="0" w:space="0" w:color="auto"/>
                <w:bottom w:val="none" w:sz="0" w:space="0" w:color="auto"/>
                <w:right w:val="none" w:sz="0" w:space="0" w:color="auto"/>
              </w:divBdr>
            </w:div>
            <w:div w:id="23016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81106">
      <w:bodyDiv w:val="1"/>
      <w:marLeft w:val="0"/>
      <w:marRight w:val="0"/>
      <w:marTop w:val="0"/>
      <w:marBottom w:val="0"/>
      <w:divBdr>
        <w:top w:val="none" w:sz="0" w:space="0" w:color="auto"/>
        <w:left w:val="none" w:sz="0" w:space="0" w:color="auto"/>
        <w:bottom w:val="none" w:sz="0" w:space="0" w:color="auto"/>
        <w:right w:val="none" w:sz="0" w:space="0" w:color="auto"/>
      </w:divBdr>
    </w:div>
    <w:div w:id="1071275546">
      <w:bodyDiv w:val="1"/>
      <w:marLeft w:val="0"/>
      <w:marRight w:val="0"/>
      <w:marTop w:val="0"/>
      <w:marBottom w:val="0"/>
      <w:divBdr>
        <w:top w:val="none" w:sz="0" w:space="0" w:color="auto"/>
        <w:left w:val="none" w:sz="0" w:space="0" w:color="auto"/>
        <w:bottom w:val="none" w:sz="0" w:space="0" w:color="auto"/>
        <w:right w:val="none" w:sz="0" w:space="0" w:color="auto"/>
      </w:divBdr>
      <w:divsChild>
        <w:div w:id="1671443948">
          <w:marLeft w:val="0"/>
          <w:marRight w:val="0"/>
          <w:marTop w:val="0"/>
          <w:marBottom w:val="0"/>
          <w:divBdr>
            <w:top w:val="none" w:sz="0" w:space="0" w:color="auto"/>
            <w:left w:val="none" w:sz="0" w:space="0" w:color="auto"/>
            <w:bottom w:val="none" w:sz="0" w:space="0" w:color="auto"/>
            <w:right w:val="none" w:sz="0" w:space="0" w:color="auto"/>
          </w:divBdr>
          <w:divsChild>
            <w:div w:id="64409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13259">
      <w:bodyDiv w:val="1"/>
      <w:marLeft w:val="0"/>
      <w:marRight w:val="0"/>
      <w:marTop w:val="0"/>
      <w:marBottom w:val="0"/>
      <w:divBdr>
        <w:top w:val="none" w:sz="0" w:space="0" w:color="auto"/>
        <w:left w:val="none" w:sz="0" w:space="0" w:color="auto"/>
        <w:bottom w:val="none" w:sz="0" w:space="0" w:color="auto"/>
        <w:right w:val="none" w:sz="0" w:space="0" w:color="auto"/>
      </w:divBdr>
    </w:div>
    <w:div w:id="1132944448">
      <w:bodyDiv w:val="1"/>
      <w:marLeft w:val="0"/>
      <w:marRight w:val="0"/>
      <w:marTop w:val="0"/>
      <w:marBottom w:val="0"/>
      <w:divBdr>
        <w:top w:val="none" w:sz="0" w:space="0" w:color="auto"/>
        <w:left w:val="none" w:sz="0" w:space="0" w:color="auto"/>
        <w:bottom w:val="none" w:sz="0" w:space="0" w:color="auto"/>
        <w:right w:val="none" w:sz="0" w:space="0" w:color="auto"/>
      </w:divBdr>
    </w:div>
    <w:div w:id="1137379001">
      <w:bodyDiv w:val="1"/>
      <w:marLeft w:val="0"/>
      <w:marRight w:val="0"/>
      <w:marTop w:val="0"/>
      <w:marBottom w:val="0"/>
      <w:divBdr>
        <w:top w:val="none" w:sz="0" w:space="0" w:color="auto"/>
        <w:left w:val="none" w:sz="0" w:space="0" w:color="auto"/>
        <w:bottom w:val="none" w:sz="0" w:space="0" w:color="auto"/>
        <w:right w:val="none" w:sz="0" w:space="0" w:color="auto"/>
      </w:divBdr>
      <w:divsChild>
        <w:div w:id="1129469903">
          <w:marLeft w:val="0"/>
          <w:marRight w:val="0"/>
          <w:marTop w:val="0"/>
          <w:marBottom w:val="0"/>
          <w:divBdr>
            <w:top w:val="none" w:sz="0" w:space="0" w:color="auto"/>
            <w:left w:val="none" w:sz="0" w:space="0" w:color="auto"/>
            <w:bottom w:val="none" w:sz="0" w:space="0" w:color="auto"/>
            <w:right w:val="none" w:sz="0" w:space="0" w:color="auto"/>
          </w:divBdr>
          <w:divsChild>
            <w:div w:id="47068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20289">
      <w:bodyDiv w:val="1"/>
      <w:marLeft w:val="0"/>
      <w:marRight w:val="0"/>
      <w:marTop w:val="0"/>
      <w:marBottom w:val="0"/>
      <w:divBdr>
        <w:top w:val="none" w:sz="0" w:space="0" w:color="auto"/>
        <w:left w:val="none" w:sz="0" w:space="0" w:color="auto"/>
        <w:bottom w:val="none" w:sz="0" w:space="0" w:color="auto"/>
        <w:right w:val="none" w:sz="0" w:space="0" w:color="auto"/>
      </w:divBdr>
      <w:divsChild>
        <w:div w:id="1515847798">
          <w:marLeft w:val="0"/>
          <w:marRight w:val="0"/>
          <w:marTop w:val="0"/>
          <w:marBottom w:val="0"/>
          <w:divBdr>
            <w:top w:val="none" w:sz="0" w:space="0" w:color="auto"/>
            <w:left w:val="none" w:sz="0" w:space="0" w:color="auto"/>
            <w:bottom w:val="none" w:sz="0" w:space="0" w:color="auto"/>
            <w:right w:val="none" w:sz="0" w:space="0" w:color="auto"/>
          </w:divBdr>
          <w:divsChild>
            <w:div w:id="129914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10137">
      <w:bodyDiv w:val="1"/>
      <w:marLeft w:val="0"/>
      <w:marRight w:val="0"/>
      <w:marTop w:val="0"/>
      <w:marBottom w:val="0"/>
      <w:divBdr>
        <w:top w:val="none" w:sz="0" w:space="0" w:color="auto"/>
        <w:left w:val="none" w:sz="0" w:space="0" w:color="auto"/>
        <w:bottom w:val="none" w:sz="0" w:space="0" w:color="auto"/>
        <w:right w:val="none" w:sz="0" w:space="0" w:color="auto"/>
      </w:divBdr>
      <w:divsChild>
        <w:div w:id="1337687878">
          <w:marLeft w:val="0"/>
          <w:marRight w:val="0"/>
          <w:marTop w:val="0"/>
          <w:marBottom w:val="0"/>
          <w:divBdr>
            <w:top w:val="none" w:sz="0" w:space="0" w:color="auto"/>
            <w:left w:val="none" w:sz="0" w:space="0" w:color="auto"/>
            <w:bottom w:val="none" w:sz="0" w:space="0" w:color="auto"/>
            <w:right w:val="none" w:sz="0" w:space="0" w:color="auto"/>
          </w:divBdr>
          <w:divsChild>
            <w:div w:id="43695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11808">
      <w:bodyDiv w:val="1"/>
      <w:marLeft w:val="0"/>
      <w:marRight w:val="0"/>
      <w:marTop w:val="0"/>
      <w:marBottom w:val="0"/>
      <w:divBdr>
        <w:top w:val="none" w:sz="0" w:space="0" w:color="auto"/>
        <w:left w:val="none" w:sz="0" w:space="0" w:color="auto"/>
        <w:bottom w:val="none" w:sz="0" w:space="0" w:color="auto"/>
        <w:right w:val="none" w:sz="0" w:space="0" w:color="auto"/>
      </w:divBdr>
      <w:divsChild>
        <w:div w:id="907423145">
          <w:marLeft w:val="0"/>
          <w:marRight w:val="0"/>
          <w:marTop w:val="0"/>
          <w:marBottom w:val="0"/>
          <w:divBdr>
            <w:top w:val="none" w:sz="0" w:space="0" w:color="auto"/>
            <w:left w:val="none" w:sz="0" w:space="0" w:color="auto"/>
            <w:bottom w:val="none" w:sz="0" w:space="0" w:color="auto"/>
            <w:right w:val="none" w:sz="0" w:space="0" w:color="auto"/>
          </w:divBdr>
          <w:divsChild>
            <w:div w:id="1098673352">
              <w:marLeft w:val="0"/>
              <w:marRight w:val="0"/>
              <w:marTop w:val="0"/>
              <w:marBottom w:val="0"/>
              <w:divBdr>
                <w:top w:val="none" w:sz="0" w:space="0" w:color="auto"/>
                <w:left w:val="none" w:sz="0" w:space="0" w:color="auto"/>
                <w:bottom w:val="none" w:sz="0" w:space="0" w:color="auto"/>
                <w:right w:val="none" w:sz="0" w:space="0" w:color="auto"/>
              </w:divBdr>
            </w:div>
            <w:div w:id="1675762826">
              <w:marLeft w:val="0"/>
              <w:marRight w:val="0"/>
              <w:marTop w:val="0"/>
              <w:marBottom w:val="0"/>
              <w:divBdr>
                <w:top w:val="none" w:sz="0" w:space="0" w:color="auto"/>
                <w:left w:val="none" w:sz="0" w:space="0" w:color="auto"/>
                <w:bottom w:val="none" w:sz="0" w:space="0" w:color="auto"/>
                <w:right w:val="none" w:sz="0" w:space="0" w:color="auto"/>
              </w:divBdr>
            </w:div>
            <w:div w:id="162851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76930">
      <w:bodyDiv w:val="1"/>
      <w:marLeft w:val="0"/>
      <w:marRight w:val="0"/>
      <w:marTop w:val="0"/>
      <w:marBottom w:val="0"/>
      <w:divBdr>
        <w:top w:val="none" w:sz="0" w:space="0" w:color="auto"/>
        <w:left w:val="none" w:sz="0" w:space="0" w:color="auto"/>
        <w:bottom w:val="none" w:sz="0" w:space="0" w:color="auto"/>
        <w:right w:val="none" w:sz="0" w:space="0" w:color="auto"/>
      </w:divBdr>
    </w:div>
    <w:div w:id="1289050678">
      <w:bodyDiv w:val="1"/>
      <w:marLeft w:val="0"/>
      <w:marRight w:val="0"/>
      <w:marTop w:val="0"/>
      <w:marBottom w:val="0"/>
      <w:divBdr>
        <w:top w:val="none" w:sz="0" w:space="0" w:color="auto"/>
        <w:left w:val="none" w:sz="0" w:space="0" w:color="auto"/>
        <w:bottom w:val="none" w:sz="0" w:space="0" w:color="auto"/>
        <w:right w:val="none" w:sz="0" w:space="0" w:color="auto"/>
      </w:divBdr>
      <w:divsChild>
        <w:div w:id="980812402">
          <w:marLeft w:val="0"/>
          <w:marRight w:val="0"/>
          <w:marTop w:val="0"/>
          <w:marBottom w:val="0"/>
          <w:divBdr>
            <w:top w:val="none" w:sz="0" w:space="0" w:color="auto"/>
            <w:left w:val="none" w:sz="0" w:space="0" w:color="auto"/>
            <w:bottom w:val="none" w:sz="0" w:space="0" w:color="auto"/>
            <w:right w:val="none" w:sz="0" w:space="0" w:color="auto"/>
          </w:divBdr>
          <w:divsChild>
            <w:div w:id="65838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04281">
      <w:bodyDiv w:val="1"/>
      <w:marLeft w:val="0"/>
      <w:marRight w:val="0"/>
      <w:marTop w:val="0"/>
      <w:marBottom w:val="0"/>
      <w:divBdr>
        <w:top w:val="none" w:sz="0" w:space="0" w:color="auto"/>
        <w:left w:val="none" w:sz="0" w:space="0" w:color="auto"/>
        <w:bottom w:val="none" w:sz="0" w:space="0" w:color="auto"/>
        <w:right w:val="none" w:sz="0" w:space="0" w:color="auto"/>
      </w:divBdr>
      <w:divsChild>
        <w:div w:id="242615235">
          <w:marLeft w:val="547"/>
          <w:marRight w:val="0"/>
          <w:marTop w:val="96"/>
          <w:marBottom w:val="0"/>
          <w:divBdr>
            <w:top w:val="none" w:sz="0" w:space="0" w:color="auto"/>
            <w:left w:val="none" w:sz="0" w:space="0" w:color="auto"/>
            <w:bottom w:val="none" w:sz="0" w:space="0" w:color="auto"/>
            <w:right w:val="none" w:sz="0" w:space="0" w:color="auto"/>
          </w:divBdr>
        </w:div>
        <w:div w:id="761802793">
          <w:marLeft w:val="547"/>
          <w:marRight w:val="0"/>
          <w:marTop w:val="96"/>
          <w:marBottom w:val="0"/>
          <w:divBdr>
            <w:top w:val="none" w:sz="0" w:space="0" w:color="auto"/>
            <w:left w:val="none" w:sz="0" w:space="0" w:color="auto"/>
            <w:bottom w:val="none" w:sz="0" w:space="0" w:color="auto"/>
            <w:right w:val="none" w:sz="0" w:space="0" w:color="auto"/>
          </w:divBdr>
        </w:div>
        <w:div w:id="790053409">
          <w:marLeft w:val="547"/>
          <w:marRight w:val="0"/>
          <w:marTop w:val="96"/>
          <w:marBottom w:val="0"/>
          <w:divBdr>
            <w:top w:val="none" w:sz="0" w:space="0" w:color="auto"/>
            <w:left w:val="none" w:sz="0" w:space="0" w:color="auto"/>
            <w:bottom w:val="none" w:sz="0" w:space="0" w:color="auto"/>
            <w:right w:val="none" w:sz="0" w:space="0" w:color="auto"/>
          </w:divBdr>
        </w:div>
      </w:divsChild>
    </w:div>
    <w:div w:id="1320767172">
      <w:bodyDiv w:val="1"/>
      <w:marLeft w:val="0"/>
      <w:marRight w:val="0"/>
      <w:marTop w:val="0"/>
      <w:marBottom w:val="0"/>
      <w:divBdr>
        <w:top w:val="none" w:sz="0" w:space="0" w:color="auto"/>
        <w:left w:val="none" w:sz="0" w:space="0" w:color="auto"/>
        <w:bottom w:val="none" w:sz="0" w:space="0" w:color="auto"/>
        <w:right w:val="none" w:sz="0" w:space="0" w:color="auto"/>
      </w:divBdr>
      <w:divsChild>
        <w:div w:id="1572959062">
          <w:marLeft w:val="0"/>
          <w:marRight w:val="0"/>
          <w:marTop w:val="0"/>
          <w:marBottom w:val="0"/>
          <w:divBdr>
            <w:top w:val="none" w:sz="0" w:space="0" w:color="auto"/>
            <w:left w:val="none" w:sz="0" w:space="0" w:color="auto"/>
            <w:bottom w:val="none" w:sz="0" w:space="0" w:color="auto"/>
            <w:right w:val="none" w:sz="0" w:space="0" w:color="auto"/>
          </w:divBdr>
          <w:divsChild>
            <w:div w:id="192999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4605">
      <w:bodyDiv w:val="1"/>
      <w:marLeft w:val="0"/>
      <w:marRight w:val="0"/>
      <w:marTop w:val="0"/>
      <w:marBottom w:val="0"/>
      <w:divBdr>
        <w:top w:val="none" w:sz="0" w:space="0" w:color="auto"/>
        <w:left w:val="none" w:sz="0" w:space="0" w:color="auto"/>
        <w:bottom w:val="none" w:sz="0" w:space="0" w:color="auto"/>
        <w:right w:val="none" w:sz="0" w:space="0" w:color="auto"/>
      </w:divBdr>
      <w:divsChild>
        <w:div w:id="1362776952">
          <w:marLeft w:val="0"/>
          <w:marRight w:val="0"/>
          <w:marTop w:val="0"/>
          <w:marBottom w:val="0"/>
          <w:divBdr>
            <w:top w:val="none" w:sz="0" w:space="0" w:color="auto"/>
            <w:left w:val="none" w:sz="0" w:space="0" w:color="auto"/>
            <w:bottom w:val="none" w:sz="0" w:space="0" w:color="auto"/>
            <w:right w:val="none" w:sz="0" w:space="0" w:color="auto"/>
          </w:divBdr>
          <w:divsChild>
            <w:div w:id="8107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1667">
      <w:bodyDiv w:val="1"/>
      <w:marLeft w:val="0"/>
      <w:marRight w:val="0"/>
      <w:marTop w:val="0"/>
      <w:marBottom w:val="0"/>
      <w:divBdr>
        <w:top w:val="none" w:sz="0" w:space="0" w:color="auto"/>
        <w:left w:val="none" w:sz="0" w:space="0" w:color="auto"/>
        <w:bottom w:val="none" w:sz="0" w:space="0" w:color="auto"/>
        <w:right w:val="none" w:sz="0" w:space="0" w:color="auto"/>
      </w:divBdr>
      <w:divsChild>
        <w:div w:id="1230313539">
          <w:marLeft w:val="0"/>
          <w:marRight w:val="0"/>
          <w:marTop w:val="0"/>
          <w:marBottom w:val="0"/>
          <w:divBdr>
            <w:top w:val="none" w:sz="0" w:space="0" w:color="auto"/>
            <w:left w:val="none" w:sz="0" w:space="0" w:color="auto"/>
            <w:bottom w:val="none" w:sz="0" w:space="0" w:color="auto"/>
            <w:right w:val="none" w:sz="0" w:space="0" w:color="auto"/>
          </w:divBdr>
          <w:divsChild>
            <w:div w:id="21708557">
              <w:marLeft w:val="0"/>
              <w:marRight w:val="0"/>
              <w:marTop w:val="0"/>
              <w:marBottom w:val="0"/>
              <w:divBdr>
                <w:top w:val="none" w:sz="0" w:space="0" w:color="auto"/>
                <w:left w:val="none" w:sz="0" w:space="0" w:color="auto"/>
                <w:bottom w:val="none" w:sz="0" w:space="0" w:color="auto"/>
                <w:right w:val="none" w:sz="0" w:space="0" w:color="auto"/>
              </w:divBdr>
            </w:div>
            <w:div w:id="120921915">
              <w:marLeft w:val="0"/>
              <w:marRight w:val="0"/>
              <w:marTop w:val="0"/>
              <w:marBottom w:val="0"/>
              <w:divBdr>
                <w:top w:val="none" w:sz="0" w:space="0" w:color="auto"/>
                <w:left w:val="none" w:sz="0" w:space="0" w:color="auto"/>
                <w:bottom w:val="none" w:sz="0" w:space="0" w:color="auto"/>
                <w:right w:val="none" w:sz="0" w:space="0" w:color="auto"/>
              </w:divBdr>
            </w:div>
            <w:div w:id="144512105">
              <w:marLeft w:val="0"/>
              <w:marRight w:val="0"/>
              <w:marTop w:val="0"/>
              <w:marBottom w:val="0"/>
              <w:divBdr>
                <w:top w:val="none" w:sz="0" w:space="0" w:color="auto"/>
                <w:left w:val="none" w:sz="0" w:space="0" w:color="auto"/>
                <w:bottom w:val="none" w:sz="0" w:space="0" w:color="auto"/>
                <w:right w:val="none" w:sz="0" w:space="0" w:color="auto"/>
              </w:divBdr>
            </w:div>
            <w:div w:id="185487544">
              <w:marLeft w:val="0"/>
              <w:marRight w:val="0"/>
              <w:marTop w:val="0"/>
              <w:marBottom w:val="0"/>
              <w:divBdr>
                <w:top w:val="none" w:sz="0" w:space="0" w:color="auto"/>
                <w:left w:val="none" w:sz="0" w:space="0" w:color="auto"/>
                <w:bottom w:val="none" w:sz="0" w:space="0" w:color="auto"/>
                <w:right w:val="none" w:sz="0" w:space="0" w:color="auto"/>
              </w:divBdr>
            </w:div>
            <w:div w:id="262568261">
              <w:marLeft w:val="0"/>
              <w:marRight w:val="0"/>
              <w:marTop w:val="0"/>
              <w:marBottom w:val="0"/>
              <w:divBdr>
                <w:top w:val="none" w:sz="0" w:space="0" w:color="auto"/>
                <w:left w:val="none" w:sz="0" w:space="0" w:color="auto"/>
                <w:bottom w:val="none" w:sz="0" w:space="0" w:color="auto"/>
                <w:right w:val="none" w:sz="0" w:space="0" w:color="auto"/>
              </w:divBdr>
            </w:div>
            <w:div w:id="413748044">
              <w:marLeft w:val="0"/>
              <w:marRight w:val="0"/>
              <w:marTop w:val="0"/>
              <w:marBottom w:val="0"/>
              <w:divBdr>
                <w:top w:val="none" w:sz="0" w:space="0" w:color="auto"/>
                <w:left w:val="none" w:sz="0" w:space="0" w:color="auto"/>
                <w:bottom w:val="none" w:sz="0" w:space="0" w:color="auto"/>
                <w:right w:val="none" w:sz="0" w:space="0" w:color="auto"/>
              </w:divBdr>
            </w:div>
            <w:div w:id="446394055">
              <w:marLeft w:val="0"/>
              <w:marRight w:val="0"/>
              <w:marTop w:val="0"/>
              <w:marBottom w:val="0"/>
              <w:divBdr>
                <w:top w:val="none" w:sz="0" w:space="0" w:color="auto"/>
                <w:left w:val="none" w:sz="0" w:space="0" w:color="auto"/>
                <w:bottom w:val="none" w:sz="0" w:space="0" w:color="auto"/>
                <w:right w:val="none" w:sz="0" w:space="0" w:color="auto"/>
              </w:divBdr>
            </w:div>
            <w:div w:id="959648322">
              <w:marLeft w:val="0"/>
              <w:marRight w:val="0"/>
              <w:marTop w:val="0"/>
              <w:marBottom w:val="0"/>
              <w:divBdr>
                <w:top w:val="none" w:sz="0" w:space="0" w:color="auto"/>
                <w:left w:val="none" w:sz="0" w:space="0" w:color="auto"/>
                <w:bottom w:val="none" w:sz="0" w:space="0" w:color="auto"/>
                <w:right w:val="none" w:sz="0" w:space="0" w:color="auto"/>
              </w:divBdr>
            </w:div>
            <w:div w:id="1054043908">
              <w:marLeft w:val="0"/>
              <w:marRight w:val="0"/>
              <w:marTop w:val="0"/>
              <w:marBottom w:val="0"/>
              <w:divBdr>
                <w:top w:val="none" w:sz="0" w:space="0" w:color="auto"/>
                <w:left w:val="none" w:sz="0" w:space="0" w:color="auto"/>
                <w:bottom w:val="none" w:sz="0" w:space="0" w:color="auto"/>
                <w:right w:val="none" w:sz="0" w:space="0" w:color="auto"/>
              </w:divBdr>
            </w:div>
            <w:div w:id="1598058908">
              <w:marLeft w:val="0"/>
              <w:marRight w:val="0"/>
              <w:marTop w:val="0"/>
              <w:marBottom w:val="0"/>
              <w:divBdr>
                <w:top w:val="none" w:sz="0" w:space="0" w:color="auto"/>
                <w:left w:val="none" w:sz="0" w:space="0" w:color="auto"/>
                <w:bottom w:val="none" w:sz="0" w:space="0" w:color="auto"/>
                <w:right w:val="none" w:sz="0" w:space="0" w:color="auto"/>
              </w:divBdr>
            </w:div>
            <w:div w:id="1838034377">
              <w:marLeft w:val="0"/>
              <w:marRight w:val="0"/>
              <w:marTop w:val="0"/>
              <w:marBottom w:val="0"/>
              <w:divBdr>
                <w:top w:val="none" w:sz="0" w:space="0" w:color="auto"/>
                <w:left w:val="none" w:sz="0" w:space="0" w:color="auto"/>
                <w:bottom w:val="none" w:sz="0" w:space="0" w:color="auto"/>
                <w:right w:val="none" w:sz="0" w:space="0" w:color="auto"/>
              </w:divBdr>
            </w:div>
            <w:div w:id="1852136913">
              <w:marLeft w:val="0"/>
              <w:marRight w:val="0"/>
              <w:marTop w:val="0"/>
              <w:marBottom w:val="0"/>
              <w:divBdr>
                <w:top w:val="none" w:sz="0" w:space="0" w:color="auto"/>
                <w:left w:val="none" w:sz="0" w:space="0" w:color="auto"/>
                <w:bottom w:val="none" w:sz="0" w:space="0" w:color="auto"/>
                <w:right w:val="none" w:sz="0" w:space="0" w:color="auto"/>
              </w:divBdr>
            </w:div>
            <w:div w:id="19913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761124">
      <w:bodyDiv w:val="1"/>
      <w:marLeft w:val="0"/>
      <w:marRight w:val="0"/>
      <w:marTop w:val="0"/>
      <w:marBottom w:val="0"/>
      <w:divBdr>
        <w:top w:val="none" w:sz="0" w:space="0" w:color="auto"/>
        <w:left w:val="none" w:sz="0" w:space="0" w:color="auto"/>
        <w:bottom w:val="none" w:sz="0" w:space="0" w:color="auto"/>
        <w:right w:val="none" w:sz="0" w:space="0" w:color="auto"/>
      </w:divBdr>
    </w:div>
    <w:div w:id="1355106912">
      <w:bodyDiv w:val="1"/>
      <w:marLeft w:val="0"/>
      <w:marRight w:val="0"/>
      <w:marTop w:val="0"/>
      <w:marBottom w:val="0"/>
      <w:divBdr>
        <w:top w:val="none" w:sz="0" w:space="0" w:color="auto"/>
        <w:left w:val="none" w:sz="0" w:space="0" w:color="auto"/>
        <w:bottom w:val="none" w:sz="0" w:space="0" w:color="auto"/>
        <w:right w:val="none" w:sz="0" w:space="0" w:color="auto"/>
      </w:divBdr>
    </w:div>
    <w:div w:id="1360549150">
      <w:bodyDiv w:val="1"/>
      <w:marLeft w:val="0"/>
      <w:marRight w:val="0"/>
      <w:marTop w:val="0"/>
      <w:marBottom w:val="0"/>
      <w:divBdr>
        <w:top w:val="none" w:sz="0" w:space="0" w:color="auto"/>
        <w:left w:val="none" w:sz="0" w:space="0" w:color="auto"/>
        <w:bottom w:val="none" w:sz="0" w:space="0" w:color="auto"/>
        <w:right w:val="none" w:sz="0" w:space="0" w:color="auto"/>
      </w:divBdr>
      <w:divsChild>
        <w:div w:id="148905751">
          <w:marLeft w:val="0"/>
          <w:marRight w:val="0"/>
          <w:marTop w:val="0"/>
          <w:marBottom w:val="0"/>
          <w:divBdr>
            <w:top w:val="none" w:sz="0" w:space="0" w:color="auto"/>
            <w:left w:val="none" w:sz="0" w:space="0" w:color="auto"/>
            <w:bottom w:val="none" w:sz="0" w:space="0" w:color="auto"/>
            <w:right w:val="none" w:sz="0" w:space="0" w:color="auto"/>
          </w:divBdr>
          <w:divsChild>
            <w:div w:id="108411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03072">
      <w:bodyDiv w:val="1"/>
      <w:marLeft w:val="0"/>
      <w:marRight w:val="0"/>
      <w:marTop w:val="0"/>
      <w:marBottom w:val="0"/>
      <w:divBdr>
        <w:top w:val="none" w:sz="0" w:space="0" w:color="auto"/>
        <w:left w:val="none" w:sz="0" w:space="0" w:color="auto"/>
        <w:bottom w:val="none" w:sz="0" w:space="0" w:color="auto"/>
        <w:right w:val="none" w:sz="0" w:space="0" w:color="auto"/>
      </w:divBdr>
      <w:divsChild>
        <w:div w:id="639960970">
          <w:marLeft w:val="0"/>
          <w:marRight w:val="0"/>
          <w:marTop w:val="0"/>
          <w:marBottom w:val="0"/>
          <w:divBdr>
            <w:top w:val="none" w:sz="0" w:space="0" w:color="auto"/>
            <w:left w:val="none" w:sz="0" w:space="0" w:color="auto"/>
            <w:bottom w:val="none" w:sz="0" w:space="0" w:color="auto"/>
            <w:right w:val="none" w:sz="0" w:space="0" w:color="auto"/>
          </w:divBdr>
          <w:divsChild>
            <w:div w:id="39428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01400">
      <w:bodyDiv w:val="1"/>
      <w:marLeft w:val="0"/>
      <w:marRight w:val="0"/>
      <w:marTop w:val="0"/>
      <w:marBottom w:val="0"/>
      <w:divBdr>
        <w:top w:val="none" w:sz="0" w:space="0" w:color="auto"/>
        <w:left w:val="none" w:sz="0" w:space="0" w:color="auto"/>
        <w:bottom w:val="none" w:sz="0" w:space="0" w:color="auto"/>
        <w:right w:val="none" w:sz="0" w:space="0" w:color="auto"/>
      </w:divBdr>
    </w:div>
    <w:div w:id="1441222255">
      <w:bodyDiv w:val="1"/>
      <w:marLeft w:val="0"/>
      <w:marRight w:val="0"/>
      <w:marTop w:val="0"/>
      <w:marBottom w:val="0"/>
      <w:divBdr>
        <w:top w:val="none" w:sz="0" w:space="0" w:color="auto"/>
        <w:left w:val="none" w:sz="0" w:space="0" w:color="auto"/>
        <w:bottom w:val="none" w:sz="0" w:space="0" w:color="auto"/>
        <w:right w:val="none" w:sz="0" w:space="0" w:color="auto"/>
      </w:divBdr>
      <w:divsChild>
        <w:div w:id="125050330">
          <w:marLeft w:val="0"/>
          <w:marRight w:val="0"/>
          <w:marTop w:val="0"/>
          <w:marBottom w:val="0"/>
          <w:divBdr>
            <w:top w:val="none" w:sz="0" w:space="0" w:color="auto"/>
            <w:left w:val="none" w:sz="0" w:space="0" w:color="auto"/>
            <w:bottom w:val="none" w:sz="0" w:space="0" w:color="auto"/>
            <w:right w:val="none" w:sz="0" w:space="0" w:color="auto"/>
          </w:divBdr>
        </w:div>
      </w:divsChild>
    </w:div>
    <w:div w:id="1448890067">
      <w:bodyDiv w:val="1"/>
      <w:marLeft w:val="0"/>
      <w:marRight w:val="0"/>
      <w:marTop w:val="0"/>
      <w:marBottom w:val="0"/>
      <w:divBdr>
        <w:top w:val="none" w:sz="0" w:space="0" w:color="auto"/>
        <w:left w:val="none" w:sz="0" w:space="0" w:color="auto"/>
        <w:bottom w:val="none" w:sz="0" w:space="0" w:color="auto"/>
        <w:right w:val="none" w:sz="0" w:space="0" w:color="auto"/>
      </w:divBdr>
      <w:divsChild>
        <w:div w:id="386682227">
          <w:marLeft w:val="0"/>
          <w:marRight w:val="0"/>
          <w:marTop w:val="0"/>
          <w:marBottom w:val="0"/>
          <w:divBdr>
            <w:top w:val="none" w:sz="0" w:space="0" w:color="auto"/>
            <w:left w:val="none" w:sz="0" w:space="0" w:color="auto"/>
            <w:bottom w:val="none" w:sz="0" w:space="0" w:color="auto"/>
            <w:right w:val="none" w:sz="0" w:space="0" w:color="auto"/>
          </w:divBdr>
          <w:divsChild>
            <w:div w:id="99064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11557">
      <w:bodyDiv w:val="1"/>
      <w:marLeft w:val="0"/>
      <w:marRight w:val="0"/>
      <w:marTop w:val="0"/>
      <w:marBottom w:val="0"/>
      <w:divBdr>
        <w:top w:val="none" w:sz="0" w:space="0" w:color="auto"/>
        <w:left w:val="none" w:sz="0" w:space="0" w:color="auto"/>
        <w:bottom w:val="none" w:sz="0" w:space="0" w:color="auto"/>
        <w:right w:val="none" w:sz="0" w:space="0" w:color="auto"/>
      </w:divBdr>
      <w:divsChild>
        <w:div w:id="859853879">
          <w:marLeft w:val="0"/>
          <w:marRight w:val="0"/>
          <w:marTop w:val="0"/>
          <w:marBottom w:val="0"/>
          <w:divBdr>
            <w:top w:val="none" w:sz="0" w:space="0" w:color="auto"/>
            <w:left w:val="none" w:sz="0" w:space="0" w:color="auto"/>
            <w:bottom w:val="none" w:sz="0" w:space="0" w:color="auto"/>
            <w:right w:val="none" w:sz="0" w:space="0" w:color="auto"/>
          </w:divBdr>
          <w:divsChild>
            <w:div w:id="15827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56197">
      <w:bodyDiv w:val="1"/>
      <w:marLeft w:val="0"/>
      <w:marRight w:val="0"/>
      <w:marTop w:val="0"/>
      <w:marBottom w:val="0"/>
      <w:divBdr>
        <w:top w:val="none" w:sz="0" w:space="0" w:color="auto"/>
        <w:left w:val="none" w:sz="0" w:space="0" w:color="auto"/>
        <w:bottom w:val="none" w:sz="0" w:space="0" w:color="auto"/>
        <w:right w:val="none" w:sz="0" w:space="0" w:color="auto"/>
      </w:divBdr>
      <w:divsChild>
        <w:div w:id="1108814710">
          <w:marLeft w:val="0"/>
          <w:marRight w:val="0"/>
          <w:marTop w:val="0"/>
          <w:marBottom w:val="0"/>
          <w:divBdr>
            <w:top w:val="none" w:sz="0" w:space="0" w:color="auto"/>
            <w:left w:val="none" w:sz="0" w:space="0" w:color="auto"/>
            <w:bottom w:val="none" w:sz="0" w:space="0" w:color="auto"/>
            <w:right w:val="none" w:sz="0" w:space="0" w:color="auto"/>
          </w:divBdr>
          <w:divsChild>
            <w:div w:id="19718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68984">
      <w:bodyDiv w:val="1"/>
      <w:marLeft w:val="0"/>
      <w:marRight w:val="0"/>
      <w:marTop w:val="0"/>
      <w:marBottom w:val="0"/>
      <w:divBdr>
        <w:top w:val="none" w:sz="0" w:space="0" w:color="auto"/>
        <w:left w:val="none" w:sz="0" w:space="0" w:color="auto"/>
        <w:bottom w:val="none" w:sz="0" w:space="0" w:color="auto"/>
        <w:right w:val="none" w:sz="0" w:space="0" w:color="auto"/>
      </w:divBdr>
      <w:divsChild>
        <w:div w:id="1097098032">
          <w:marLeft w:val="0"/>
          <w:marRight w:val="0"/>
          <w:marTop w:val="0"/>
          <w:marBottom w:val="0"/>
          <w:divBdr>
            <w:top w:val="none" w:sz="0" w:space="0" w:color="auto"/>
            <w:left w:val="none" w:sz="0" w:space="0" w:color="auto"/>
            <w:bottom w:val="none" w:sz="0" w:space="0" w:color="auto"/>
            <w:right w:val="none" w:sz="0" w:space="0" w:color="auto"/>
          </w:divBdr>
          <w:divsChild>
            <w:div w:id="95683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4714">
      <w:bodyDiv w:val="1"/>
      <w:marLeft w:val="0"/>
      <w:marRight w:val="0"/>
      <w:marTop w:val="0"/>
      <w:marBottom w:val="0"/>
      <w:divBdr>
        <w:top w:val="none" w:sz="0" w:space="0" w:color="auto"/>
        <w:left w:val="none" w:sz="0" w:space="0" w:color="auto"/>
        <w:bottom w:val="none" w:sz="0" w:space="0" w:color="auto"/>
        <w:right w:val="none" w:sz="0" w:space="0" w:color="auto"/>
      </w:divBdr>
      <w:divsChild>
        <w:div w:id="1813674612">
          <w:marLeft w:val="0"/>
          <w:marRight w:val="0"/>
          <w:marTop w:val="0"/>
          <w:marBottom w:val="0"/>
          <w:divBdr>
            <w:top w:val="none" w:sz="0" w:space="0" w:color="auto"/>
            <w:left w:val="none" w:sz="0" w:space="0" w:color="auto"/>
            <w:bottom w:val="none" w:sz="0" w:space="0" w:color="auto"/>
            <w:right w:val="none" w:sz="0" w:space="0" w:color="auto"/>
          </w:divBdr>
          <w:divsChild>
            <w:div w:id="7197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67671">
      <w:bodyDiv w:val="1"/>
      <w:marLeft w:val="0"/>
      <w:marRight w:val="0"/>
      <w:marTop w:val="0"/>
      <w:marBottom w:val="0"/>
      <w:divBdr>
        <w:top w:val="none" w:sz="0" w:space="0" w:color="auto"/>
        <w:left w:val="none" w:sz="0" w:space="0" w:color="auto"/>
        <w:bottom w:val="none" w:sz="0" w:space="0" w:color="auto"/>
        <w:right w:val="none" w:sz="0" w:space="0" w:color="auto"/>
      </w:divBdr>
      <w:divsChild>
        <w:div w:id="1928686545">
          <w:marLeft w:val="0"/>
          <w:marRight w:val="0"/>
          <w:marTop w:val="0"/>
          <w:marBottom w:val="0"/>
          <w:divBdr>
            <w:top w:val="none" w:sz="0" w:space="0" w:color="auto"/>
            <w:left w:val="none" w:sz="0" w:space="0" w:color="auto"/>
            <w:bottom w:val="none" w:sz="0" w:space="0" w:color="auto"/>
            <w:right w:val="none" w:sz="0" w:space="0" w:color="auto"/>
          </w:divBdr>
          <w:divsChild>
            <w:div w:id="24868211">
              <w:marLeft w:val="0"/>
              <w:marRight w:val="0"/>
              <w:marTop w:val="0"/>
              <w:marBottom w:val="0"/>
              <w:divBdr>
                <w:top w:val="none" w:sz="0" w:space="0" w:color="auto"/>
                <w:left w:val="none" w:sz="0" w:space="0" w:color="auto"/>
                <w:bottom w:val="none" w:sz="0" w:space="0" w:color="auto"/>
                <w:right w:val="none" w:sz="0" w:space="0" w:color="auto"/>
              </w:divBdr>
            </w:div>
            <w:div w:id="102578533">
              <w:marLeft w:val="0"/>
              <w:marRight w:val="0"/>
              <w:marTop w:val="0"/>
              <w:marBottom w:val="0"/>
              <w:divBdr>
                <w:top w:val="none" w:sz="0" w:space="0" w:color="auto"/>
                <w:left w:val="none" w:sz="0" w:space="0" w:color="auto"/>
                <w:bottom w:val="none" w:sz="0" w:space="0" w:color="auto"/>
                <w:right w:val="none" w:sz="0" w:space="0" w:color="auto"/>
              </w:divBdr>
            </w:div>
            <w:div w:id="104010022">
              <w:marLeft w:val="0"/>
              <w:marRight w:val="0"/>
              <w:marTop w:val="0"/>
              <w:marBottom w:val="0"/>
              <w:divBdr>
                <w:top w:val="none" w:sz="0" w:space="0" w:color="auto"/>
                <w:left w:val="none" w:sz="0" w:space="0" w:color="auto"/>
                <w:bottom w:val="none" w:sz="0" w:space="0" w:color="auto"/>
                <w:right w:val="none" w:sz="0" w:space="0" w:color="auto"/>
              </w:divBdr>
            </w:div>
            <w:div w:id="142047515">
              <w:marLeft w:val="0"/>
              <w:marRight w:val="0"/>
              <w:marTop w:val="0"/>
              <w:marBottom w:val="0"/>
              <w:divBdr>
                <w:top w:val="none" w:sz="0" w:space="0" w:color="auto"/>
                <w:left w:val="none" w:sz="0" w:space="0" w:color="auto"/>
                <w:bottom w:val="none" w:sz="0" w:space="0" w:color="auto"/>
                <w:right w:val="none" w:sz="0" w:space="0" w:color="auto"/>
              </w:divBdr>
            </w:div>
            <w:div w:id="188447500">
              <w:marLeft w:val="0"/>
              <w:marRight w:val="0"/>
              <w:marTop w:val="0"/>
              <w:marBottom w:val="0"/>
              <w:divBdr>
                <w:top w:val="none" w:sz="0" w:space="0" w:color="auto"/>
                <w:left w:val="none" w:sz="0" w:space="0" w:color="auto"/>
                <w:bottom w:val="none" w:sz="0" w:space="0" w:color="auto"/>
                <w:right w:val="none" w:sz="0" w:space="0" w:color="auto"/>
              </w:divBdr>
            </w:div>
            <w:div w:id="218977994">
              <w:marLeft w:val="0"/>
              <w:marRight w:val="0"/>
              <w:marTop w:val="0"/>
              <w:marBottom w:val="0"/>
              <w:divBdr>
                <w:top w:val="none" w:sz="0" w:space="0" w:color="auto"/>
                <w:left w:val="none" w:sz="0" w:space="0" w:color="auto"/>
                <w:bottom w:val="none" w:sz="0" w:space="0" w:color="auto"/>
                <w:right w:val="none" w:sz="0" w:space="0" w:color="auto"/>
              </w:divBdr>
            </w:div>
            <w:div w:id="251475016">
              <w:marLeft w:val="0"/>
              <w:marRight w:val="0"/>
              <w:marTop w:val="0"/>
              <w:marBottom w:val="0"/>
              <w:divBdr>
                <w:top w:val="none" w:sz="0" w:space="0" w:color="auto"/>
                <w:left w:val="none" w:sz="0" w:space="0" w:color="auto"/>
                <w:bottom w:val="none" w:sz="0" w:space="0" w:color="auto"/>
                <w:right w:val="none" w:sz="0" w:space="0" w:color="auto"/>
              </w:divBdr>
            </w:div>
            <w:div w:id="253054464">
              <w:marLeft w:val="0"/>
              <w:marRight w:val="0"/>
              <w:marTop w:val="0"/>
              <w:marBottom w:val="0"/>
              <w:divBdr>
                <w:top w:val="none" w:sz="0" w:space="0" w:color="auto"/>
                <w:left w:val="none" w:sz="0" w:space="0" w:color="auto"/>
                <w:bottom w:val="none" w:sz="0" w:space="0" w:color="auto"/>
                <w:right w:val="none" w:sz="0" w:space="0" w:color="auto"/>
              </w:divBdr>
            </w:div>
            <w:div w:id="299770768">
              <w:marLeft w:val="0"/>
              <w:marRight w:val="0"/>
              <w:marTop w:val="0"/>
              <w:marBottom w:val="0"/>
              <w:divBdr>
                <w:top w:val="none" w:sz="0" w:space="0" w:color="auto"/>
                <w:left w:val="none" w:sz="0" w:space="0" w:color="auto"/>
                <w:bottom w:val="none" w:sz="0" w:space="0" w:color="auto"/>
                <w:right w:val="none" w:sz="0" w:space="0" w:color="auto"/>
              </w:divBdr>
            </w:div>
            <w:div w:id="362291051">
              <w:marLeft w:val="0"/>
              <w:marRight w:val="0"/>
              <w:marTop w:val="0"/>
              <w:marBottom w:val="0"/>
              <w:divBdr>
                <w:top w:val="none" w:sz="0" w:space="0" w:color="auto"/>
                <w:left w:val="none" w:sz="0" w:space="0" w:color="auto"/>
                <w:bottom w:val="none" w:sz="0" w:space="0" w:color="auto"/>
                <w:right w:val="none" w:sz="0" w:space="0" w:color="auto"/>
              </w:divBdr>
            </w:div>
            <w:div w:id="487599878">
              <w:marLeft w:val="0"/>
              <w:marRight w:val="0"/>
              <w:marTop w:val="0"/>
              <w:marBottom w:val="0"/>
              <w:divBdr>
                <w:top w:val="none" w:sz="0" w:space="0" w:color="auto"/>
                <w:left w:val="none" w:sz="0" w:space="0" w:color="auto"/>
                <w:bottom w:val="none" w:sz="0" w:space="0" w:color="auto"/>
                <w:right w:val="none" w:sz="0" w:space="0" w:color="auto"/>
              </w:divBdr>
            </w:div>
            <w:div w:id="605620511">
              <w:marLeft w:val="0"/>
              <w:marRight w:val="0"/>
              <w:marTop w:val="0"/>
              <w:marBottom w:val="0"/>
              <w:divBdr>
                <w:top w:val="none" w:sz="0" w:space="0" w:color="auto"/>
                <w:left w:val="none" w:sz="0" w:space="0" w:color="auto"/>
                <w:bottom w:val="none" w:sz="0" w:space="0" w:color="auto"/>
                <w:right w:val="none" w:sz="0" w:space="0" w:color="auto"/>
              </w:divBdr>
            </w:div>
            <w:div w:id="724525289">
              <w:marLeft w:val="0"/>
              <w:marRight w:val="0"/>
              <w:marTop w:val="0"/>
              <w:marBottom w:val="0"/>
              <w:divBdr>
                <w:top w:val="none" w:sz="0" w:space="0" w:color="auto"/>
                <w:left w:val="none" w:sz="0" w:space="0" w:color="auto"/>
                <w:bottom w:val="none" w:sz="0" w:space="0" w:color="auto"/>
                <w:right w:val="none" w:sz="0" w:space="0" w:color="auto"/>
              </w:divBdr>
            </w:div>
            <w:div w:id="724991483">
              <w:marLeft w:val="0"/>
              <w:marRight w:val="0"/>
              <w:marTop w:val="0"/>
              <w:marBottom w:val="0"/>
              <w:divBdr>
                <w:top w:val="none" w:sz="0" w:space="0" w:color="auto"/>
                <w:left w:val="none" w:sz="0" w:space="0" w:color="auto"/>
                <w:bottom w:val="none" w:sz="0" w:space="0" w:color="auto"/>
                <w:right w:val="none" w:sz="0" w:space="0" w:color="auto"/>
              </w:divBdr>
            </w:div>
            <w:div w:id="725907883">
              <w:marLeft w:val="0"/>
              <w:marRight w:val="0"/>
              <w:marTop w:val="0"/>
              <w:marBottom w:val="0"/>
              <w:divBdr>
                <w:top w:val="none" w:sz="0" w:space="0" w:color="auto"/>
                <w:left w:val="none" w:sz="0" w:space="0" w:color="auto"/>
                <w:bottom w:val="none" w:sz="0" w:space="0" w:color="auto"/>
                <w:right w:val="none" w:sz="0" w:space="0" w:color="auto"/>
              </w:divBdr>
            </w:div>
            <w:div w:id="729841375">
              <w:marLeft w:val="0"/>
              <w:marRight w:val="0"/>
              <w:marTop w:val="0"/>
              <w:marBottom w:val="0"/>
              <w:divBdr>
                <w:top w:val="none" w:sz="0" w:space="0" w:color="auto"/>
                <w:left w:val="none" w:sz="0" w:space="0" w:color="auto"/>
                <w:bottom w:val="none" w:sz="0" w:space="0" w:color="auto"/>
                <w:right w:val="none" w:sz="0" w:space="0" w:color="auto"/>
              </w:divBdr>
            </w:div>
            <w:div w:id="737554685">
              <w:marLeft w:val="0"/>
              <w:marRight w:val="0"/>
              <w:marTop w:val="0"/>
              <w:marBottom w:val="0"/>
              <w:divBdr>
                <w:top w:val="none" w:sz="0" w:space="0" w:color="auto"/>
                <w:left w:val="none" w:sz="0" w:space="0" w:color="auto"/>
                <w:bottom w:val="none" w:sz="0" w:space="0" w:color="auto"/>
                <w:right w:val="none" w:sz="0" w:space="0" w:color="auto"/>
              </w:divBdr>
            </w:div>
            <w:div w:id="778718544">
              <w:marLeft w:val="0"/>
              <w:marRight w:val="0"/>
              <w:marTop w:val="0"/>
              <w:marBottom w:val="0"/>
              <w:divBdr>
                <w:top w:val="none" w:sz="0" w:space="0" w:color="auto"/>
                <w:left w:val="none" w:sz="0" w:space="0" w:color="auto"/>
                <w:bottom w:val="none" w:sz="0" w:space="0" w:color="auto"/>
                <w:right w:val="none" w:sz="0" w:space="0" w:color="auto"/>
              </w:divBdr>
            </w:div>
            <w:div w:id="809716038">
              <w:marLeft w:val="0"/>
              <w:marRight w:val="0"/>
              <w:marTop w:val="0"/>
              <w:marBottom w:val="0"/>
              <w:divBdr>
                <w:top w:val="none" w:sz="0" w:space="0" w:color="auto"/>
                <w:left w:val="none" w:sz="0" w:space="0" w:color="auto"/>
                <w:bottom w:val="none" w:sz="0" w:space="0" w:color="auto"/>
                <w:right w:val="none" w:sz="0" w:space="0" w:color="auto"/>
              </w:divBdr>
            </w:div>
            <w:div w:id="1040518116">
              <w:marLeft w:val="0"/>
              <w:marRight w:val="0"/>
              <w:marTop w:val="0"/>
              <w:marBottom w:val="0"/>
              <w:divBdr>
                <w:top w:val="none" w:sz="0" w:space="0" w:color="auto"/>
                <w:left w:val="none" w:sz="0" w:space="0" w:color="auto"/>
                <w:bottom w:val="none" w:sz="0" w:space="0" w:color="auto"/>
                <w:right w:val="none" w:sz="0" w:space="0" w:color="auto"/>
              </w:divBdr>
            </w:div>
            <w:div w:id="1047682215">
              <w:marLeft w:val="0"/>
              <w:marRight w:val="0"/>
              <w:marTop w:val="0"/>
              <w:marBottom w:val="0"/>
              <w:divBdr>
                <w:top w:val="none" w:sz="0" w:space="0" w:color="auto"/>
                <w:left w:val="none" w:sz="0" w:space="0" w:color="auto"/>
                <w:bottom w:val="none" w:sz="0" w:space="0" w:color="auto"/>
                <w:right w:val="none" w:sz="0" w:space="0" w:color="auto"/>
              </w:divBdr>
            </w:div>
            <w:div w:id="1072584857">
              <w:marLeft w:val="0"/>
              <w:marRight w:val="0"/>
              <w:marTop w:val="0"/>
              <w:marBottom w:val="0"/>
              <w:divBdr>
                <w:top w:val="none" w:sz="0" w:space="0" w:color="auto"/>
                <w:left w:val="none" w:sz="0" w:space="0" w:color="auto"/>
                <w:bottom w:val="none" w:sz="0" w:space="0" w:color="auto"/>
                <w:right w:val="none" w:sz="0" w:space="0" w:color="auto"/>
              </w:divBdr>
            </w:div>
            <w:div w:id="1329290095">
              <w:marLeft w:val="0"/>
              <w:marRight w:val="0"/>
              <w:marTop w:val="0"/>
              <w:marBottom w:val="0"/>
              <w:divBdr>
                <w:top w:val="none" w:sz="0" w:space="0" w:color="auto"/>
                <w:left w:val="none" w:sz="0" w:space="0" w:color="auto"/>
                <w:bottom w:val="none" w:sz="0" w:space="0" w:color="auto"/>
                <w:right w:val="none" w:sz="0" w:space="0" w:color="auto"/>
              </w:divBdr>
            </w:div>
            <w:div w:id="1410423994">
              <w:marLeft w:val="0"/>
              <w:marRight w:val="0"/>
              <w:marTop w:val="0"/>
              <w:marBottom w:val="0"/>
              <w:divBdr>
                <w:top w:val="none" w:sz="0" w:space="0" w:color="auto"/>
                <w:left w:val="none" w:sz="0" w:space="0" w:color="auto"/>
                <w:bottom w:val="none" w:sz="0" w:space="0" w:color="auto"/>
                <w:right w:val="none" w:sz="0" w:space="0" w:color="auto"/>
              </w:divBdr>
            </w:div>
            <w:div w:id="1424304664">
              <w:marLeft w:val="0"/>
              <w:marRight w:val="0"/>
              <w:marTop w:val="0"/>
              <w:marBottom w:val="0"/>
              <w:divBdr>
                <w:top w:val="none" w:sz="0" w:space="0" w:color="auto"/>
                <w:left w:val="none" w:sz="0" w:space="0" w:color="auto"/>
                <w:bottom w:val="none" w:sz="0" w:space="0" w:color="auto"/>
                <w:right w:val="none" w:sz="0" w:space="0" w:color="auto"/>
              </w:divBdr>
            </w:div>
            <w:div w:id="1455099561">
              <w:marLeft w:val="0"/>
              <w:marRight w:val="0"/>
              <w:marTop w:val="0"/>
              <w:marBottom w:val="0"/>
              <w:divBdr>
                <w:top w:val="none" w:sz="0" w:space="0" w:color="auto"/>
                <w:left w:val="none" w:sz="0" w:space="0" w:color="auto"/>
                <w:bottom w:val="none" w:sz="0" w:space="0" w:color="auto"/>
                <w:right w:val="none" w:sz="0" w:space="0" w:color="auto"/>
              </w:divBdr>
            </w:div>
            <w:div w:id="1509901250">
              <w:marLeft w:val="0"/>
              <w:marRight w:val="0"/>
              <w:marTop w:val="0"/>
              <w:marBottom w:val="0"/>
              <w:divBdr>
                <w:top w:val="none" w:sz="0" w:space="0" w:color="auto"/>
                <w:left w:val="none" w:sz="0" w:space="0" w:color="auto"/>
                <w:bottom w:val="none" w:sz="0" w:space="0" w:color="auto"/>
                <w:right w:val="none" w:sz="0" w:space="0" w:color="auto"/>
              </w:divBdr>
            </w:div>
            <w:div w:id="1525706609">
              <w:marLeft w:val="0"/>
              <w:marRight w:val="0"/>
              <w:marTop w:val="0"/>
              <w:marBottom w:val="0"/>
              <w:divBdr>
                <w:top w:val="none" w:sz="0" w:space="0" w:color="auto"/>
                <w:left w:val="none" w:sz="0" w:space="0" w:color="auto"/>
                <w:bottom w:val="none" w:sz="0" w:space="0" w:color="auto"/>
                <w:right w:val="none" w:sz="0" w:space="0" w:color="auto"/>
              </w:divBdr>
            </w:div>
            <w:div w:id="1613703982">
              <w:marLeft w:val="0"/>
              <w:marRight w:val="0"/>
              <w:marTop w:val="0"/>
              <w:marBottom w:val="0"/>
              <w:divBdr>
                <w:top w:val="none" w:sz="0" w:space="0" w:color="auto"/>
                <w:left w:val="none" w:sz="0" w:space="0" w:color="auto"/>
                <w:bottom w:val="none" w:sz="0" w:space="0" w:color="auto"/>
                <w:right w:val="none" w:sz="0" w:space="0" w:color="auto"/>
              </w:divBdr>
            </w:div>
            <w:div w:id="1647080142">
              <w:marLeft w:val="0"/>
              <w:marRight w:val="0"/>
              <w:marTop w:val="0"/>
              <w:marBottom w:val="0"/>
              <w:divBdr>
                <w:top w:val="none" w:sz="0" w:space="0" w:color="auto"/>
                <w:left w:val="none" w:sz="0" w:space="0" w:color="auto"/>
                <w:bottom w:val="none" w:sz="0" w:space="0" w:color="auto"/>
                <w:right w:val="none" w:sz="0" w:space="0" w:color="auto"/>
              </w:divBdr>
            </w:div>
            <w:div w:id="1647973066">
              <w:marLeft w:val="0"/>
              <w:marRight w:val="0"/>
              <w:marTop w:val="0"/>
              <w:marBottom w:val="0"/>
              <w:divBdr>
                <w:top w:val="none" w:sz="0" w:space="0" w:color="auto"/>
                <w:left w:val="none" w:sz="0" w:space="0" w:color="auto"/>
                <w:bottom w:val="none" w:sz="0" w:space="0" w:color="auto"/>
                <w:right w:val="none" w:sz="0" w:space="0" w:color="auto"/>
              </w:divBdr>
            </w:div>
            <w:div w:id="1651865959">
              <w:marLeft w:val="0"/>
              <w:marRight w:val="0"/>
              <w:marTop w:val="0"/>
              <w:marBottom w:val="0"/>
              <w:divBdr>
                <w:top w:val="none" w:sz="0" w:space="0" w:color="auto"/>
                <w:left w:val="none" w:sz="0" w:space="0" w:color="auto"/>
                <w:bottom w:val="none" w:sz="0" w:space="0" w:color="auto"/>
                <w:right w:val="none" w:sz="0" w:space="0" w:color="auto"/>
              </w:divBdr>
            </w:div>
            <w:div w:id="1724671208">
              <w:marLeft w:val="0"/>
              <w:marRight w:val="0"/>
              <w:marTop w:val="0"/>
              <w:marBottom w:val="0"/>
              <w:divBdr>
                <w:top w:val="none" w:sz="0" w:space="0" w:color="auto"/>
                <w:left w:val="none" w:sz="0" w:space="0" w:color="auto"/>
                <w:bottom w:val="none" w:sz="0" w:space="0" w:color="auto"/>
                <w:right w:val="none" w:sz="0" w:space="0" w:color="auto"/>
              </w:divBdr>
            </w:div>
            <w:div w:id="1767798911">
              <w:marLeft w:val="0"/>
              <w:marRight w:val="0"/>
              <w:marTop w:val="0"/>
              <w:marBottom w:val="0"/>
              <w:divBdr>
                <w:top w:val="none" w:sz="0" w:space="0" w:color="auto"/>
                <w:left w:val="none" w:sz="0" w:space="0" w:color="auto"/>
                <w:bottom w:val="none" w:sz="0" w:space="0" w:color="auto"/>
                <w:right w:val="none" w:sz="0" w:space="0" w:color="auto"/>
              </w:divBdr>
            </w:div>
            <w:div w:id="1788310309">
              <w:marLeft w:val="0"/>
              <w:marRight w:val="0"/>
              <w:marTop w:val="0"/>
              <w:marBottom w:val="0"/>
              <w:divBdr>
                <w:top w:val="none" w:sz="0" w:space="0" w:color="auto"/>
                <w:left w:val="none" w:sz="0" w:space="0" w:color="auto"/>
                <w:bottom w:val="none" w:sz="0" w:space="0" w:color="auto"/>
                <w:right w:val="none" w:sz="0" w:space="0" w:color="auto"/>
              </w:divBdr>
            </w:div>
            <w:div w:id="1896890847">
              <w:marLeft w:val="0"/>
              <w:marRight w:val="0"/>
              <w:marTop w:val="0"/>
              <w:marBottom w:val="0"/>
              <w:divBdr>
                <w:top w:val="none" w:sz="0" w:space="0" w:color="auto"/>
                <w:left w:val="none" w:sz="0" w:space="0" w:color="auto"/>
                <w:bottom w:val="none" w:sz="0" w:space="0" w:color="auto"/>
                <w:right w:val="none" w:sz="0" w:space="0" w:color="auto"/>
              </w:divBdr>
            </w:div>
            <w:div w:id="1908832168">
              <w:marLeft w:val="0"/>
              <w:marRight w:val="0"/>
              <w:marTop w:val="0"/>
              <w:marBottom w:val="0"/>
              <w:divBdr>
                <w:top w:val="none" w:sz="0" w:space="0" w:color="auto"/>
                <w:left w:val="none" w:sz="0" w:space="0" w:color="auto"/>
                <w:bottom w:val="none" w:sz="0" w:space="0" w:color="auto"/>
                <w:right w:val="none" w:sz="0" w:space="0" w:color="auto"/>
              </w:divBdr>
            </w:div>
            <w:div w:id="1946616912">
              <w:marLeft w:val="0"/>
              <w:marRight w:val="0"/>
              <w:marTop w:val="0"/>
              <w:marBottom w:val="0"/>
              <w:divBdr>
                <w:top w:val="none" w:sz="0" w:space="0" w:color="auto"/>
                <w:left w:val="none" w:sz="0" w:space="0" w:color="auto"/>
                <w:bottom w:val="none" w:sz="0" w:space="0" w:color="auto"/>
                <w:right w:val="none" w:sz="0" w:space="0" w:color="auto"/>
              </w:divBdr>
            </w:div>
            <w:div w:id="2110663847">
              <w:marLeft w:val="0"/>
              <w:marRight w:val="0"/>
              <w:marTop w:val="0"/>
              <w:marBottom w:val="0"/>
              <w:divBdr>
                <w:top w:val="none" w:sz="0" w:space="0" w:color="auto"/>
                <w:left w:val="none" w:sz="0" w:space="0" w:color="auto"/>
                <w:bottom w:val="none" w:sz="0" w:space="0" w:color="auto"/>
                <w:right w:val="none" w:sz="0" w:space="0" w:color="auto"/>
              </w:divBdr>
            </w:div>
            <w:div w:id="2115053887">
              <w:marLeft w:val="0"/>
              <w:marRight w:val="0"/>
              <w:marTop w:val="0"/>
              <w:marBottom w:val="0"/>
              <w:divBdr>
                <w:top w:val="none" w:sz="0" w:space="0" w:color="auto"/>
                <w:left w:val="none" w:sz="0" w:space="0" w:color="auto"/>
                <w:bottom w:val="none" w:sz="0" w:space="0" w:color="auto"/>
                <w:right w:val="none" w:sz="0" w:space="0" w:color="auto"/>
              </w:divBdr>
            </w:div>
            <w:div w:id="2118330487">
              <w:marLeft w:val="0"/>
              <w:marRight w:val="0"/>
              <w:marTop w:val="0"/>
              <w:marBottom w:val="0"/>
              <w:divBdr>
                <w:top w:val="none" w:sz="0" w:space="0" w:color="auto"/>
                <w:left w:val="none" w:sz="0" w:space="0" w:color="auto"/>
                <w:bottom w:val="none" w:sz="0" w:space="0" w:color="auto"/>
                <w:right w:val="none" w:sz="0" w:space="0" w:color="auto"/>
              </w:divBdr>
            </w:div>
            <w:div w:id="212974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82708">
      <w:bodyDiv w:val="1"/>
      <w:marLeft w:val="0"/>
      <w:marRight w:val="0"/>
      <w:marTop w:val="0"/>
      <w:marBottom w:val="0"/>
      <w:divBdr>
        <w:top w:val="none" w:sz="0" w:space="0" w:color="auto"/>
        <w:left w:val="none" w:sz="0" w:space="0" w:color="auto"/>
        <w:bottom w:val="none" w:sz="0" w:space="0" w:color="auto"/>
        <w:right w:val="none" w:sz="0" w:space="0" w:color="auto"/>
      </w:divBdr>
      <w:divsChild>
        <w:div w:id="541862213">
          <w:marLeft w:val="0"/>
          <w:marRight w:val="0"/>
          <w:marTop w:val="0"/>
          <w:marBottom w:val="0"/>
          <w:divBdr>
            <w:top w:val="none" w:sz="0" w:space="0" w:color="auto"/>
            <w:left w:val="none" w:sz="0" w:space="0" w:color="auto"/>
            <w:bottom w:val="none" w:sz="0" w:space="0" w:color="auto"/>
            <w:right w:val="none" w:sz="0" w:space="0" w:color="auto"/>
          </w:divBdr>
          <w:divsChild>
            <w:div w:id="1593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370407">
      <w:bodyDiv w:val="1"/>
      <w:marLeft w:val="0"/>
      <w:marRight w:val="0"/>
      <w:marTop w:val="0"/>
      <w:marBottom w:val="0"/>
      <w:divBdr>
        <w:top w:val="none" w:sz="0" w:space="0" w:color="auto"/>
        <w:left w:val="none" w:sz="0" w:space="0" w:color="auto"/>
        <w:bottom w:val="none" w:sz="0" w:space="0" w:color="auto"/>
        <w:right w:val="none" w:sz="0" w:space="0" w:color="auto"/>
      </w:divBdr>
      <w:divsChild>
        <w:div w:id="1876699091">
          <w:marLeft w:val="0"/>
          <w:marRight w:val="0"/>
          <w:marTop w:val="0"/>
          <w:marBottom w:val="0"/>
          <w:divBdr>
            <w:top w:val="none" w:sz="0" w:space="0" w:color="auto"/>
            <w:left w:val="none" w:sz="0" w:space="0" w:color="auto"/>
            <w:bottom w:val="none" w:sz="0" w:space="0" w:color="auto"/>
            <w:right w:val="none" w:sz="0" w:space="0" w:color="auto"/>
          </w:divBdr>
          <w:divsChild>
            <w:div w:id="210051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17635">
      <w:bodyDiv w:val="1"/>
      <w:marLeft w:val="0"/>
      <w:marRight w:val="0"/>
      <w:marTop w:val="0"/>
      <w:marBottom w:val="0"/>
      <w:divBdr>
        <w:top w:val="none" w:sz="0" w:space="0" w:color="auto"/>
        <w:left w:val="none" w:sz="0" w:space="0" w:color="auto"/>
        <w:bottom w:val="none" w:sz="0" w:space="0" w:color="auto"/>
        <w:right w:val="none" w:sz="0" w:space="0" w:color="auto"/>
      </w:divBdr>
    </w:div>
    <w:div w:id="1613053482">
      <w:bodyDiv w:val="1"/>
      <w:marLeft w:val="0"/>
      <w:marRight w:val="0"/>
      <w:marTop w:val="0"/>
      <w:marBottom w:val="0"/>
      <w:divBdr>
        <w:top w:val="none" w:sz="0" w:space="0" w:color="auto"/>
        <w:left w:val="none" w:sz="0" w:space="0" w:color="auto"/>
        <w:bottom w:val="none" w:sz="0" w:space="0" w:color="auto"/>
        <w:right w:val="none" w:sz="0" w:space="0" w:color="auto"/>
      </w:divBdr>
      <w:divsChild>
        <w:div w:id="84036539">
          <w:marLeft w:val="0"/>
          <w:marRight w:val="0"/>
          <w:marTop w:val="0"/>
          <w:marBottom w:val="0"/>
          <w:divBdr>
            <w:top w:val="none" w:sz="0" w:space="0" w:color="auto"/>
            <w:left w:val="none" w:sz="0" w:space="0" w:color="auto"/>
            <w:bottom w:val="none" w:sz="0" w:space="0" w:color="auto"/>
            <w:right w:val="none" w:sz="0" w:space="0" w:color="auto"/>
          </w:divBdr>
          <w:divsChild>
            <w:div w:id="169202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86816">
      <w:bodyDiv w:val="1"/>
      <w:marLeft w:val="0"/>
      <w:marRight w:val="0"/>
      <w:marTop w:val="0"/>
      <w:marBottom w:val="0"/>
      <w:divBdr>
        <w:top w:val="none" w:sz="0" w:space="0" w:color="auto"/>
        <w:left w:val="none" w:sz="0" w:space="0" w:color="auto"/>
        <w:bottom w:val="none" w:sz="0" w:space="0" w:color="auto"/>
        <w:right w:val="none" w:sz="0" w:space="0" w:color="auto"/>
      </w:divBdr>
      <w:divsChild>
        <w:div w:id="261037721">
          <w:marLeft w:val="0"/>
          <w:marRight w:val="0"/>
          <w:marTop w:val="0"/>
          <w:marBottom w:val="0"/>
          <w:divBdr>
            <w:top w:val="none" w:sz="0" w:space="0" w:color="auto"/>
            <w:left w:val="none" w:sz="0" w:space="0" w:color="auto"/>
            <w:bottom w:val="none" w:sz="0" w:space="0" w:color="auto"/>
            <w:right w:val="none" w:sz="0" w:space="0" w:color="auto"/>
          </w:divBdr>
          <w:divsChild>
            <w:div w:id="37712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98680">
      <w:bodyDiv w:val="1"/>
      <w:marLeft w:val="0"/>
      <w:marRight w:val="0"/>
      <w:marTop w:val="0"/>
      <w:marBottom w:val="0"/>
      <w:divBdr>
        <w:top w:val="none" w:sz="0" w:space="0" w:color="auto"/>
        <w:left w:val="none" w:sz="0" w:space="0" w:color="auto"/>
        <w:bottom w:val="none" w:sz="0" w:space="0" w:color="auto"/>
        <w:right w:val="none" w:sz="0" w:space="0" w:color="auto"/>
      </w:divBdr>
      <w:divsChild>
        <w:div w:id="1205366134">
          <w:marLeft w:val="0"/>
          <w:marRight w:val="0"/>
          <w:marTop w:val="0"/>
          <w:marBottom w:val="0"/>
          <w:divBdr>
            <w:top w:val="none" w:sz="0" w:space="0" w:color="auto"/>
            <w:left w:val="none" w:sz="0" w:space="0" w:color="auto"/>
            <w:bottom w:val="none" w:sz="0" w:space="0" w:color="auto"/>
            <w:right w:val="none" w:sz="0" w:space="0" w:color="auto"/>
          </w:divBdr>
          <w:divsChild>
            <w:div w:id="3063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49061">
      <w:bodyDiv w:val="1"/>
      <w:marLeft w:val="0"/>
      <w:marRight w:val="0"/>
      <w:marTop w:val="0"/>
      <w:marBottom w:val="0"/>
      <w:divBdr>
        <w:top w:val="none" w:sz="0" w:space="0" w:color="auto"/>
        <w:left w:val="none" w:sz="0" w:space="0" w:color="auto"/>
        <w:bottom w:val="none" w:sz="0" w:space="0" w:color="auto"/>
        <w:right w:val="none" w:sz="0" w:space="0" w:color="auto"/>
      </w:divBdr>
    </w:div>
    <w:div w:id="1657681097">
      <w:bodyDiv w:val="1"/>
      <w:marLeft w:val="0"/>
      <w:marRight w:val="0"/>
      <w:marTop w:val="0"/>
      <w:marBottom w:val="0"/>
      <w:divBdr>
        <w:top w:val="none" w:sz="0" w:space="0" w:color="auto"/>
        <w:left w:val="none" w:sz="0" w:space="0" w:color="auto"/>
        <w:bottom w:val="none" w:sz="0" w:space="0" w:color="auto"/>
        <w:right w:val="none" w:sz="0" w:space="0" w:color="auto"/>
      </w:divBdr>
    </w:div>
    <w:div w:id="1665663346">
      <w:bodyDiv w:val="1"/>
      <w:marLeft w:val="0"/>
      <w:marRight w:val="0"/>
      <w:marTop w:val="0"/>
      <w:marBottom w:val="0"/>
      <w:divBdr>
        <w:top w:val="none" w:sz="0" w:space="0" w:color="auto"/>
        <w:left w:val="none" w:sz="0" w:space="0" w:color="auto"/>
        <w:bottom w:val="none" w:sz="0" w:space="0" w:color="auto"/>
        <w:right w:val="none" w:sz="0" w:space="0" w:color="auto"/>
      </w:divBdr>
      <w:divsChild>
        <w:div w:id="1009525695">
          <w:marLeft w:val="0"/>
          <w:marRight w:val="0"/>
          <w:marTop w:val="0"/>
          <w:marBottom w:val="0"/>
          <w:divBdr>
            <w:top w:val="none" w:sz="0" w:space="0" w:color="auto"/>
            <w:left w:val="none" w:sz="0" w:space="0" w:color="auto"/>
            <w:bottom w:val="none" w:sz="0" w:space="0" w:color="auto"/>
            <w:right w:val="none" w:sz="0" w:space="0" w:color="auto"/>
          </w:divBdr>
          <w:divsChild>
            <w:div w:id="213196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78585">
      <w:bodyDiv w:val="1"/>
      <w:marLeft w:val="0"/>
      <w:marRight w:val="0"/>
      <w:marTop w:val="0"/>
      <w:marBottom w:val="0"/>
      <w:divBdr>
        <w:top w:val="none" w:sz="0" w:space="0" w:color="auto"/>
        <w:left w:val="none" w:sz="0" w:space="0" w:color="auto"/>
        <w:bottom w:val="none" w:sz="0" w:space="0" w:color="auto"/>
        <w:right w:val="none" w:sz="0" w:space="0" w:color="auto"/>
      </w:divBdr>
    </w:div>
    <w:div w:id="1685010313">
      <w:bodyDiv w:val="1"/>
      <w:marLeft w:val="0"/>
      <w:marRight w:val="0"/>
      <w:marTop w:val="0"/>
      <w:marBottom w:val="0"/>
      <w:divBdr>
        <w:top w:val="none" w:sz="0" w:space="0" w:color="auto"/>
        <w:left w:val="none" w:sz="0" w:space="0" w:color="auto"/>
        <w:bottom w:val="none" w:sz="0" w:space="0" w:color="auto"/>
        <w:right w:val="none" w:sz="0" w:space="0" w:color="auto"/>
      </w:divBdr>
      <w:divsChild>
        <w:div w:id="881091974">
          <w:marLeft w:val="547"/>
          <w:marRight w:val="0"/>
          <w:marTop w:val="0"/>
          <w:marBottom w:val="0"/>
          <w:divBdr>
            <w:top w:val="none" w:sz="0" w:space="0" w:color="auto"/>
            <w:left w:val="none" w:sz="0" w:space="0" w:color="auto"/>
            <w:bottom w:val="none" w:sz="0" w:space="0" w:color="auto"/>
            <w:right w:val="none" w:sz="0" w:space="0" w:color="auto"/>
          </w:divBdr>
        </w:div>
      </w:divsChild>
    </w:div>
    <w:div w:id="1765032313">
      <w:bodyDiv w:val="1"/>
      <w:marLeft w:val="0"/>
      <w:marRight w:val="0"/>
      <w:marTop w:val="0"/>
      <w:marBottom w:val="0"/>
      <w:divBdr>
        <w:top w:val="none" w:sz="0" w:space="0" w:color="auto"/>
        <w:left w:val="none" w:sz="0" w:space="0" w:color="auto"/>
        <w:bottom w:val="none" w:sz="0" w:space="0" w:color="auto"/>
        <w:right w:val="none" w:sz="0" w:space="0" w:color="auto"/>
      </w:divBdr>
      <w:divsChild>
        <w:div w:id="110904224">
          <w:marLeft w:val="0"/>
          <w:marRight w:val="0"/>
          <w:marTop w:val="0"/>
          <w:marBottom w:val="0"/>
          <w:divBdr>
            <w:top w:val="none" w:sz="0" w:space="0" w:color="auto"/>
            <w:left w:val="none" w:sz="0" w:space="0" w:color="auto"/>
            <w:bottom w:val="none" w:sz="0" w:space="0" w:color="auto"/>
            <w:right w:val="none" w:sz="0" w:space="0" w:color="auto"/>
          </w:divBdr>
          <w:divsChild>
            <w:div w:id="177204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06974">
      <w:bodyDiv w:val="1"/>
      <w:marLeft w:val="0"/>
      <w:marRight w:val="0"/>
      <w:marTop w:val="0"/>
      <w:marBottom w:val="0"/>
      <w:divBdr>
        <w:top w:val="none" w:sz="0" w:space="0" w:color="auto"/>
        <w:left w:val="none" w:sz="0" w:space="0" w:color="auto"/>
        <w:bottom w:val="none" w:sz="0" w:space="0" w:color="auto"/>
        <w:right w:val="none" w:sz="0" w:space="0" w:color="auto"/>
      </w:divBdr>
    </w:div>
    <w:div w:id="1819757772">
      <w:bodyDiv w:val="1"/>
      <w:marLeft w:val="0"/>
      <w:marRight w:val="0"/>
      <w:marTop w:val="0"/>
      <w:marBottom w:val="0"/>
      <w:divBdr>
        <w:top w:val="none" w:sz="0" w:space="0" w:color="auto"/>
        <w:left w:val="none" w:sz="0" w:space="0" w:color="auto"/>
        <w:bottom w:val="none" w:sz="0" w:space="0" w:color="auto"/>
        <w:right w:val="none" w:sz="0" w:space="0" w:color="auto"/>
      </w:divBdr>
      <w:divsChild>
        <w:div w:id="629630005">
          <w:marLeft w:val="0"/>
          <w:marRight w:val="0"/>
          <w:marTop w:val="0"/>
          <w:marBottom w:val="0"/>
          <w:divBdr>
            <w:top w:val="none" w:sz="0" w:space="0" w:color="auto"/>
            <w:left w:val="none" w:sz="0" w:space="0" w:color="auto"/>
            <w:bottom w:val="none" w:sz="0" w:space="0" w:color="auto"/>
            <w:right w:val="none" w:sz="0" w:space="0" w:color="auto"/>
          </w:divBdr>
          <w:divsChild>
            <w:div w:id="1073817410">
              <w:marLeft w:val="0"/>
              <w:marRight w:val="0"/>
              <w:marTop w:val="0"/>
              <w:marBottom w:val="0"/>
              <w:divBdr>
                <w:top w:val="none" w:sz="0" w:space="0" w:color="auto"/>
                <w:left w:val="none" w:sz="0" w:space="0" w:color="auto"/>
                <w:bottom w:val="none" w:sz="0" w:space="0" w:color="auto"/>
                <w:right w:val="none" w:sz="0" w:space="0" w:color="auto"/>
              </w:divBdr>
            </w:div>
            <w:div w:id="707606949">
              <w:marLeft w:val="0"/>
              <w:marRight w:val="0"/>
              <w:marTop w:val="0"/>
              <w:marBottom w:val="0"/>
              <w:divBdr>
                <w:top w:val="none" w:sz="0" w:space="0" w:color="auto"/>
                <w:left w:val="none" w:sz="0" w:space="0" w:color="auto"/>
                <w:bottom w:val="none" w:sz="0" w:space="0" w:color="auto"/>
                <w:right w:val="none" w:sz="0" w:space="0" w:color="auto"/>
              </w:divBdr>
            </w:div>
            <w:div w:id="434178555">
              <w:marLeft w:val="0"/>
              <w:marRight w:val="0"/>
              <w:marTop w:val="0"/>
              <w:marBottom w:val="0"/>
              <w:divBdr>
                <w:top w:val="none" w:sz="0" w:space="0" w:color="auto"/>
                <w:left w:val="none" w:sz="0" w:space="0" w:color="auto"/>
                <w:bottom w:val="none" w:sz="0" w:space="0" w:color="auto"/>
                <w:right w:val="none" w:sz="0" w:space="0" w:color="auto"/>
              </w:divBdr>
            </w:div>
            <w:div w:id="206991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94740">
      <w:bodyDiv w:val="1"/>
      <w:marLeft w:val="0"/>
      <w:marRight w:val="0"/>
      <w:marTop w:val="0"/>
      <w:marBottom w:val="0"/>
      <w:divBdr>
        <w:top w:val="none" w:sz="0" w:space="0" w:color="auto"/>
        <w:left w:val="none" w:sz="0" w:space="0" w:color="auto"/>
        <w:bottom w:val="none" w:sz="0" w:space="0" w:color="auto"/>
        <w:right w:val="none" w:sz="0" w:space="0" w:color="auto"/>
      </w:divBdr>
      <w:divsChild>
        <w:div w:id="2055230840">
          <w:marLeft w:val="0"/>
          <w:marRight w:val="0"/>
          <w:marTop w:val="0"/>
          <w:marBottom w:val="0"/>
          <w:divBdr>
            <w:top w:val="none" w:sz="0" w:space="0" w:color="auto"/>
            <w:left w:val="none" w:sz="0" w:space="0" w:color="auto"/>
            <w:bottom w:val="none" w:sz="0" w:space="0" w:color="auto"/>
            <w:right w:val="none" w:sz="0" w:space="0" w:color="auto"/>
          </w:divBdr>
          <w:divsChild>
            <w:div w:id="144206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23852">
      <w:bodyDiv w:val="1"/>
      <w:marLeft w:val="0"/>
      <w:marRight w:val="0"/>
      <w:marTop w:val="0"/>
      <w:marBottom w:val="0"/>
      <w:divBdr>
        <w:top w:val="none" w:sz="0" w:space="0" w:color="auto"/>
        <w:left w:val="none" w:sz="0" w:space="0" w:color="auto"/>
        <w:bottom w:val="none" w:sz="0" w:space="0" w:color="auto"/>
        <w:right w:val="none" w:sz="0" w:space="0" w:color="auto"/>
      </w:divBdr>
      <w:divsChild>
        <w:div w:id="839928016">
          <w:marLeft w:val="0"/>
          <w:marRight w:val="0"/>
          <w:marTop w:val="0"/>
          <w:marBottom w:val="0"/>
          <w:divBdr>
            <w:top w:val="none" w:sz="0" w:space="0" w:color="auto"/>
            <w:left w:val="none" w:sz="0" w:space="0" w:color="auto"/>
            <w:bottom w:val="none" w:sz="0" w:space="0" w:color="auto"/>
            <w:right w:val="none" w:sz="0" w:space="0" w:color="auto"/>
          </w:divBdr>
          <w:divsChild>
            <w:div w:id="1590962530">
              <w:marLeft w:val="0"/>
              <w:marRight w:val="0"/>
              <w:marTop w:val="0"/>
              <w:marBottom w:val="0"/>
              <w:divBdr>
                <w:top w:val="none" w:sz="0" w:space="0" w:color="auto"/>
                <w:left w:val="none" w:sz="0" w:space="0" w:color="auto"/>
                <w:bottom w:val="none" w:sz="0" w:space="0" w:color="auto"/>
                <w:right w:val="none" w:sz="0" w:space="0" w:color="auto"/>
              </w:divBdr>
            </w:div>
            <w:div w:id="175597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01272">
      <w:bodyDiv w:val="1"/>
      <w:marLeft w:val="0"/>
      <w:marRight w:val="0"/>
      <w:marTop w:val="0"/>
      <w:marBottom w:val="0"/>
      <w:divBdr>
        <w:top w:val="none" w:sz="0" w:space="0" w:color="auto"/>
        <w:left w:val="none" w:sz="0" w:space="0" w:color="auto"/>
        <w:bottom w:val="none" w:sz="0" w:space="0" w:color="auto"/>
        <w:right w:val="none" w:sz="0" w:space="0" w:color="auto"/>
      </w:divBdr>
    </w:div>
    <w:div w:id="1856773500">
      <w:bodyDiv w:val="1"/>
      <w:marLeft w:val="0"/>
      <w:marRight w:val="0"/>
      <w:marTop w:val="0"/>
      <w:marBottom w:val="0"/>
      <w:divBdr>
        <w:top w:val="none" w:sz="0" w:space="0" w:color="auto"/>
        <w:left w:val="none" w:sz="0" w:space="0" w:color="auto"/>
        <w:bottom w:val="none" w:sz="0" w:space="0" w:color="auto"/>
        <w:right w:val="none" w:sz="0" w:space="0" w:color="auto"/>
      </w:divBdr>
      <w:divsChild>
        <w:div w:id="418060426">
          <w:marLeft w:val="0"/>
          <w:marRight w:val="0"/>
          <w:marTop w:val="0"/>
          <w:marBottom w:val="0"/>
          <w:divBdr>
            <w:top w:val="none" w:sz="0" w:space="0" w:color="auto"/>
            <w:left w:val="none" w:sz="0" w:space="0" w:color="auto"/>
            <w:bottom w:val="none" w:sz="0" w:space="0" w:color="auto"/>
            <w:right w:val="none" w:sz="0" w:space="0" w:color="auto"/>
          </w:divBdr>
          <w:divsChild>
            <w:div w:id="129494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4733">
      <w:bodyDiv w:val="1"/>
      <w:marLeft w:val="0"/>
      <w:marRight w:val="0"/>
      <w:marTop w:val="0"/>
      <w:marBottom w:val="0"/>
      <w:divBdr>
        <w:top w:val="none" w:sz="0" w:space="0" w:color="auto"/>
        <w:left w:val="none" w:sz="0" w:space="0" w:color="auto"/>
        <w:bottom w:val="none" w:sz="0" w:space="0" w:color="auto"/>
        <w:right w:val="none" w:sz="0" w:space="0" w:color="auto"/>
      </w:divBdr>
      <w:divsChild>
        <w:div w:id="2070305184">
          <w:marLeft w:val="0"/>
          <w:marRight w:val="0"/>
          <w:marTop w:val="0"/>
          <w:marBottom w:val="0"/>
          <w:divBdr>
            <w:top w:val="none" w:sz="0" w:space="0" w:color="auto"/>
            <w:left w:val="none" w:sz="0" w:space="0" w:color="auto"/>
            <w:bottom w:val="none" w:sz="0" w:space="0" w:color="auto"/>
            <w:right w:val="none" w:sz="0" w:space="0" w:color="auto"/>
          </w:divBdr>
        </w:div>
        <w:div w:id="1691493420">
          <w:marLeft w:val="0"/>
          <w:marRight w:val="0"/>
          <w:marTop w:val="0"/>
          <w:marBottom w:val="0"/>
          <w:divBdr>
            <w:top w:val="none" w:sz="0" w:space="0" w:color="auto"/>
            <w:left w:val="none" w:sz="0" w:space="0" w:color="auto"/>
            <w:bottom w:val="none" w:sz="0" w:space="0" w:color="auto"/>
            <w:right w:val="none" w:sz="0" w:space="0" w:color="auto"/>
          </w:divBdr>
        </w:div>
        <w:div w:id="1330478109">
          <w:marLeft w:val="0"/>
          <w:marRight w:val="0"/>
          <w:marTop w:val="0"/>
          <w:marBottom w:val="0"/>
          <w:divBdr>
            <w:top w:val="none" w:sz="0" w:space="0" w:color="auto"/>
            <w:left w:val="none" w:sz="0" w:space="0" w:color="auto"/>
            <w:bottom w:val="none" w:sz="0" w:space="0" w:color="auto"/>
            <w:right w:val="none" w:sz="0" w:space="0" w:color="auto"/>
          </w:divBdr>
        </w:div>
        <w:div w:id="336079070">
          <w:marLeft w:val="0"/>
          <w:marRight w:val="0"/>
          <w:marTop w:val="0"/>
          <w:marBottom w:val="0"/>
          <w:divBdr>
            <w:top w:val="none" w:sz="0" w:space="0" w:color="auto"/>
            <w:left w:val="none" w:sz="0" w:space="0" w:color="auto"/>
            <w:bottom w:val="none" w:sz="0" w:space="0" w:color="auto"/>
            <w:right w:val="none" w:sz="0" w:space="0" w:color="auto"/>
          </w:divBdr>
        </w:div>
      </w:divsChild>
    </w:div>
    <w:div w:id="1889610309">
      <w:bodyDiv w:val="1"/>
      <w:marLeft w:val="0"/>
      <w:marRight w:val="0"/>
      <w:marTop w:val="0"/>
      <w:marBottom w:val="0"/>
      <w:divBdr>
        <w:top w:val="none" w:sz="0" w:space="0" w:color="auto"/>
        <w:left w:val="none" w:sz="0" w:space="0" w:color="auto"/>
        <w:bottom w:val="none" w:sz="0" w:space="0" w:color="auto"/>
        <w:right w:val="none" w:sz="0" w:space="0" w:color="auto"/>
      </w:divBdr>
      <w:divsChild>
        <w:div w:id="1920869365">
          <w:marLeft w:val="0"/>
          <w:marRight w:val="0"/>
          <w:marTop w:val="0"/>
          <w:marBottom w:val="0"/>
          <w:divBdr>
            <w:top w:val="none" w:sz="0" w:space="0" w:color="auto"/>
            <w:left w:val="none" w:sz="0" w:space="0" w:color="auto"/>
            <w:bottom w:val="none" w:sz="0" w:space="0" w:color="auto"/>
            <w:right w:val="none" w:sz="0" w:space="0" w:color="auto"/>
          </w:divBdr>
          <w:divsChild>
            <w:div w:id="62181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8458">
      <w:bodyDiv w:val="1"/>
      <w:marLeft w:val="0"/>
      <w:marRight w:val="0"/>
      <w:marTop w:val="0"/>
      <w:marBottom w:val="0"/>
      <w:divBdr>
        <w:top w:val="none" w:sz="0" w:space="0" w:color="auto"/>
        <w:left w:val="none" w:sz="0" w:space="0" w:color="auto"/>
        <w:bottom w:val="none" w:sz="0" w:space="0" w:color="auto"/>
        <w:right w:val="none" w:sz="0" w:space="0" w:color="auto"/>
      </w:divBdr>
      <w:divsChild>
        <w:div w:id="340275593">
          <w:marLeft w:val="0"/>
          <w:marRight w:val="0"/>
          <w:marTop w:val="0"/>
          <w:marBottom w:val="0"/>
          <w:divBdr>
            <w:top w:val="none" w:sz="0" w:space="0" w:color="auto"/>
            <w:left w:val="none" w:sz="0" w:space="0" w:color="auto"/>
            <w:bottom w:val="none" w:sz="0" w:space="0" w:color="auto"/>
            <w:right w:val="none" w:sz="0" w:space="0" w:color="auto"/>
          </w:divBdr>
          <w:divsChild>
            <w:div w:id="8637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20783">
      <w:bodyDiv w:val="1"/>
      <w:marLeft w:val="0"/>
      <w:marRight w:val="0"/>
      <w:marTop w:val="0"/>
      <w:marBottom w:val="0"/>
      <w:divBdr>
        <w:top w:val="none" w:sz="0" w:space="0" w:color="auto"/>
        <w:left w:val="none" w:sz="0" w:space="0" w:color="auto"/>
        <w:bottom w:val="none" w:sz="0" w:space="0" w:color="auto"/>
        <w:right w:val="none" w:sz="0" w:space="0" w:color="auto"/>
      </w:divBdr>
    </w:div>
    <w:div w:id="1948345571">
      <w:bodyDiv w:val="1"/>
      <w:marLeft w:val="0"/>
      <w:marRight w:val="0"/>
      <w:marTop w:val="0"/>
      <w:marBottom w:val="0"/>
      <w:divBdr>
        <w:top w:val="none" w:sz="0" w:space="0" w:color="auto"/>
        <w:left w:val="none" w:sz="0" w:space="0" w:color="auto"/>
        <w:bottom w:val="none" w:sz="0" w:space="0" w:color="auto"/>
        <w:right w:val="none" w:sz="0" w:space="0" w:color="auto"/>
      </w:divBdr>
      <w:divsChild>
        <w:div w:id="112872610">
          <w:marLeft w:val="0"/>
          <w:marRight w:val="0"/>
          <w:marTop w:val="0"/>
          <w:marBottom w:val="0"/>
          <w:divBdr>
            <w:top w:val="none" w:sz="0" w:space="0" w:color="auto"/>
            <w:left w:val="none" w:sz="0" w:space="0" w:color="auto"/>
            <w:bottom w:val="none" w:sz="0" w:space="0" w:color="auto"/>
            <w:right w:val="none" w:sz="0" w:space="0" w:color="auto"/>
          </w:divBdr>
          <w:divsChild>
            <w:div w:id="1785685314">
              <w:marLeft w:val="0"/>
              <w:marRight w:val="0"/>
              <w:marTop w:val="0"/>
              <w:marBottom w:val="0"/>
              <w:divBdr>
                <w:top w:val="none" w:sz="0" w:space="0" w:color="auto"/>
                <w:left w:val="none" w:sz="0" w:space="0" w:color="auto"/>
                <w:bottom w:val="none" w:sz="0" w:space="0" w:color="auto"/>
                <w:right w:val="none" w:sz="0" w:space="0" w:color="auto"/>
              </w:divBdr>
            </w:div>
            <w:div w:id="1117023251">
              <w:marLeft w:val="0"/>
              <w:marRight w:val="0"/>
              <w:marTop w:val="0"/>
              <w:marBottom w:val="0"/>
              <w:divBdr>
                <w:top w:val="none" w:sz="0" w:space="0" w:color="auto"/>
                <w:left w:val="none" w:sz="0" w:space="0" w:color="auto"/>
                <w:bottom w:val="none" w:sz="0" w:space="0" w:color="auto"/>
                <w:right w:val="none" w:sz="0" w:space="0" w:color="auto"/>
              </w:divBdr>
            </w:div>
            <w:div w:id="120980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90936">
      <w:bodyDiv w:val="1"/>
      <w:marLeft w:val="0"/>
      <w:marRight w:val="0"/>
      <w:marTop w:val="0"/>
      <w:marBottom w:val="0"/>
      <w:divBdr>
        <w:top w:val="none" w:sz="0" w:space="0" w:color="auto"/>
        <w:left w:val="none" w:sz="0" w:space="0" w:color="auto"/>
        <w:bottom w:val="none" w:sz="0" w:space="0" w:color="auto"/>
        <w:right w:val="none" w:sz="0" w:space="0" w:color="auto"/>
      </w:divBdr>
      <w:divsChild>
        <w:div w:id="929702097">
          <w:marLeft w:val="0"/>
          <w:marRight w:val="0"/>
          <w:marTop w:val="0"/>
          <w:marBottom w:val="0"/>
          <w:divBdr>
            <w:top w:val="none" w:sz="0" w:space="0" w:color="auto"/>
            <w:left w:val="none" w:sz="0" w:space="0" w:color="auto"/>
            <w:bottom w:val="none" w:sz="0" w:space="0" w:color="auto"/>
            <w:right w:val="none" w:sz="0" w:space="0" w:color="auto"/>
          </w:divBdr>
          <w:divsChild>
            <w:div w:id="4491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15673">
      <w:bodyDiv w:val="1"/>
      <w:marLeft w:val="0"/>
      <w:marRight w:val="0"/>
      <w:marTop w:val="0"/>
      <w:marBottom w:val="0"/>
      <w:divBdr>
        <w:top w:val="none" w:sz="0" w:space="0" w:color="auto"/>
        <w:left w:val="none" w:sz="0" w:space="0" w:color="auto"/>
        <w:bottom w:val="none" w:sz="0" w:space="0" w:color="auto"/>
        <w:right w:val="none" w:sz="0" w:space="0" w:color="auto"/>
      </w:divBdr>
      <w:divsChild>
        <w:div w:id="240021658">
          <w:marLeft w:val="0"/>
          <w:marRight w:val="0"/>
          <w:marTop w:val="0"/>
          <w:marBottom w:val="0"/>
          <w:divBdr>
            <w:top w:val="none" w:sz="0" w:space="0" w:color="auto"/>
            <w:left w:val="none" w:sz="0" w:space="0" w:color="auto"/>
            <w:bottom w:val="none" w:sz="0" w:space="0" w:color="auto"/>
            <w:right w:val="none" w:sz="0" w:space="0" w:color="auto"/>
          </w:divBdr>
          <w:divsChild>
            <w:div w:id="123158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53478">
      <w:bodyDiv w:val="1"/>
      <w:marLeft w:val="0"/>
      <w:marRight w:val="0"/>
      <w:marTop w:val="0"/>
      <w:marBottom w:val="0"/>
      <w:divBdr>
        <w:top w:val="none" w:sz="0" w:space="0" w:color="auto"/>
        <w:left w:val="none" w:sz="0" w:space="0" w:color="auto"/>
        <w:bottom w:val="none" w:sz="0" w:space="0" w:color="auto"/>
        <w:right w:val="none" w:sz="0" w:space="0" w:color="auto"/>
      </w:divBdr>
      <w:divsChild>
        <w:div w:id="505482754">
          <w:marLeft w:val="0"/>
          <w:marRight w:val="0"/>
          <w:marTop w:val="0"/>
          <w:marBottom w:val="0"/>
          <w:divBdr>
            <w:top w:val="none" w:sz="0" w:space="0" w:color="auto"/>
            <w:left w:val="none" w:sz="0" w:space="0" w:color="auto"/>
            <w:bottom w:val="none" w:sz="0" w:space="0" w:color="auto"/>
            <w:right w:val="none" w:sz="0" w:space="0" w:color="auto"/>
          </w:divBdr>
          <w:divsChild>
            <w:div w:id="205438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69429">
      <w:bodyDiv w:val="1"/>
      <w:marLeft w:val="0"/>
      <w:marRight w:val="0"/>
      <w:marTop w:val="0"/>
      <w:marBottom w:val="0"/>
      <w:divBdr>
        <w:top w:val="none" w:sz="0" w:space="0" w:color="auto"/>
        <w:left w:val="none" w:sz="0" w:space="0" w:color="auto"/>
        <w:bottom w:val="none" w:sz="0" w:space="0" w:color="auto"/>
        <w:right w:val="none" w:sz="0" w:space="0" w:color="auto"/>
      </w:divBdr>
      <w:divsChild>
        <w:div w:id="1671520756">
          <w:marLeft w:val="0"/>
          <w:marRight w:val="0"/>
          <w:marTop w:val="0"/>
          <w:marBottom w:val="0"/>
          <w:divBdr>
            <w:top w:val="none" w:sz="0" w:space="0" w:color="auto"/>
            <w:left w:val="none" w:sz="0" w:space="0" w:color="auto"/>
            <w:bottom w:val="none" w:sz="0" w:space="0" w:color="auto"/>
            <w:right w:val="none" w:sz="0" w:space="0" w:color="auto"/>
          </w:divBdr>
          <w:divsChild>
            <w:div w:id="76534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360732">
      <w:bodyDiv w:val="1"/>
      <w:marLeft w:val="0"/>
      <w:marRight w:val="0"/>
      <w:marTop w:val="0"/>
      <w:marBottom w:val="0"/>
      <w:divBdr>
        <w:top w:val="none" w:sz="0" w:space="0" w:color="auto"/>
        <w:left w:val="none" w:sz="0" w:space="0" w:color="auto"/>
        <w:bottom w:val="none" w:sz="0" w:space="0" w:color="auto"/>
        <w:right w:val="none" w:sz="0" w:space="0" w:color="auto"/>
      </w:divBdr>
      <w:divsChild>
        <w:div w:id="1205406383">
          <w:marLeft w:val="0"/>
          <w:marRight w:val="0"/>
          <w:marTop w:val="0"/>
          <w:marBottom w:val="0"/>
          <w:divBdr>
            <w:top w:val="none" w:sz="0" w:space="0" w:color="auto"/>
            <w:left w:val="none" w:sz="0" w:space="0" w:color="auto"/>
            <w:bottom w:val="none" w:sz="0" w:space="0" w:color="auto"/>
            <w:right w:val="none" w:sz="0" w:space="0" w:color="auto"/>
          </w:divBdr>
          <w:divsChild>
            <w:div w:id="156070884">
              <w:marLeft w:val="0"/>
              <w:marRight w:val="0"/>
              <w:marTop w:val="0"/>
              <w:marBottom w:val="0"/>
              <w:divBdr>
                <w:top w:val="none" w:sz="0" w:space="0" w:color="auto"/>
                <w:left w:val="none" w:sz="0" w:space="0" w:color="auto"/>
                <w:bottom w:val="none" w:sz="0" w:space="0" w:color="auto"/>
                <w:right w:val="none" w:sz="0" w:space="0" w:color="auto"/>
              </w:divBdr>
            </w:div>
            <w:div w:id="239414279">
              <w:marLeft w:val="0"/>
              <w:marRight w:val="0"/>
              <w:marTop w:val="0"/>
              <w:marBottom w:val="0"/>
              <w:divBdr>
                <w:top w:val="none" w:sz="0" w:space="0" w:color="auto"/>
                <w:left w:val="none" w:sz="0" w:space="0" w:color="auto"/>
                <w:bottom w:val="none" w:sz="0" w:space="0" w:color="auto"/>
                <w:right w:val="none" w:sz="0" w:space="0" w:color="auto"/>
              </w:divBdr>
            </w:div>
            <w:div w:id="22256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47525">
      <w:bodyDiv w:val="1"/>
      <w:marLeft w:val="0"/>
      <w:marRight w:val="0"/>
      <w:marTop w:val="0"/>
      <w:marBottom w:val="0"/>
      <w:divBdr>
        <w:top w:val="none" w:sz="0" w:space="0" w:color="auto"/>
        <w:left w:val="none" w:sz="0" w:space="0" w:color="auto"/>
        <w:bottom w:val="none" w:sz="0" w:space="0" w:color="auto"/>
        <w:right w:val="none" w:sz="0" w:space="0" w:color="auto"/>
      </w:divBdr>
      <w:divsChild>
        <w:div w:id="572280821">
          <w:marLeft w:val="0"/>
          <w:marRight w:val="0"/>
          <w:marTop w:val="0"/>
          <w:marBottom w:val="0"/>
          <w:divBdr>
            <w:top w:val="none" w:sz="0" w:space="0" w:color="auto"/>
            <w:left w:val="none" w:sz="0" w:space="0" w:color="auto"/>
            <w:bottom w:val="none" w:sz="0" w:space="0" w:color="auto"/>
            <w:right w:val="none" w:sz="0" w:space="0" w:color="auto"/>
          </w:divBdr>
          <w:divsChild>
            <w:div w:id="1119567943">
              <w:marLeft w:val="0"/>
              <w:marRight w:val="0"/>
              <w:marTop w:val="0"/>
              <w:marBottom w:val="0"/>
              <w:divBdr>
                <w:top w:val="none" w:sz="0" w:space="0" w:color="auto"/>
                <w:left w:val="none" w:sz="0" w:space="0" w:color="auto"/>
                <w:bottom w:val="none" w:sz="0" w:space="0" w:color="auto"/>
                <w:right w:val="none" w:sz="0" w:space="0" w:color="auto"/>
              </w:divBdr>
            </w:div>
            <w:div w:id="2028367812">
              <w:marLeft w:val="0"/>
              <w:marRight w:val="0"/>
              <w:marTop w:val="0"/>
              <w:marBottom w:val="0"/>
              <w:divBdr>
                <w:top w:val="none" w:sz="0" w:space="0" w:color="auto"/>
                <w:left w:val="none" w:sz="0" w:space="0" w:color="auto"/>
                <w:bottom w:val="none" w:sz="0" w:space="0" w:color="auto"/>
                <w:right w:val="none" w:sz="0" w:space="0" w:color="auto"/>
              </w:divBdr>
            </w:div>
            <w:div w:id="1354695271">
              <w:marLeft w:val="0"/>
              <w:marRight w:val="0"/>
              <w:marTop w:val="0"/>
              <w:marBottom w:val="0"/>
              <w:divBdr>
                <w:top w:val="none" w:sz="0" w:space="0" w:color="auto"/>
                <w:left w:val="none" w:sz="0" w:space="0" w:color="auto"/>
                <w:bottom w:val="none" w:sz="0" w:space="0" w:color="auto"/>
                <w:right w:val="none" w:sz="0" w:space="0" w:color="auto"/>
              </w:divBdr>
            </w:div>
            <w:div w:id="70171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16598">
      <w:bodyDiv w:val="1"/>
      <w:marLeft w:val="0"/>
      <w:marRight w:val="0"/>
      <w:marTop w:val="0"/>
      <w:marBottom w:val="0"/>
      <w:divBdr>
        <w:top w:val="none" w:sz="0" w:space="0" w:color="auto"/>
        <w:left w:val="none" w:sz="0" w:space="0" w:color="auto"/>
        <w:bottom w:val="none" w:sz="0" w:space="0" w:color="auto"/>
        <w:right w:val="none" w:sz="0" w:space="0" w:color="auto"/>
      </w:divBdr>
    </w:div>
    <w:div w:id="2100321323">
      <w:bodyDiv w:val="1"/>
      <w:marLeft w:val="0"/>
      <w:marRight w:val="0"/>
      <w:marTop w:val="0"/>
      <w:marBottom w:val="0"/>
      <w:divBdr>
        <w:top w:val="none" w:sz="0" w:space="0" w:color="auto"/>
        <w:left w:val="none" w:sz="0" w:space="0" w:color="auto"/>
        <w:bottom w:val="none" w:sz="0" w:space="0" w:color="auto"/>
        <w:right w:val="none" w:sz="0" w:space="0" w:color="auto"/>
      </w:divBdr>
      <w:divsChild>
        <w:div w:id="50615045">
          <w:marLeft w:val="0"/>
          <w:marRight w:val="0"/>
          <w:marTop w:val="0"/>
          <w:marBottom w:val="0"/>
          <w:divBdr>
            <w:top w:val="none" w:sz="0" w:space="0" w:color="auto"/>
            <w:left w:val="none" w:sz="0" w:space="0" w:color="auto"/>
            <w:bottom w:val="none" w:sz="0" w:space="0" w:color="auto"/>
            <w:right w:val="none" w:sz="0" w:space="0" w:color="auto"/>
          </w:divBdr>
          <w:divsChild>
            <w:div w:id="5244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08670">
      <w:bodyDiv w:val="1"/>
      <w:marLeft w:val="0"/>
      <w:marRight w:val="0"/>
      <w:marTop w:val="0"/>
      <w:marBottom w:val="0"/>
      <w:divBdr>
        <w:top w:val="none" w:sz="0" w:space="0" w:color="auto"/>
        <w:left w:val="none" w:sz="0" w:space="0" w:color="auto"/>
        <w:bottom w:val="none" w:sz="0" w:space="0" w:color="auto"/>
        <w:right w:val="none" w:sz="0" w:space="0" w:color="auto"/>
      </w:divBdr>
      <w:divsChild>
        <w:div w:id="356926776">
          <w:marLeft w:val="0"/>
          <w:marRight w:val="0"/>
          <w:marTop w:val="0"/>
          <w:marBottom w:val="0"/>
          <w:divBdr>
            <w:top w:val="none" w:sz="0" w:space="0" w:color="auto"/>
            <w:left w:val="none" w:sz="0" w:space="0" w:color="auto"/>
            <w:bottom w:val="none" w:sz="0" w:space="0" w:color="auto"/>
            <w:right w:val="none" w:sz="0" w:space="0" w:color="auto"/>
          </w:divBdr>
          <w:divsChild>
            <w:div w:id="149043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3.xml"/><Relationship Id="rId26" Type="http://schemas.openxmlformats.org/officeDocument/2006/relationships/hyperlink" Target="https://support.vidyo.io/hc/en-us/articles/115003251788-Supported-Browsers" TargetMode="External"/><Relationship Id="rId39" Type="http://schemas.openxmlformats.org/officeDocument/2006/relationships/image" Target="media/image13.png"/><Relationship Id="rId21" Type="http://schemas.openxmlformats.org/officeDocument/2006/relationships/image" Target="media/image3.gif"/><Relationship Id="rId34" Type="http://schemas.openxmlformats.org/officeDocument/2006/relationships/image" Target="media/image8.png"/><Relationship Id="rId42" Type="http://schemas.openxmlformats.org/officeDocument/2006/relationships/image" Target="media/image1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hyperlink" Target="https://raw.githubusercontent.com/amazon-connect/amazon-connect-chatjs/master/dist/amazon-connect-chat.j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www.enghouse.com" TargetMode="External"/><Relationship Id="rId32" Type="http://schemas.openxmlformats.org/officeDocument/2006/relationships/hyperlink" Target="https://github.com/amazon-connect/amazon-connect-chat-ui-examples/tree/master/cloudformationTemplates/asyncCustomerChatUX/website"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mailto:DocFeedback-CCSP@enghouse.com" TargetMode="External"/><Relationship Id="rId28" Type="http://schemas.openxmlformats.org/officeDocument/2006/relationships/hyperlink" Target="https://aws.amazon.com/blogs/contact-center/perform-an-external-screen-pop-with-amazon-connect/" TargetMode="External"/><Relationship Id="rId36"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footer" Target="footer6.xml"/><Relationship Id="rId31" Type="http://schemas.openxmlformats.org/officeDocument/2006/relationships/image" Target="media/image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4.gif"/><Relationship Id="rId27" Type="http://schemas.openxmlformats.org/officeDocument/2006/relationships/hyperlink" Target="https://github.com/Enghouse-CCSP-PS/AWSConnectWithVidyo" TargetMode="External"/><Relationship Id="rId30" Type="http://schemas.openxmlformats.org/officeDocument/2006/relationships/hyperlink" Target="https://raw.githubusercontent.com/amazon-connect/amazon-connect-streams/master/release/connect-streams-min.js" TargetMode="External"/><Relationship Id="rId35" Type="http://schemas.openxmlformats.org/officeDocument/2006/relationships/image" Target="media/image9.png"/><Relationship Id="rId43" Type="http://schemas.openxmlformats.org/officeDocument/2006/relationships/header" Target="header4.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image" Target="media/image7.png"/><Relationship Id="rId38" Type="http://schemas.openxmlformats.org/officeDocument/2006/relationships/image" Target="media/image12.png"/><Relationship Id="rId20" Type="http://schemas.openxmlformats.org/officeDocument/2006/relationships/image" Target="media/image2.gif"/><Relationship Id="rId41" Type="http://schemas.openxmlformats.org/officeDocument/2006/relationships/image" Target="media/image15.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ichards\Desktop\Word%20templates\Enghouse%20LongWord%20Template%20-%20CCS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IconOverlay xmlns="http://schemas.microsoft.com/sharepoint/v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A069EAC2B272E468550F89EEB130047" ma:contentTypeVersion="1" ma:contentTypeDescription="Create a new document." ma:contentTypeScope="" ma:versionID="1b4ba03f017c80d20d1718a7141c0c6d">
  <xsd:schema xmlns:xsd="http://www.w3.org/2001/XMLSchema" xmlns:xs="http://www.w3.org/2001/XMLSchema" xmlns:p="http://schemas.microsoft.com/office/2006/metadata/properties" xmlns:ns2="http://schemas.microsoft.com/sharepoint/v4" targetNamespace="http://schemas.microsoft.com/office/2006/metadata/properties" ma:root="true" ma:fieldsID="c79c8594d4fa4c9fd200c91a62336472" ns2:_="">
    <xsd:import namespace="http://schemas.microsoft.com/sharepoint/v4"/>
    <xsd:element name="properties">
      <xsd:complexType>
        <xsd:sequence>
          <xsd:element name="documentManagement">
            <xsd:complexType>
              <xsd:all>
                <xsd:element ref="ns2: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26CA7D-4091-4609-AF02-1E9F75FC0EBE}">
  <ds:schemaRefs>
    <ds:schemaRef ds:uri="http://schemas.microsoft.com/office/2006/metadata/properties"/>
    <ds:schemaRef ds:uri="http://schemas.microsoft.com/sharepoint/v4"/>
  </ds:schemaRefs>
</ds:datastoreItem>
</file>

<file path=customXml/itemProps2.xml><?xml version="1.0" encoding="utf-8"?>
<ds:datastoreItem xmlns:ds="http://schemas.openxmlformats.org/officeDocument/2006/customXml" ds:itemID="{928562A6-179C-4A09-B740-D75F46D84F71}">
  <ds:schemaRefs>
    <ds:schemaRef ds:uri="http://schemas.microsoft.com/sharepoint/v3/contenttype/forms"/>
  </ds:schemaRefs>
</ds:datastoreItem>
</file>

<file path=customXml/itemProps3.xml><?xml version="1.0" encoding="utf-8"?>
<ds:datastoreItem xmlns:ds="http://schemas.openxmlformats.org/officeDocument/2006/customXml" ds:itemID="{E9A4A694-D861-45E9-9658-3BC83243C3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BA26925-709D-4E6D-BF2F-FA712436D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Enghouse LongWord Template - CCSP.dotx</Template>
  <TotalTime>4638</TotalTime>
  <Pages>18</Pages>
  <Words>3653</Words>
  <Characters>18270</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CCSP</vt:lpstr>
    </vt:vector>
  </TitlesOfParts>
  <Company>Enghouse Interactive</Company>
  <LinksUpToDate>false</LinksUpToDate>
  <CharactersWithSpaces>21880</CharactersWithSpaces>
  <SharedDoc>false</SharedDoc>
  <HLinks>
    <vt:vector size="36" baseType="variant">
      <vt:variant>
        <vt:i4>6881291</vt:i4>
      </vt:variant>
      <vt:variant>
        <vt:i4>69</vt:i4>
      </vt:variant>
      <vt:variant>
        <vt:i4>0</vt:i4>
      </vt:variant>
      <vt:variant>
        <vt:i4>5</vt:i4>
      </vt:variant>
      <vt:variant>
        <vt:lpwstr>mailto:elizabeth.burke@apropos.com</vt:lpwstr>
      </vt:variant>
      <vt:variant>
        <vt:lpwstr/>
      </vt:variant>
      <vt:variant>
        <vt:i4>3670046</vt:i4>
      </vt:variant>
      <vt:variant>
        <vt:i4>66</vt:i4>
      </vt:variant>
      <vt:variant>
        <vt:i4>0</vt:i4>
      </vt:variant>
      <vt:variant>
        <vt:i4>5</vt:i4>
      </vt:variant>
      <vt:variant>
        <vt:lpwstr>mailto:india@syntellect.com</vt:lpwstr>
      </vt:variant>
      <vt:variant>
        <vt:lpwstr/>
      </vt:variant>
      <vt:variant>
        <vt:i4>1048639</vt:i4>
      </vt:variant>
      <vt:variant>
        <vt:i4>63</vt:i4>
      </vt:variant>
      <vt:variant>
        <vt:i4>0</vt:i4>
      </vt:variant>
      <vt:variant>
        <vt:i4>5</vt:i4>
      </vt:variant>
      <vt:variant>
        <vt:lpwstr>mailto:sales@apropos.com</vt:lpwstr>
      </vt:variant>
      <vt:variant>
        <vt:lpwstr/>
      </vt:variant>
      <vt:variant>
        <vt:i4>6553676</vt:i4>
      </vt:variant>
      <vt:variant>
        <vt:i4>60</vt:i4>
      </vt:variant>
      <vt:variant>
        <vt:i4>0</vt:i4>
      </vt:variant>
      <vt:variant>
        <vt:i4>5</vt:i4>
      </vt:variant>
      <vt:variant>
        <vt:lpwstr>mailto:support@apropos.com</vt:lpwstr>
      </vt:variant>
      <vt:variant>
        <vt:lpwstr/>
      </vt:variant>
      <vt:variant>
        <vt:i4>3670045</vt:i4>
      </vt:variant>
      <vt:variant>
        <vt:i4>57</vt:i4>
      </vt:variant>
      <vt:variant>
        <vt:i4>0</vt:i4>
      </vt:variant>
      <vt:variant>
        <vt:i4>5</vt:i4>
      </vt:variant>
      <vt:variant>
        <vt:lpwstr>mailto:sales@syntellect.com</vt:lpwstr>
      </vt:variant>
      <vt:variant>
        <vt:lpwstr/>
      </vt:variant>
      <vt:variant>
        <vt:i4>4980846</vt:i4>
      </vt:variant>
      <vt:variant>
        <vt:i4>54</vt:i4>
      </vt:variant>
      <vt:variant>
        <vt:i4>0</vt:i4>
      </vt:variant>
      <vt:variant>
        <vt:i4>5</vt:i4>
      </vt:variant>
      <vt:variant>
        <vt:lpwstr>mailto:support@syntellect.com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CCSP</dc:title>
  <dc:subject>Reference and Deployment Guide</dc:subject>
  <dc:creator>Enghouse Interactive</dc:creator>
  <cp:keywords>1.0.0.0-Beta</cp:keywords>
  <dc:description/>
  <cp:lastModifiedBy>Adiel Shalit</cp:lastModifiedBy>
  <cp:revision>35</cp:revision>
  <cp:lastPrinted>2015-05-29T14:08:00Z</cp:lastPrinted>
  <dcterms:created xsi:type="dcterms:W3CDTF">2020-05-05T14:25:00Z</dcterms:created>
  <dcterms:modified xsi:type="dcterms:W3CDTF">2020-10-13T10:51:00Z</dcterms:modified>
  <cp:category>PS-CHT-1</cp:category>
  <cp:contentStatus>01/12</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0x0101003A069EAC2B272E468550F89EEB130047</vt:lpwstr>
  </property>
</Properties>
</file>